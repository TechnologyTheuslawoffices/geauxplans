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5A14A" w14:textId="77777777" w:rsidR="005F5FCF" w:rsidRDefault="005F5FCF" w:rsidP="005F5FCF">
      <w:pPr>
        <w:widowControl w:val="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if</w:t>
      </w:r>
      <w:r w:rsidRPr="00217809">
        <w:rPr>
          <w:rFonts w:ascii="Garamond" w:hAnsi="Garamond"/>
          <w:noProof/>
          <w:color w:val="2157AD"/>
          <w:sz w:val="16"/>
          <w:szCs w:val="16"/>
          <w:shd w:val="clear" w:color="auto" w:fill="C9F3CD"/>
        </w:rPr>
        <w:t xml:space="preserve"> </w:t>
      </w:r>
      <w:proofErr w:type="gramStart"/>
      <w:r w:rsidRPr="00217809">
        <w:rPr>
          <w:rFonts w:ascii="Garamond" w:hAnsi="Garamond"/>
          <w:noProof/>
          <w:color w:val="2157AD"/>
          <w:sz w:val="16"/>
          <w:szCs w:val="16"/>
          <w:shd w:val="clear" w:color="auto" w:fill="C9F3CD"/>
        </w:rPr>
        <w:t>isTheusTF</w:t>
      </w:r>
      <w:r w:rsidRPr="00574E75">
        <w:rPr>
          <w:rFonts w:ascii="Garamond" w:hAnsi="Garamond"/>
          <w:sz w:val="16"/>
          <w:szCs w:val="16"/>
        </w:rPr>
        <w:t>]}</w:t>
      </w:r>
      <w:proofErr w:type="gramEnd"/>
    </w:p>
    <w:p w14:paraId="1FF967CE" w14:textId="77777777" w:rsidR="005F5FCF" w:rsidRDefault="005F5FCF" w:rsidP="005F5FCF">
      <w:pPr>
        <w:widowControl w:val="0"/>
        <w:jc w:val="center"/>
        <w:rPr>
          <w:rFonts w:ascii="Garamond" w:hAnsi="Garamond"/>
          <w:sz w:val="16"/>
          <w:szCs w:val="16"/>
        </w:rPr>
      </w:pPr>
      <w:r>
        <w:rPr>
          <w:rFonts w:ascii="Garamond" w:hAnsi="Garamond"/>
          <w:noProof/>
          <w:sz w:val="16"/>
          <w:szCs w:val="16"/>
        </w:rPr>
        <w:drawing>
          <wp:inline distT="0" distB="0" distL="0" distR="0" wp14:anchorId="45EEC787" wp14:editId="5D93906C">
            <wp:extent cx="2185670" cy="901823"/>
            <wp:effectExtent l="0" t="0" r="5080" b="0"/>
            <wp:docPr id="108938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87181" name="Picture 108938718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17368" cy="914902"/>
                    </a:xfrm>
                    <a:prstGeom prst="rect">
                      <a:avLst/>
                    </a:prstGeom>
                  </pic:spPr>
                </pic:pic>
              </a:graphicData>
            </a:graphic>
          </wp:inline>
        </w:drawing>
      </w:r>
    </w:p>
    <w:p w14:paraId="3E100E19" w14:textId="77777777" w:rsidR="005F5FCF" w:rsidRDefault="005F5FCF" w:rsidP="005F5FCF">
      <w:pPr>
        <w:widowControl w:val="0"/>
        <w:jc w:val="center"/>
        <w:rPr>
          <w:rFonts w:ascii="Garamond" w:hAnsi="Garamond"/>
          <w:sz w:val="16"/>
          <w:szCs w:val="16"/>
        </w:rPr>
      </w:pPr>
      <w:r>
        <w:rPr>
          <w:rFonts w:ascii="Garamond" w:hAnsi="Garamond"/>
          <w:sz w:val="16"/>
          <w:szCs w:val="16"/>
        </w:rPr>
        <w:t>{[</w:t>
      </w:r>
      <w:r w:rsidRPr="00217809">
        <w:rPr>
          <w:rFonts w:ascii="Garamond" w:hAnsi="Garamond"/>
          <w:b/>
          <w:noProof/>
          <w:color w:val="41A151"/>
          <w:sz w:val="16"/>
          <w:szCs w:val="16"/>
          <w:shd w:val="clear" w:color="auto" w:fill="C9F3CD"/>
        </w:rPr>
        <w:t>e</w:t>
      </w:r>
      <w:r>
        <w:rPr>
          <w:rFonts w:ascii="Garamond" w:hAnsi="Garamond"/>
          <w:b/>
          <w:noProof/>
          <w:color w:val="41A151"/>
          <w:sz w:val="16"/>
          <w:szCs w:val="16"/>
          <w:shd w:val="clear" w:color="auto" w:fill="C9F3CD"/>
        </w:rPr>
        <w:t>lse</w:t>
      </w:r>
      <w:r>
        <w:rPr>
          <w:rFonts w:ascii="Garamond" w:hAnsi="Garamond"/>
          <w:sz w:val="16"/>
          <w:szCs w:val="16"/>
        </w:rPr>
        <w:t>]}</w:t>
      </w:r>
    </w:p>
    <w:p w14:paraId="08F99AC5" w14:textId="77777777" w:rsidR="005F5FCF" w:rsidRPr="00166628" w:rsidRDefault="005F5FCF" w:rsidP="005F5FCF">
      <w:pPr>
        <w:jc w:val="center"/>
        <w:rPr>
          <w:rFonts w:ascii="Garamond" w:hAnsi="Garamond"/>
          <w:b/>
          <w:bCs/>
          <w:noProof/>
          <w:sz w:val="28"/>
          <w:szCs w:val="28"/>
        </w:rPr>
      </w:pPr>
      <w:r w:rsidRPr="00166628">
        <w:rPr>
          <w:rFonts w:ascii="Garamond" w:hAnsi="Garamond"/>
          <w:b/>
          <w:bCs/>
          <w:noProof/>
          <w:sz w:val="28"/>
          <w:szCs w:val="28"/>
        </w:rPr>
        <w:t>{[firmInfo.FirmName]}</w:t>
      </w:r>
    </w:p>
    <w:p w14:paraId="6AB32831" w14:textId="77777777" w:rsidR="005F5FCF" w:rsidRPr="00B907E5" w:rsidRDefault="005F5FCF" w:rsidP="005F5FCF">
      <w:pPr>
        <w:spacing w:line="278" w:lineRule="auto"/>
        <w:jc w:val="center"/>
        <w:rPr>
          <w:rFonts w:ascii="Garamond" w:hAnsi="Garamond"/>
          <w:noProof/>
        </w:rPr>
      </w:pPr>
      <w:r w:rsidRPr="00B907E5">
        <w:rPr>
          <w:rFonts w:ascii="Garamond" w:hAnsi="Garamond"/>
          <w:noProof/>
        </w:rPr>
        <w:t>{[firmInfo.FirmBlockAddress]}</w:t>
      </w:r>
    </w:p>
    <w:p w14:paraId="7619DB94" w14:textId="77777777" w:rsidR="005F5FCF" w:rsidRPr="00B907E5" w:rsidRDefault="005F5FCF" w:rsidP="005F5FCF">
      <w:pPr>
        <w:spacing w:line="278" w:lineRule="auto"/>
        <w:jc w:val="center"/>
        <w:rPr>
          <w:rFonts w:ascii="Garamond" w:hAnsi="Garamond"/>
          <w:noProof/>
        </w:rPr>
      </w:pPr>
      <w:r w:rsidRPr="00B907E5">
        <w:rPr>
          <w:rFonts w:ascii="Garamond" w:hAnsi="Garamond"/>
          <w:noProof/>
        </w:rPr>
        <w:t>Phone: {[firmInfo.FirmPhone]}/Fax: {[firmInfo.FirmFax]}</w:t>
      </w:r>
    </w:p>
    <w:p w14:paraId="5909BFAA" w14:textId="77777777" w:rsidR="005F5FCF" w:rsidRPr="008C518A" w:rsidRDefault="005F5FCF" w:rsidP="005F5FCF">
      <w:pPr>
        <w:spacing w:line="278" w:lineRule="auto"/>
        <w:jc w:val="center"/>
        <w:rPr>
          <w:rFonts w:ascii="Garamond" w:hAnsi="Garamond"/>
          <w:noProof/>
        </w:rPr>
      </w:pPr>
      <w:r w:rsidRPr="00B907E5">
        <w:rPr>
          <w:rFonts w:ascii="Garamond" w:hAnsi="Garamond"/>
          <w:noProof/>
        </w:rPr>
        <w:t>{[firmInfo.FirmWebsite]}</w:t>
      </w:r>
    </w:p>
    <w:p w14:paraId="660AC32F" w14:textId="77777777" w:rsidR="005F5FCF" w:rsidRDefault="005F5FCF" w:rsidP="005F5FCF">
      <w:pPr>
        <w:spacing w:after="240"/>
        <w:jc w:val="center"/>
        <w:rPr>
          <w:rFonts w:ascii="Garamond" w:hAnsi="Garamond"/>
          <w:sz w:val="16"/>
          <w:szCs w:val="16"/>
        </w:rPr>
      </w:pPr>
      <w:r w:rsidRPr="00574E75">
        <w:rPr>
          <w:rFonts w:ascii="Garamond" w:hAnsi="Garamond"/>
          <w:sz w:val="16"/>
          <w:szCs w:val="16"/>
        </w:rPr>
        <w:t>{[</w:t>
      </w:r>
      <w:r w:rsidRPr="00217809">
        <w:rPr>
          <w:rFonts w:ascii="Garamond" w:hAnsi="Garamond"/>
          <w:b/>
          <w:noProof/>
          <w:color w:val="41A151"/>
          <w:sz w:val="16"/>
          <w:szCs w:val="16"/>
          <w:shd w:val="clear" w:color="auto" w:fill="C9F3CD"/>
        </w:rPr>
        <w:t>endif</w:t>
      </w:r>
      <w:r w:rsidRPr="00574E75">
        <w:rPr>
          <w:rFonts w:ascii="Garamond" w:hAnsi="Garamond"/>
          <w:sz w:val="16"/>
          <w:szCs w:val="16"/>
        </w:rPr>
        <w:t>]}</w:t>
      </w:r>
    </w:p>
    <w:p w14:paraId="637ACA76" w14:textId="2FD97310" w:rsidR="007C639A" w:rsidRDefault="007C639A" w:rsidP="006440FA">
      <w:pPr>
        <w:pStyle w:val="Header"/>
        <w:jc w:val="center"/>
      </w:pPr>
    </w:p>
    <w:p w14:paraId="4FBC9B5E" w14:textId="77777777" w:rsidR="00982DBC" w:rsidRPr="00C661C7" w:rsidRDefault="00982DBC" w:rsidP="00982DBC">
      <w:pPr>
        <w:tabs>
          <w:tab w:val="center" w:pos="5112"/>
        </w:tabs>
        <w:jc w:val="center"/>
        <w:rPr>
          <w:rFonts w:ascii="Garamond" w:hAnsi="Garamond"/>
          <w:color w:val="808080" w:themeColor="background1" w:themeShade="80"/>
          <w:sz w:val="44"/>
          <w:szCs w:val="44"/>
        </w:rPr>
      </w:pPr>
      <w:r w:rsidRPr="00C661C7">
        <w:rPr>
          <w:rFonts w:ascii="Garamond" w:hAnsi="Garamond"/>
          <w:b/>
          <w:bCs/>
          <w:color w:val="808080" w:themeColor="background1" w:themeShade="80"/>
          <w:sz w:val="44"/>
          <w:szCs w:val="44"/>
        </w:rPr>
        <w:t>SERVICE EVALUATION QUESTIONNAIRE</w:t>
      </w:r>
    </w:p>
    <w:p w14:paraId="47CE0766" w14:textId="0D603536" w:rsidR="006440FA" w:rsidRDefault="006440FA" w:rsidP="00020E9C">
      <w:pPr>
        <w:ind w:right="-72"/>
        <w:jc w:val="both"/>
        <w:rPr>
          <w:sz w:val="23"/>
          <w:szCs w:val="23"/>
        </w:rPr>
      </w:pPr>
    </w:p>
    <w:p w14:paraId="006D4651" w14:textId="6745CB4F" w:rsidR="00020E9C" w:rsidRPr="00C661C7" w:rsidRDefault="00020E9C" w:rsidP="00020E9C">
      <w:pPr>
        <w:ind w:right="-72"/>
        <w:jc w:val="both"/>
        <w:rPr>
          <w:rFonts w:ascii="Garamond" w:hAnsi="Garamond"/>
          <w:sz w:val="23"/>
          <w:szCs w:val="23"/>
        </w:rPr>
      </w:pPr>
      <w:r w:rsidRPr="00C661C7">
        <w:rPr>
          <w:rFonts w:ascii="Garamond" w:hAnsi="Garamond"/>
          <w:sz w:val="23"/>
          <w:szCs w:val="23"/>
        </w:rPr>
        <w:t xml:space="preserve">On behalf of the management and staff </w:t>
      </w:r>
      <w:proofErr w:type="gramStart"/>
      <w:r w:rsidRPr="00C661C7">
        <w:rPr>
          <w:rFonts w:ascii="Garamond" w:hAnsi="Garamond"/>
          <w:sz w:val="23"/>
          <w:szCs w:val="23"/>
        </w:rPr>
        <w:t xml:space="preserve">of </w:t>
      </w:r>
      <w:r w:rsidR="00D6075A" w:rsidRPr="00C661C7">
        <w:rPr>
          <w:rFonts w:ascii="Garamond" w:hAnsi="Garamond"/>
          <w:sz w:val="23"/>
          <w:szCs w:val="23"/>
        </w:rPr>
        <w:t>{[</w:t>
      </w:r>
      <w:proofErr w:type="spellStart"/>
      <w:proofErr w:type="gramEnd"/>
      <w:r w:rsidR="00D6075A" w:rsidRPr="00C661C7">
        <w:rPr>
          <w:rFonts w:ascii="Garamond" w:hAnsi="Garamond"/>
          <w:noProof/>
          <w:color w:val="2157AD"/>
          <w:sz w:val="23"/>
          <w:szCs w:val="23"/>
          <w:shd w:val="clear" w:color="auto" w:fill="C9E1F3"/>
        </w:rPr>
        <w:t>firmInfo.</w:t>
      </w:r>
      <w:proofErr w:type="gramStart"/>
      <w:r w:rsidR="00D6075A" w:rsidRPr="00C661C7">
        <w:rPr>
          <w:rFonts w:ascii="Garamond" w:hAnsi="Garamond"/>
          <w:noProof/>
          <w:color w:val="2157AD"/>
          <w:sz w:val="23"/>
          <w:szCs w:val="23"/>
          <w:shd w:val="clear" w:color="auto" w:fill="C9E1F3"/>
        </w:rPr>
        <w:t>FirmName</w:t>
      </w:r>
      <w:proofErr w:type="spellEnd"/>
      <w:r w:rsidR="00D6075A" w:rsidRPr="00C661C7">
        <w:rPr>
          <w:rFonts w:ascii="Garamond" w:hAnsi="Garamond"/>
          <w:sz w:val="23"/>
          <w:szCs w:val="23"/>
        </w:rPr>
        <w:t>]}</w:t>
      </w:r>
      <w:proofErr w:type="gramEnd"/>
      <w:r w:rsidRPr="00C661C7">
        <w:rPr>
          <w:rFonts w:ascii="Garamond" w:hAnsi="Garamond"/>
          <w:sz w:val="23"/>
          <w:szCs w:val="23"/>
        </w:rPr>
        <w:t xml:space="preserve"> we thank you for allowing us to be of service to you.  We would appreciate a few minutes of your time to complete this evaluation form.  The purpose of this questionnaire is to evaluate your overall perception of the quality of service </w:t>
      </w:r>
      <w:proofErr w:type="gramStart"/>
      <w:r w:rsidRPr="00C661C7">
        <w:rPr>
          <w:rFonts w:ascii="Garamond" w:hAnsi="Garamond"/>
          <w:sz w:val="23"/>
          <w:szCs w:val="23"/>
        </w:rPr>
        <w:t>rendered</w:t>
      </w:r>
      <w:proofErr w:type="gramEnd"/>
      <w:r w:rsidRPr="00C661C7">
        <w:rPr>
          <w:rFonts w:ascii="Garamond" w:hAnsi="Garamond"/>
          <w:sz w:val="23"/>
          <w:szCs w:val="23"/>
        </w:rPr>
        <w:t xml:space="preserve"> by our firm, and whether we met your legal objectives and expectations.  Please be as candid and as critical as you would like.  Your feedback is most important to us and will enable us to constantly upgrade the quality of the services we provide.  </w:t>
      </w:r>
    </w:p>
    <w:tbl>
      <w:tblPr>
        <w:tblpPr w:leftFromText="180" w:rightFromText="180" w:vertAnchor="text" w:horzAnchor="margin" w:tblpY="94"/>
        <w:tblW w:w="0" w:type="auto"/>
        <w:tblLook w:val="01E0" w:firstRow="1" w:lastRow="1" w:firstColumn="1" w:lastColumn="1" w:noHBand="0" w:noVBand="0"/>
      </w:tblPr>
      <w:tblGrid>
        <w:gridCol w:w="810"/>
        <w:gridCol w:w="540"/>
        <w:gridCol w:w="8730"/>
      </w:tblGrid>
      <w:tr w:rsidR="007E02D5" w:rsidRPr="00B87154" w14:paraId="375A67F4" w14:textId="77777777" w:rsidTr="00674BC7">
        <w:tc>
          <w:tcPr>
            <w:tcW w:w="810" w:type="dxa"/>
            <w:vAlign w:val="bottom"/>
          </w:tcPr>
          <w:p w14:paraId="5150D956" w14:textId="77777777" w:rsidR="007E02D5" w:rsidRPr="00C661C7" w:rsidRDefault="007E02D5" w:rsidP="007E02D5">
            <w:pPr>
              <w:rPr>
                <w:rFonts w:ascii="Garamond" w:hAnsi="Garamond"/>
                <w:sz w:val="23"/>
                <w:szCs w:val="23"/>
              </w:rPr>
            </w:pPr>
            <w:r w:rsidRPr="00C661C7">
              <w:rPr>
                <w:rFonts w:ascii="Garamond" w:hAnsi="Garamond"/>
                <w:sz w:val="23"/>
                <w:szCs w:val="23"/>
              </w:rPr>
              <w:t>Client:</w:t>
            </w:r>
          </w:p>
        </w:tc>
        <w:tc>
          <w:tcPr>
            <w:tcW w:w="9270" w:type="dxa"/>
            <w:gridSpan w:val="2"/>
            <w:tcBorders>
              <w:bottom w:val="single" w:sz="4" w:space="0" w:color="auto"/>
            </w:tcBorders>
            <w:vAlign w:val="bottom"/>
          </w:tcPr>
          <w:p w14:paraId="25AEA0C5" w14:textId="77777777" w:rsidR="007E02D5" w:rsidRPr="00B87154" w:rsidRDefault="007E02D5" w:rsidP="007E02D5">
            <w:pPr>
              <w:rPr>
                <w:sz w:val="23"/>
                <w:szCs w:val="23"/>
              </w:rPr>
            </w:pPr>
          </w:p>
        </w:tc>
      </w:tr>
      <w:tr w:rsidR="007E02D5" w:rsidRPr="00B87154" w14:paraId="78E4E92A" w14:textId="77777777" w:rsidTr="00674BC7">
        <w:trPr>
          <w:trHeight w:val="332"/>
        </w:trPr>
        <w:tc>
          <w:tcPr>
            <w:tcW w:w="1350" w:type="dxa"/>
            <w:gridSpan w:val="2"/>
            <w:vAlign w:val="bottom"/>
          </w:tcPr>
          <w:p w14:paraId="2252D2EF" w14:textId="77777777" w:rsidR="007E02D5" w:rsidRPr="00C661C7" w:rsidRDefault="007E02D5" w:rsidP="007E02D5">
            <w:pPr>
              <w:rPr>
                <w:rFonts w:ascii="Garamond" w:hAnsi="Garamond"/>
                <w:sz w:val="23"/>
                <w:szCs w:val="23"/>
              </w:rPr>
            </w:pPr>
            <w:r w:rsidRPr="00C661C7">
              <w:rPr>
                <w:rFonts w:ascii="Garamond" w:hAnsi="Garamond"/>
                <w:sz w:val="23"/>
                <w:szCs w:val="23"/>
              </w:rPr>
              <w:t>Your Name:</w:t>
            </w:r>
          </w:p>
        </w:tc>
        <w:tc>
          <w:tcPr>
            <w:tcW w:w="8730" w:type="dxa"/>
            <w:tcBorders>
              <w:top w:val="single" w:sz="4" w:space="0" w:color="auto"/>
              <w:bottom w:val="single" w:sz="4" w:space="0" w:color="auto"/>
            </w:tcBorders>
            <w:vAlign w:val="bottom"/>
          </w:tcPr>
          <w:p w14:paraId="5E72E5C0" w14:textId="77777777" w:rsidR="007E02D5" w:rsidRPr="00B87154" w:rsidRDefault="007E02D5" w:rsidP="007E02D5">
            <w:pPr>
              <w:rPr>
                <w:sz w:val="23"/>
                <w:szCs w:val="23"/>
              </w:rPr>
            </w:pPr>
          </w:p>
        </w:tc>
      </w:tr>
    </w:tbl>
    <w:p w14:paraId="43E9A1E0" w14:textId="77777777" w:rsidR="00020E9C" w:rsidRDefault="00020E9C" w:rsidP="00020E9C">
      <w:pPr>
        <w:rPr>
          <w:sz w:val="17"/>
          <w:szCs w:val="18"/>
        </w:rPr>
      </w:pPr>
    </w:p>
    <w:p w14:paraId="7BE0406E" w14:textId="7F1B624A" w:rsidR="007E02D5" w:rsidRPr="00C661C7" w:rsidRDefault="00020E9C" w:rsidP="00020E9C">
      <w:pPr>
        <w:rPr>
          <w:rFonts w:ascii="Garamond" w:hAnsi="Garamond" w:cs="Arial"/>
          <w:sz w:val="20"/>
          <w:szCs w:val="20"/>
        </w:rPr>
      </w:pPr>
      <w:r w:rsidRPr="00C661C7">
        <w:rPr>
          <w:rFonts w:ascii="Garamond" w:hAnsi="Garamond"/>
        </w:rPr>
        <w:t xml:space="preserve">Type of Legal Service: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Estate Planning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Medicaid</w:t>
      </w:r>
      <w:r w:rsidR="00C661C7">
        <w:rPr>
          <w:rFonts w:ascii="Garamond" w:hAnsi="Garamond" w:cs="Arial"/>
          <w:sz w:val="20"/>
          <w:szCs w:val="20"/>
        </w:rPr>
        <w:t xml:space="preserve"> Planning</w:t>
      </w:r>
      <w:r w:rsidRPr="00C661C7">
        <w:rPr>
          <w:rFonts w:ascii="Garamond" w:hAnsi="Garamond" w:cs="Arial"/>
          <w:sz w:val="20"/>
          <w:szCs w:val="20"/>
        </w:rPr>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w:t>
      </w:r>
      <w:r w:rsidR="002E5D32" w:rsidRPr="00C661C7">
        <w:rPr>
          <w:rFonts w:ascii="Garamond" w:hAnsi="Garamond" w:cs="Arial"/>
          <w:sz w:val="20"/>
          <w:szCs w:val="20"/>
        </w:rPr>
        <w:t>Business Planning</w:t>
      </w:r>
      <w:r w:rsidRPr="00C661C7">
        <w:rPr>
          <w:rFonts w:ascii="Garamond" w:hAnsi="Garamond" w:cs="Arial"/>
          <w:sz w:val="20"/>
          <w:szCs w:val="20"/>
        </w:rPr>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w:t>
      </w:r>
      <w:r w:rsidR="002E5D32" w:rsidRPr="00C661C7">
        <w:rPr>
          <w:rFonts w:ascii="Garamond" w:hAnsi="Garamond" w:cs="Arial"/>
          <w:sz w:val="20"/>
          <w:szCs w:val="20"/>
        </w:rPr>
        <w:t>Asset Protection Planning</w:t>
      </w:r>
      <w:r w:rsidR="007E02D5" w:rsidRPr="00C661C7">
        <w:rPr>
          <w:rFonts w:ascii="Garamond" w:hAnsi="Garamond" w:cs="Arial"/>
          <w:sz w:val="20"/>
          <w:szCs w:val="20"/>
        </w:rPr>
        <w:t xml:space="preserve">   </w:t>
      </w:r>
    </w:p>
    <w:p w14:paraId="74F3DC5F" w14:textId="6E71F8FA" w:rsidR="00020E9C" w:rsidRPr="00C661C7" w:rsidRDefault="007E02D5" w:rsidP="00020E9C">
      <w:pPr>
        <w:rPr>
          <w:rFonts w:ascii="Garamond" w:hAnsi="Garamond"/>
        </w:rPr>
      </w:pPr>
      <w:r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Pr="00C661C7">
        <w:rPr>
          <w:rFonts w:ascii="Garamond" w:hAnsi="Garamond" w:cs="Arial"/>
          <w:sz w:val="20"/>
          <w:szCs w:val="20"/>
        </w:rPr>
      </w:r>
      <w:r w:rsidRPr="00C661C7">
        <w:rPr>
          <w:rFonts w:ascii="Garamond" w:hAnsi="Garamond" w:cs="Arial"/>
          <w:sz w:val="20"/>
          <w:szCs w:val="20"/>
        </w:rPr>
        <w:fldChar w:fldCharType="separate"/>
      </w:r>
      <w:r w:rsidRPr="00C661C7">
        <w:rPr>
          <w:rFonts w:ascii="Garamond" w:hAnsi="Garamond" w:cs="Arial"/>
          <w:sz w:val="20"/>
          <w:szCs w:val="20"/>
        </w:rPr>
        <w:fldChar w:fldCharType="end"/>
      </w:r>
      <w:r w:rsidRPr="00C661C7">
        <w:rPr>
          <w:rFonts w:ascii="Garamond" w:hAnsi="Garamond" w:cs="Arial"/>
          <w:sz w:val="20"/>
          <w:szCs w:val="20"/>
        </w:rPr>
        <w:t xml:space="preserve"> </w:t>
      </w:r>
      <w:r w:rsidR="002E5D32" w:rsidRPr="00C661C7">
        <w:rPr>
          <w:rFonts w:ascii="Garamond" w:hAnsi="Garamond" w:cs="Arial"/>
          <w:sz w:val="20"/>
          <w:szCs w:val="20"/>
        </w:rPr>
        <w:t>Probate/Trust Administration</w:t>
      </w:r>
      <w:r w:rsidRPr="00C661C7">
        <w:rPr>
          <w:rFonts w:ascii="Garamond" w:hAnsi="Garamond" w:cs="Arial"/>
          <w:sz w:val="20"/>
          <w:szCs w:val="20"/>
        </w:rPr>
        <w:t xml:space="preserve">   </w:t>
      </w:r>
      <w:r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Pr="00C661C7">
        <w:rPr>
          <w:rFonts w:ascii="Garamond" w:hAnsi="Garamond" w:cs="Arial"/>
          <w:sz w:val="20"/>
          <w:szCs w:val="20"/>
        </w:rPr>
      </w:r>
      <w:r w:rsidRPr="00C661C7">
        <w:rPr>
          <w:rFonts w:ascii="Garamond" w:hAnsi="Garamond" w:cs="Arial"/>
          <w:sz w:val="20"/>
          <w:szCs w:val="20"/>
        </w:rPr>
        <w:fldChar w:fldCharType="separate"/>
      </w:r>
      <w:r w:rsidRPr="00C661C7">
        <w:rPr>
          <w:rFonts w:ascii="Garamond" w:hAnsi="Garamond" w:cs="Arial"/>
          <w:sz w:val="20"/>
          <w:szCs w:val="20"/>
        </w:rPr>
        <w:fldChar w:fldCharType="end"/>
      </w:r>
      <w:r w:rsidRPr="00C661C7">
        <w:rPr>
          <w:rFonts w:ascii="Garamond" w:hAnsi="Garamond" w:cs="Arial"/>
          <w:sz w:val="20"/>
          <w:szCs w:val="20"/>
        </w:rPr>
        <w:t xml:space="preserve"> </w:t>
      </w:r>
      <w:r w:rsidR="002E5D32" w:rsidRPr="00C661C7">
        <w:rPr>
          <w:rFonts w:ascii="Garamond" w:hAnsi="Garamond" w:cs="Arial"/>
          <w:sz w:val="20"/>
          <w:szCs w:val="20"/>
        </w:rPr>
        <w:t>Estate</w:t>
      </w:r>
      <w:r w:rsidRPr="00C661C7">
        <w:rPr>
          <w:rFonts w:ascii="Garamond" w:hAnsi="Garamond" w:cs="Arial"/>
          <w:sz w:val="20"/>
          <w:szCs w:val="20"/>
        </w:rPr>
        <w:t xml:space="preserve"> Litigation   </w:t>
      </w:r>
      <w:r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Pr="00C661C7">
        <w:rPr>
          <w:rFonts w:ascii="Garamond" w:hAnsi="Garamond" w:cs="Arial"/>
          <w:sz w:val="20"/>
          <w:szCs w:val="20"/>
        </w:rPr>
      </w:r>
      <w:r w:rsidRPr="00C661C7">
        <w:rPr>
          <w:rFonts w:ascii="Garamond" w:hAnsi="Garamond" w:cs="Arial"/>
          <w:sz w:val="20"/>
          <w:szCs w:val="20"/>
        </w:rPr>
        <w:fldChar w:fldCharType="separate"/>
      </w:r>
      <w:r w:rsidRPr="00C661C7">
        <w:rPr>
          <w:rFonts w:ascii="Garamond" w:hAnsi="Garamond" w:cs="Arial"/>
          <w:sz w:val="20"/>
          <w:szCs w:val="20"/>
        </w:rPr>
        <w:fldChar w:fldCharType="end"/>
      </w:r>
      <w:r w:rsidRPr="00C661C7">
        <w:rPr>
          <w:rFonts w:ascii="Garamond" w:hAnsi="Garamond" w:cs="Arial"/>
          <w:sz w:val="20"/>
          <w:szCs w:val="20"/>
        </w:rPr>
        <w:t xml:space="preserve"> </w:t>
      </w:r>
      <w:r w:rsidR="002E5D32" w:rsidRPr="00C661C7">
        <w:rPr>
          <w:rFonts w:ascii="Garamond" w:hAnsi="Garamond" w:cs="Arial"/>
          <w:sz w:val="20"/>
          <w:szCs w:val="20"/>
        </w:rPr>
        <w:t>Business Litigation</w:t>
      </w:r>
      <w:r w:rsidR="00D4176A" w:rsidRPr="00C661C7">
        <w:rPr>
          <w:rFonts w:ascii="Garamond" w:hAnsi="Garamond" w:cs="Arial"/>
          <w:sz w:val="20"/>
          <w:szCs w:val="20"/>
        </w:rPr>
        <w:t xml:space="preserve">   </w:t>
      </w:r>
      <w:r w:rsidR="00D4176A" w:rsidRPr="00C661C7">
        <w:rPr>
          <w:rFonts w:ascii="Garamond" w:hAnsi="Garamond" w:cs="Arial"/>
          <w:sz w:val="20"/>
          <w:szCs w:val="20"/>
        </w:rPr>
        <w:fldChar w:fldCharType="begin">
          <w:ffData>
            <w:name w:val="Check21"/>
            <w:enabled/>
            <w:calcOnExit w:val="0"/>
            <w:checkBox>
              <w:sizeAuto/>
              <w:default w:val="0"/>
            </w:checkBox>
          </w:ffData>
        </w:fldChar>
      </w:r>
      <w:r w:rsidR="00D4176A" w:rsidRPr="00C661C7">
        <w:rPr>
          <w:rFonts w:ascii="Garamond" w:hAnsi="Garamond" w:cs="Arial"/>
          <w:sz w:val="20"/>
          <w:szCs w:val="20"/>
        </w:rPr>
        <w:instrText xml:space="preserve"> FORMCHECKBOX </w:instrText>
      </w:r>
      <w:r w:rsidR="00D4176A" w:rsidRPr="00C661C7">
        <w:rPr>
          <w:rFonts w:ascii="Garamond" w:hAnsi="Garamond" w:cs="Arial"/>
          <w:sz w:val="20"/>
          <w:szCs w:val="20"/>
        </w:rPr>
      </w:r>
      <w:r w:rsidR="00D4176A" w:rsidRPr="00C661C7">
        <w:rPr>
          <w:rFonts w:ascii="Garamond" w:hAnsi="Garamond" w:cs="Arial"/>
          <w:sz w:val="20"/>
          <w:szCs w:val="20"/>
        </w:rPr>
        <w:fldChar w:fldCharType="separate"/>
      </w:r>
      <w:r w:rsidR="00D4176A" w:rsidRPr="00C661C7">
        <w:rPr>
          <w:rFonts w:ascii="Garamond" w:hAnsi="Garamond" w:cs="Arial"/>
          <w:sz w:val="20"/>
          <w:szCs w:val="20"/>
        </w:rPr>
        <w:fldChar w:fldCharType="end"/>
      </w:r>
      <w:r w:rsidR="00D4176A" w:rsidRPr="00C661C7">
        <w:rPr>
          <w:rFonts w:ascii="Garamond" w:hAnsi="Garamond" w:cs="Arial"/>
          <w:sz w:val="20"/>
          <w:szCs w:val="20"/>
        </w:rPr>
        <w:t xml:space="preserve"> Other</w:t>
      </w:r>
    </w:p>
    <w:p w14:paraId="007F67B7" w14:textId="77777777" w:rsidR="00C661C7" w:rsidRDefault="00C661C7" w:rsidP="00020E9C">
      <w:pPr>
        <w:rPr>
          <w:rFonts w:ascii="Garamond" w:hAnsi="Garamond"/>
          <w:i/>
          <w:sz w:val="23"/>
          <w:szCs w:val="23"/>
        </w:rPr>
      </w:pPr>
    </w:p>
    <w:p w14:paraId="4A5A2C16" w14:textId="1A8BCE8B" w:rsidR="00020E9C" w:rsidRDefault="00020E9C" w:rsidP="00020E9C">
      <w:pPr>
        <w:rPr>
          <w:rFonts w:ascii="Garamond" w:hAnsi="Garamond"/>
          <w:i/>
          <w:sz w:val="23"/>
          <w:szCs w:val="23"/>
        </w:rPr>
      </w:pPr>
      <w:r w:rsidRPr="00C661C7">
        <w:rPr>
          <w:rFonts w:ascii="Garamond" w:hAnsi="Garamond"/>
          <w:i/>
          <w:sz w:val="23"/>
          <w:szCs w:val="23"/>
        </w:rPr>
        <w:t>For any area in which you rate us fair or poor, please provide an explanation under comments</w:t>
      </w:r>
    </w:p>
    <w:p w14:paraId="0194A0C4" w14:textId="77777777" w:rsidR="00C661C7" w:rsidRPr="00C661C7" w:rsidRDefault="00C661C7" w:rsidP="00020E9C">
      <w:pPr>
        <w:rPr>
          <w:rFonts w:ascii="Garamond" w:hAnsi="Garamond"/>
          <w:i/>
          <w:sz w:val="23"/>
          <w:szCs w:val="23"/>
        </w:rPr>
      </w:pPr>
    </w:p>
    <w:p w14:paraId="005A2056" w14:textId="77777777" w:rsidR="00020E9C" w:rsidRPr="00C661C7" w:rsidRDefault="00020E9C" w:rsidP="00C661C7">
      <w:pPr>
        <w:ind w:left="5940"/>
        <w:rPr>
          <w:rFonts w:ascii="Garamond" w:hAnsi="Garamond"/>
          <w:i/>
          <w:u w:val="single"/>
        </w:rPr>
      </w:pPr>
      <w:r w:rsidRPr="00C661C7">
        <w:rPr>
          <w:rFonts w:ascii="Garamond" w:hAnsi="Garamond"/>
          <w:i/>
          <w:u w:val="single"/>
        </w:rPr>
        <w:t>Excellent      Good</w:t>
      </w:r>
      <w:r w:rsidRPr="00C661C7">
        <w:rPr>
          <w:rFonts w:ascii="Garamond" w:hAnsi="Garamond"/>
          <w:i/>
          <w:u w:val="single"/>
        </w:rPr>
        <w:tab/>
        <w:t>Fair</w:t>
      </w:r>
      <w:r w:rsidRPr="00C661C7">
        <w:rPr>
          <w:rFonts w:ascii="Garamond" w:hAnsi="Garamond"/>
          <w:i/>
          <w:u w:val="single"/>
        </w:rPr>
        <w:tab/>
        <w:t>Poor</w:t>
      </w:r>
    </w:p>
    <w:p w14:paraId="1C973CA4" w14:textId="77777777" w:rsidR="00020E9C" w:rsidRPr="00C661C7" w:rsidRDefault="00020E9C" w:rsidP="00020E9C">
      <w:pPr>
        <w:rPr>
          <w:rFonts w:ascii="Garamond" w:hAnsi="Garamond"/>
          <w:b/>
          <w:i/>
        </w:rPr>
      </w:pPr>
      <w:r w:rsidRPr="00C661C7">
        <w:rPr>
          <w:rFonts w:ascii="Garamond" w:hAnsi="Garamond"/>
          <w:b/>
          <w:i/>
        </w:rPr>
        <w:t>Goals &amp; Expectations:</w:t>
      </w:r>
    </w:p>
    <w:p w14:paraId="70FE184C" w14:textId="77777777" w:rsidR="00020E9C" w:rsidRPr="00C661C7" w:rsidRDefault="00020E9C" w:rsidP="00020E9C">
      <w:pPr>
        <w:rPr>
          <w:rFonts w:ascii="Garamond" w:hAnsi="Garamond" w:cs="Arial"/>
          <w:sz w:val="20"/>
          <w:szCs w:val="20"/>
        </w:rPr>
      </w:pPr>
      <w:r w:rsidRPr="00C661C7">
        <w:rPr>
          <w:rFonts w:ascii="Garamond" w:hAnsi="Garamond"/>
        </w:rPr>
        <w:t>Did we meet your goals &amp; expectations?</w:t>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5EF71717" w14:textId="77777777" w:rsidR="00020E9C" w:rsidRPr="00C661C7" w:rsidRDefault="00020E9C" w:rsidP="00020E9C">
      <w:pPr>
        <w:rPr>
          <w:rFonts w:ascii="Garamond" w:hAnsi="Garamond" w:cs="Arial"/>
          <w:sz w:val="20"/>
          <w:szCs w:val="20"/>
        </w:rPr>
      </w:pPr>
      <w:r w:rsidRPr="00C661C7">
        <w:rPr>
          <w:rFonts w:ascii="Garamond" w:hAnsi="Garamond"/>
        </w:rPr>
        <w:t>Were your needs met timely &amp; efficiently?</w:t>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483DB462" w14:textId="77777777" w:rsidR="00020E9C" w:rsidRPr="00C661C7" w:rsidRDefault="00020E9C" w:rsidP="00020E9C">
      <w:pPr>
        <w:rPr>
          <w:rFonts w:ascii="Garamond" w:hAnsi="Garamond" w:cs="Arial"/>
          <w:sz w:val="20"/>
          <w:szCs w:val="20"/>
        </w:rPr>
      </w:pPr>
      <w:r w:rsidRPr="00C661C7">
        <w:rPr>
          <w:rFonts w:ascii="Garamond" w:hAnsi="Garamond"/>
        </w:rPr>
        <w:t xml:space="preserve">Comfort level with </w:t>
      </w:r>
      <w:r w:rsidR="00564663" w:rsidRPr="00C661C7">
        <w:rPr>
          <w:rFonts w:ascii="Garamond" w:hAnsi="Garamond"/>
        </w:rPr>
        <w:t>our</w:t>
      </w:r>
      <w:r w:rsidRPr="00C661C7">
        <w:rPr>
          <w:rFonts w:ascii="Garamond" w:hAnsi="Garamond"/>
        </w:rPr>
        <w:t xml:space="preserve"> </w:t>
      </w:r>
      <w:proofErr w:type="gramStart"/>
      <w:r w:rsidRPr="00C661C7">
        <w:rPr>
          <w:rFonts w:ascii="Garamond" w:hAnsi="Garamond"/>
        </w:rPr>
        <w:t>process?</w:t>
      </w:r>
      <w:proofErr w:type="gramEnd"/>
      <w:r w:rsidR="00CC5C93" w:rsidRPr="00C661C7">
        <w:rPr>
          <w:rFonts w:ascii="Garamond" w:hAnsi="Garamond"/>
        </w:rPr>
        <w:t xml:space="preserve"> </w:t>
      </w:r>
      <w:r w:rsidR="00CC5C93"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023DE414" w14:textId="77777777" w:rsidR="00020E9C" w:rsidRPr="00C661C7" w:rsidRDefault="00020E9C" w:rsidP="00020E9C">
      <w:pPr>
        <w:rPr>
          <w:rFonts w:ascii="Garamond" w:hAnsi="Garamond"/>
        </w:rPr>
      </w:pPr>
      <w:r w:rsidRPr="00C661C7">
        <w:rPr>
          <w:rFonts w:ascii="Garamond" w:hAnsi="Garamond"/>
        </w:rPr>
        <w:t>Comments:</w:t>
      </w:r>
    </w:p>
    <w:p w14:paraId="1B6389E4" w14:textId="77777777" w:rsidR="00020E9C" w:rsidRPr="00C661C7" w:rsidRDefault="00020E9C" w:rsidP="00823EA3">
      <w:pPr>
        <w:spacing w:line="360" w:lineRule="auto"/>
        <w:rPr>
          <w:rFonts w:ascii="Garamond" w:hAnsi="Garamond"/>
        </w:rPr>
      </w:pPr>
      <w:r w:rsidRPr="00C661C7">
        <w:rPr>
          <w:rFonts w:ascii="Garamond" w:hAnsi="Garamond"/>
        </w:rPr>
        <w:t>________________________________________________________________________________________________________________________________________________________________________</w:t>
      </w:r>
    </w:p>
    <w:p w14:paraId="54ADB344" w14:textId="77777777" w:rsidR="00020E9C" w:rsidRPr="00C661C7" w:rsidRDefault="00020E9C" w:rsidP="00823EA3">
      <w:pPr>
        <w:spacing w:line="360" w:lineRule="auto"/>
        <w:rPr>
          <w:rFonts w:ascii="Garamond" w:hAnsi="Garamond"/>
        </w:rPr>
      </w:pPr>
      <w:r w:rsidRPr="00C661C7">
        <w:rPr>
          <w:rFonts w:ascii="Garamond" w:hAnsi="Garamond"/>
          <w:b/>
          <w:i/>
        </w:rPr>
        <w:t xml:space="preserve">Contact with </w:t>
      </w:r>
      <w:r w:rsidR="00564663" w:rsidRPr="00C661C7">
        <w:rPr>
          <w:rFonts w:ascii="Garamond" w:hAnsi="Garamond"/>
          <w:b/>
          <w:i/>
        </w:rPr>
        <w:t xml:space="preserve">our </w:t>
      </w:r>
      <w:r w:rsidRPr="00C661C7">
        <w:rPr>
          <w:rFonts w:ascii="Garamond" w:hAnsi="Garamond"/>
          <w:b/>
          <w:i/>
        </w:rPr>
        <w:t>Team:</w:t>
      </w:r>
    </w:p>
    <w:p w14:paraId="26C31477" w14:textId="77777777" w:rsidR="00020E9C" w:rsidRPr="00C661C7" w:rsidRDefault="00020E9C" w:rsidP="00020E9C">
      <w:pPr>
        <w:rPr>
          <w:rFonts w:ascii="Garamond" w:hAnsi="Garamond"/>
        </w:rPr>
      </w:pPr>
      <w:r w:rsidRPr="00C661C7">
        <w:rPr>
          <w:rFonts w:ascii="Garamond" w:hAnsi="Garamond"/>
        </w:rPr>
        <w:t xml:space="preserve">Our professional manner </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24F4EE20" w14:textId="77777777" w:rsidR="00020E9C" w:rsidRPr="00C661C7" w:rsidRDefault="00020E9C" w:rsidP="00020E9C">
      <w:pPr>
        <w:rPr>
          <w:rFonts w:ascii="Garamond" w:hAnsi="Garamond"/>
        </w:rPr>
      </w:pPr>
      <w:r w:rsidRPr="00C661C7">
        <w:rPr>
          <w:rFonts w:ascii="Garamond" w:hAnsi="Garamond"/>
        </w:rPr>
        <w:t>Our knowledge/ Competency</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636013BF" w14:textId="77777777" w:rsidR="00020E9C" w:rsidRPr="00C661C7" w:rsidRDefault="00020E9C" w:rsidP="00020E9C">
      <w:pPr>
        <w:rPr>
          <w:rFonts w:ascii="Garamond" w:hAnsi="Garamond"/>
        </w:rPr>
      </w:pPr>
      <w:r w:rsidRPr="00C661C7">
        <w:rPr>
          <w:rFonts w:ascii="Garamond" w:hAnsi="Garamond"/>
        </w:rPr>
        <w:t>Responsiveness (phone call returned promptly)</w:t>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77E26338" w14:textId="77777777" w:rsidR="00020E9C" w:rsidRPr="00C661C7" w:rsidRDefault="00020E9C" w:rsidP="00020E9C">
      <w:pPr>
        <w:rPr>
          <w:rFonts w:ascii="Garamond" w:hAnsi="Garamond"/>
        </w:rPr>
      </w:pPr>
      <w:r w:rsidRPr="00C661C7">
        <w:rPr>
          <w:rFonts w:ascii="Garamond" w:hAnsi="Garamond"/>
        </w:rPr>
        <w:t>Effective communication</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43055D92" w14:textId="77777777" w:rsidR="001F4D70" w:rsidRPr="00C661C7" w:rsidRDefault="001F4D70" w:rsidP="001F4D70">
      <w:pPr>
        <w:rPr>
          <w:rFonts w:ascii="Garamond" w:hAnsi="Garamond"/>
        </w:rPr>
      </w:pPr>
      <w:r w:rsidRPr="00C661C7">
        <w:rPr>
          <w:rFonts w:ascii="Garamond" w:hAnsi="Garamond"/>
        </w:rPr>
        <w:t>Comments:</w:t>
      </w:r>
    </w:p>
    <w:p w14:paraId="3FE37831" w14:textId="77777777" w:rsidR="001F4D70" w:rsidRPr="00C661C7" w:rsidRDefault="001F4D70" w:rsidP="00823EA3">
      <w:pPr>
        <w:spacing w:line="360" w:lineRule="auto"/>
        <w:rPr>
          <w:rFonts w:ascii="Garamond" w:hAnsi="Garamond"/>
        </w:rPr>
      </w:pPr>
      <w:r w:rsidRPr="00C661C7">
        <w:rPr>
          <w:rFonts w:ascii="Garamond" w:hAnsi="Garamond"/>
        </w:rPr>
        <w:t>________________________________________________________________________________________________________________________________________________________________________</w:t>
      </w:r>
    </w:p>
    <w:p w14:paraId="1486B497" w14:textId="77777777" w:rsidR="00020E9C" w:rsidRPr="00C661C7" w:rsidRDefault="00020E9C" w:rsidP="00823EA3">
      <w:pPr>
        <w:spacing w:line="360" w:lineRule="auto"/>
        <w:rPr>
          <w:rFonts w:ascii="Garamond" w:hAnsi="Garamond"/>
        </w:rPr>
      </w:pPr>
      <w:r w:rsidRPr="00C661C7">
        <w:rPr>
          <w:rFonts w:ascii="Garamond" w:hAnsi="Garamond"/>
          <w:b/>
          <w:i/>
        </w:rPr>
        <w:t>Documents:</w:t>
      </w:r>
    </w:p>
    <w:p w14:paraId="0ECAAE98" w14:textId="77777777" w:rsidR="00020E9C" w:rsidRPr="00C661C7" w:rsidRDefault="00020E9C" w:rsidP="00020E9C">
      <w:pPr>
        <w:rPr>
          <w:rFonts w:ascii="Garamond" w:hAnsi="Garamond"/>
        </w:rPr>
      </w:pPr>
      <w:r w:rsidRPr="00C661C7">
        <w:rPr>
          <w:rFonts w:ascii="Garamond" w:hAnsi="Garamond"/>
        </w:rPr>
        <w:t>Accuracy</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1098B75E" w14:textId="77777777" w:rsidR="00020E9C" w:rsidRPr="00C661C7" w:rsidRDefault="00020E9C" w:rsidP="00020E9C">
      <w:pPr>
        <w:rPr>
          <w:rFonts w:ascii="Garamond" w:hAnsi="Garamond"/>
        </w:rPr>
      </w:pPr>
      <w:r w:rsidRPr="00C661C7">
        <w:rPr>
          <w:rFonts w:ascii="Garamond" w:hAnsi="Garamond"/>
        </w:rPr>
        <w:t>Appearance &amp; presentation</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4DBF42D3" w14:textId="77777777" w:rsidR="00020E9C" w:rsidRPr="00C661C7" w:rsidRDefault="00020E9C" w:rsidP="00020E9C">
      <w:pPr>
        <w:rPr>
          <w:rFonts w:ascii="Garamond" w:hAnsi="Garamond"/>
        </w:rPr>
      </w:pPr>
      <w:r w:rsidRPr="00C661C7">
        <w:rPr>
          <w:rFonts w:ascii="Garamond" w:hAnsi="Garamond"/>
        </w:rPr>
        <w:t>Timeliness of delivery</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3D7382E7" w14:textId="77777777" w:rsidR="001F4D70" w:rsidRPr="00C661C7" w:rsidRDefault="001F4D70" w:rsidP="001F4D70">
      <w:pPr>
        <w:rPr>
          <w:rFonts w:ascii="Garamond" w:hAnsi="Garamond"/>
        </w:rPr>
      </w:pPr>
      <w:r w:rsidRPr="00C661C7">
        <w:rPr>
          <w:rFonts w:ascii="Garamond" w:hAnsi="Garamond"/>
        </w:rPr>
        <w:t>Comments:</w:t>
      </w:r>
    </w:p>
    <w:p w14:paraId="4A859E7F" w14:textId="77777777" w:rsidR="00982DBC" w:rsidRDefault="001F4D70" w:rsidP="00982DBC">
      <w:pPr>
        <w:spacing w:line="480" w:lineRule="auto"/>
        <w:rPr>
          <w:rFonts w:ascii="Garamond" w:hAnsi="Garamond"/>
        </w:rPr>
      </w:pPr>
      <w:r w:rsidRPr="00C661C7">
        <w:rPr>
          <w:rFonts w:ascii="Garamond" w:hAnsi="Garamond"/>
        </w:rPr>
        <w:lastRenderedPageBreak/>
        <w:t>________________________________________________________________________________________________________________________________________________________________________</w:t>
      </w:r>
    </w:p>
    <w:p w14:paraId="3D4E8163" w14:textId="77777777" w:rsidR="00982DBC" w:rsidRDefault="00982DBC">
      <w:pPr>
        <w:spacing w:after="200" w:line="276" w:lineRule="auto"/>
        <w:rPr>
          <w:rFonts w:ascii="Garamond" w:hAnsi="Garamond"/>
        </w:rPr>
      </w:pPr>
      <w:r>
        <w:rPr>
          <w:rFonts w:ascii="Garamond" w:hAnsi="Garamond"/>
        </w:rPr>
        <w:br w:type="page"/>
      </w:r>
    </w:p>
    <w:p w14:paraId="53038477" w14:textId="483D7550" w:rsidR="00020E9C" w:rsidRPr="00C661C7" w:rsidRDefault="00020E9C" w:rsidP="00C661C7">
      <w:pPr>
        <w:ind w:left="5850"/>
        <w:rPr>
          <w:rFonts w:ascii="Garamond" w:hAnsi="Garamond"/>
          <w:i/>
          <w:u w:val="single"/>
        </w:rPr>
      </w:pPr>
      <w:r w:rsidRPr="00C661C7">
        <w:rPr>
          <w:rFonts w:ascii="Garamond" w:hAnsi="Garamond"/>
          <w:i/>
          <w:u w:val="single"/>
        </w:rPr>
        <w:lastRenderedPageBreak/>
        <w:t>Excellent      Good</w:t>
      </w:r>
      <w:r w:rsidRPr="00C661C7">
        <w:rPr>
          <w:rFonts w:ascii="Garamond" w:hAnsi="Garamond"/>
          <w:i/>
          <w:u w:val="single"/>
        </w:rPr>
        <w:tab/>
        <w:t>Fair</w:t>
      </w:r>
      <w:r w:rsidRPr="00C661C7">
        <w:rPr>
          <w:rFonts w:ascii="Garamond" w:hAnsi="Garamond"/>
          <w:i/>
          <w:u w:val="single"/>
        </w:rPr>
        <w:tab/>
        <w:t>Poor</w:t>
      </w:r>
    </w:p>
    <w:p w14:paraId="48FDB760" w14:textId="77777777" w:rsidR="00020E9C" w:rsidRPr="00C661C7" w:rsidRDefault="00020E9C" w:rsidP="00020E9C">
      <w:pPr>
        <w:rPr>
          <w:rFonts w:ascii="Garamond" w:hAnsi="Garamond"/>
        </w:rPr>
      </w:pPr>
      <w:r w:rsidRPr="00C661C7">
        <w:rPr>
          <w:rFonts w:ascii="Garamond" w:hAnsi="Garamond"/>
          <w:b/>
          <w:i/>
        </w:rPr>
        <w:t>Fees &amp; Costs:</w:t>
      </w:r>
    </w:p>
    <w:p w14:paraId="4870B82A" w14:textId="77777777" w:rsidR="00020E9C" w:rsidRPr="00C661C7" w:rsidRDefault="00020E9C" w:rsidP="00020E9C">
      <w:pPr>
        <w:rPr>
          <w:rFonts w:ascii="Garamond" w:hAnsi="Garamond"/>
        </w:rPr>
      </w:pPr>
      <w:r w:rsidRPr="00C661C7">
        <w:rPr>
          <w:rFonts w:ascii="Garamond" w:hAnsi="Garamond"/>
        </w:rPr>
        <w:t>Reasonableness</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2755F861" w14:textId="77777777" w:rsidR="00020E9C" w:rsidRPr="00C661C7" w:rsidRDefault="00020E9C" w:rsidP="00020E9C">
      <w:pPr>
        <w:rPr>
          <w:rFonts w:ascii="Garamond" w:hAnsi="Garamond"/>
        </w:rPr>
      </w:pPr>
      <w:r w:rsidRPr="00C661C7">
        <w:rPr>
          <w:rFonts w:ascii="Garamond" w:hAnsi="Garamond"/>
        </w:rPr>
        <w:t>Value</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282661E7" w14:textId="77777777" w:rsidR="00020E9C" w:rsidRPr="00C661C7" w:rsidRDefault="00020E9C" w:rsidP="00020E9C">
      <w:pPr>
        <w:rPr>
          <w:rFonts w:ascii="Garamond" w:hAnsi="Garamond"/>
        </w:rPr>
      </w:pPr>
      <w:r w:rsidRPr="00C661C7">
        <w:rPr>
          <w:rFonts w:ascii="Garamond" w:hAnsi="Garamond"/>
        </w:rPr>
        <w:t>Overall</w:t>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r>
      <w:r w:rsidRPr="00C661C7">
        <w:rPr>
          <w:rFonts w:ascii="Garamond" w:hAnsi="Garamond"/>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ab/>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p>
    <w:p w14:paraId="6386AB64" w14:textId="77777777" w:rsidR="001F4D70" w:rsidRPr="00C661C7" w:rsidRDefault="001F4D70" w:rsidP="001F4D70">
      <w:pPr>
        <w:rPr>
          <w:rFonts w:ascii="Garamond" w:hAnsi="Garamond"/>
        </w:rPr>
      </w:pPr>
      <w:r w:rsidRPr="00C661C7">
        <w:rPr>
          <w:rFonts w:ascii="Garamond" w:hAnsi="Garamond"/>
        </w:rPr>
        <w:t>Comments:</w:t>
      </w:r>
    </w:p>
    <w:p w14:paraId="4069F850" w14:textId="77777777" w:rsidR="001F4D70" w:rsidRPr="00C661C7" w:rsidRDefault="001F4D70" w:rsidP="00823EA3">
      <w:pPr>
        <w:spacing w:line="360" w:lineRule="auto"/>
        <w:rPr>
          <w:rFonts w:ascii="Garamond" w:hAnsi="Garamond"/>
        </w:rPr>
      </w:pPr>
      <w:r w:rsidRPr="00C661C7">
        <w:rPr>
          <w:rFonts w:ascii="Garamond" w:hAnsi="Garamond"/>
        </w:rPr>
        <w:t>________________________________________________________________________________________________________________________________________________________________________</w:t>
      </w:r>
    </w:p>
    <w:p w14:paraId="273FF830" w14:textId="77777777" w:rsidR="00C661C7" w:rsidRDefault="00C661C7" w:rsidP="00823EA3">
      <w:pPr>
        <w:spacing w:line="360" w:lineRule="auto"/>
        <w:rPr>
          <w:rFonts w:ascii="Garamond" w:hAnsi="Garamond"/>
          <w:i/>
        </w:rPr>
      </w:pPr>
    </w:p>
    <w:p w14:paraId="3C67FEDD" w14:textId="1BC31D19" w:rsidR="00020E9C" w:rsidRPr="00C661C7" w:rsidRDefault="00141167" w:rsidP="00823EA3">
      <w:pPr>
        <w:spacing w:line="360" w:lineRule="auto"/>
        <w:rPr>
          <w:rFonts w:ascii="Garamond" w:hAnsi="Garamond"/>
          <w:i/>
        </w:rPr>
      </w:pPr>
      <w:r w:rsidRPr="00C661C7">
        <w:rPr>
          <w:rFonts w:ascii="Garamond" w:hAnsi="Garamond"/>
          <w:i/>
        </w:rPr>
        <w:t xml:space="preserve">We would appreciate it if you would </w:t>
      </w:r>
      <w:r w:rsidR="00020E9C" w:rsidRPr="00C661C7">
        <w:rPr>
          <w:rFonts w:ascii="Garamond" w:hAnsi="Garamond"/>
          <w:i/>
        </w:rPr>
        <w:t>complete the statements below:</w:t>
      </w:r>
    </w:p>
    <w:p w14:paraId="7E41ED3D" w14:textId="77777777" w:rsidR="00C661C7" w:rsidRDefault="00C661C7" w:rsidP="00020E9C">
      <w:pPr>
        <w:rPr>
          <w:rFonts w:ascii="Garamond" w:hAnsi="Garamond"/>
          <w:b/>
          <w:i/>
        </w:rPr>
      </w:pPr>
    </w:p>
    <w:p w14:paraId="7CA92A0A" w14:textId="5C2122D3" w:rsidR="00564663" w:rsidRPr="00C661C7" w:rsidRDefault="00020E9C" w:rsidP="00020E9C">
      <w:pPr>
        <w:rPr>
          <w:rFonts w:ascii="Garamond" w:hAnsi="Garamond"/>
          <w:b/>
          <w:i/>
          <w:u w:val="single"/>
        </w:rPr>
      </w:pPr>
      <w:r w:rsidRPr="00C661C7">
        <w:rPr>
          <w:rFonts w:ascii="Garamond" w:hAnsi="Garamond"/>
          <w:b/>
          <w:i/>
        </w:rPr>
        <w:t>What I expected was</w:t>
      </w:r>
      <w:r w:rsidR="00823EA3" w:rsidRPr="00C661C7">
        <w:rPr>
          <w:rFonts w:ascii="Garamond" w:hAnsi="Garamond"/>
          <w:b/>
          <w:i/>
        </w:rPr>
        <w:t>…</w:t>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r w:rsidRPr="00C661C7">
        <w:rPr>
          <w:rFonts w:ascii="Garamond" w:hAnsi="Garamond"/>
          <w:b/>
          <w:i/>
          <w:u w:val="single"/>
        </w:rPr>
        <w:tab/>
      </w:r>
    </w:p>
    <w:p w14:paraId="00BEC5F6" w14:textId="77777777" w:rsidR="001F4D70" w:rsidRPr="00C661C7" w:rsidRDefault="001F4D70" w:rsidP="001F4D70">
      <w:pPr>
        <w:rPr>
          <w:rFonts w:ascii="Garamond" w:hAnsi="Garamond"/>
        </w:rPr>
      </w:pPr>
    </w:p>
    <w:p w14:paraId="31BD1974" w14:textId="77777777" w:rsidR="001F4D70" w:rsidRPr="00C661C7" w:rsidRDefault="001F4D70" w:rsidP="00823EA3">
      <w:pPr>
        <w:spacing w:line="360" w:lineRule="auto"/>
        <w:rPr>
          <w:rFonts w:ascii="Garamond" w:hAnsi="Garamond"/>
        </w:rPr>
      </w:pPr>
      <w:r w:rsidRPr="00C661C7">
        <w:rPr>
          <w:rFonts w:ascii="Garamond" w:hAnsi="Garamond"/>
        </w:rPr>
        <w:t>________________________________________________________________________________________________________________________________________________________________________</w:t>
      </w:r>
    </w:p>
    <w:p w14:paraId="360872C2" w14:textId="77777777" w:rsidR="00C661C7" w:rsidRDefault="00C661C7" w:rsidP="00823EA3">
      <w:pPr>
        <w:spacing w:line="360" w:lineRule="auto"/>
        <w:rPr>
          <w:rFonts w:ascii="Garamond" w:hAnsi="Garamond"/>
          <w:b/>
          <w:i/>
        </w:rPr>
      </w:pPr>
    </w:p>
    <w:p w14:paraId="26ADCA4C" w14:textId="190027ED" w:rsidR="001F4D70" w:rsidRPr="00C661C7" w:rsidRDefault="00020E9C" w:rsidP="00823EA3">
      <w:pPr>
        <w:spacing w:line="360" w:lineRule="auto"/>
        <w:rPr>
          <w:rFonts w:ascii="Garamond" w:hAnsi="Garamond"/>
        </w:rPr>
      </w:pPr>
      <w:r w:rsidRPr="00C661C7">
        <w:rPr>
          <w:rFonts w:ascii="Garamond" w:hAnsi="Garamond"/>
          <w:b/>
          <w:i/>
        </w:rPr>
        <w:t xml:space="preserve">What I got was… </w:t>
      </w:r>
      <w:r w:rsidRPr="00C661C7">
        <w:rPr>
          <w:rFonts w:ascii="Garamond" w:hAnsi="Garamond"/>
        </w:rPr>
        <w:t>_______________________________________________________________</w:t>
      </w:r>
      <w:r w:rsidRPr="00C661C7">
        <w:rPr>
          <w:rFonts w:ascii="Garamond" w:hAnsi="Garamond"/>
          <w:u w:val="single"/>
        </w:rPr>
        <w:tab/>
      </w:r>
      <w:r w:rsidRPr="00C661C7">
        <w:rPr>
          <w:rFonts w:ascii="Garamond" w:hAnsi="Garamond"/>
          <w:u w:val="single"/>
        </w:rPr>
        <w:tab/>
      </w:r>
      <w:r w:rsidR="001F4D70" w:rsidRPr="00C661C7">
        <w:rPr>
          <w:rFonts w:ascii="Garamond" w:hAnsi="Garamond"/>
        </w:rPr>
        <w:t>__________________________________________________________________________________________________________________________________________________________________</w:t>
      </w:r>
    </w:p>
    <w:p w14:paraId="70383F81" w14:textId="77777777" w:rsidR="00C661C7" w:rsidRDefault="00C661C7" w:rsidP="00823EA3">
      <w:pPr>
        <w:spacing w:line="360" w:lineRule="auto"/>
        <w:rPr>
          <w:rFonts w:ascii="Garamond" w:hAnsi="Garamond"/>
          <w:b/>
          <w:i/>
        </w:rPr>
      </w:pPr>
    </w:p>
    <w:p w14:paraId="6BC6F085" w14:textId="38E92C4D" w:rsidR="001F4D70" w:rsidRPr="00C661C7" w:rsidRDefault="00020E9C" w:rsidP="00C661C7">
      <w:pPr>
        <w:spacing w:line="360" w:lineRule="auto"/>
        <w:rPr>
          <w:rFonts w:ascii="Garamond" w:hAnsi="Garamond"/>
        </w:rPr>
      </w:pPr>
      <w:r w:rsidRPr="00C661C7">
        <w:rPr>
          <w:rFonts w:ascii="Garamond" w:hAnsi="Garamond"/>
          <w:b/>
          <w:i/>
        </w:rPr>
        <w:t xml:space="preserve">What </w:t>
      </w:r>
      <w:r w:rsidR="00F307C7" w:rsidRPr="00C661C7">
        <w:rPr>
          <w:rFonts w:ascii="Garamond" w:hAnsi="Garamond"/>
          <w:b/>
          <w:i/>
        </w:rPr>
        <w:t xml:space="preserve">mattered </w:t>
      </w:r>
      <w:r w:rsidRPr="00C661C7">
        <w:rPr>
          <w:rFonts w:ascii="Garamond" w:hAnsi="Garamond"/>
          <w:b/>
          <w:i/>
        </w:rPr>
        <w:t xml:space="preserve">most </w:t>
      </w:r>
      <w:r w:rsidR="00F307C7" w:rsidRPr="00C661C7">
        <w:rPr>
          <w:rFonts w:ascii="Garamond" w:hAnsi="Garamond"/>
          <w:b/>
          <w:i/>
        </w:rPr>
        <w:t xml:space="preserve">to me was </w:t>
      </w:r>
      <w:r w:rsidRPr="00C661C7">
        <w:rPr>
          <w:rFonts w:ascii="Garamond" w:hAnsi="Garamond"/>
          <w:b/>
          <w:i/>
        </w:rPr>
        <w:t>…</w:t>
      </w:r>
      <w:r w:rsidRPr="00C661C7">
        <w:rPr>
          <w:rFonts w:ascii="Garamond" w:hAnsi="Garamond"/>
        </w:rPr>
        <w:t xml:space="preserve"> _____________________________</w:t>
      </w:r>
      <w:r w:rsidRPr="00C661C7">
        <w:rPr>
          <w:rFonts w:ascii="Garamond" w:hAnsi="Garamond"/>
          <w:u w:val="single"/>
        </w:rPr>
        <w:tab/>
      </w:r>
      <w:r w:rsidRPr="00C661C7">
        <w:rPr>
          <w:rFonts w:ascii="Garamond" w:hAnsi="Garamond"/>
          <w:u w:val="single"/>
        </w:rPr>
        <w:tab/>
      </w:r>
      <w:r w:rsidR="00F307C7" w:rsidRPr="00C661C7">
        <w:rPr>
          <w:rFonts w:ascii="Garamond" w:hAnsi="Garamond"/>
          <w:u w:val="single"/>
        </w:rPr>
        <w:tab/>
      </w:r>
      <w:r w:rsidR="00F307C7" w:rsidRPr="00C661C7">
        <w:rPr>
          <w:rFonts w:ascii="Garamond" w:hAnsi="Garamond"/>
          <w:u w:val="single"/>
        </w:rPr>
        <w:tab/>
      </w:r>
      <w:r w:rsidR="00F307C7" w:rsidRPr="00C661C7">
        <w:rPr>
          <w:rFonts w:ascii="Garamond" w:hAnsi="Garamond"/>
          <w:u w:val="single"/>
        </w:rPr>
        <w:tab/>
      </w:r>
    </w:p>
    <w:p w14:paraId="4A06106F" w14:textId="77777777" w:rsidR="001F4D70" w:rsidRPr="00C661C7" w:rsidRDefault="001F4D70" w:rsidP="00823EA3">
      <w:pPr>
        <w:spacing w:line="360" w:lineRule="auto"/>
        <w:rPr>
          <w:rFonts w:ascii="Garamond" w:hAnsi="Garamond"/>
        </w:rPr>
      </w:pPr>
      <w:r w:rsidRPr="00C661C7">
        <w:rPr>
          <w:rFonts w:ascii="Garamond" w:hAnsi="Garamond"/>
        </w:rPr>
        <w:t>________________________________________________________________________________________________________________________________________________________________________</w:t>
      </w:r>
    </w:p>
    <w:p w14:paraId="3BDBEE21" w14:textId="77777777" w:rsidR="00C661C7" w:rsidRDefault="00C661C7" w:rsidP="00823EA3">
      <w:pPr>
        <w:spacing w:line="360" w:lineRule="auto"/>
        <w:rPr>
          <w:rFonts w:ascii="Garamond" w:hAnsi="Garamond"/>
        </w:rPr>
      </w:pPr>
    </w:p>
    <w:p w14:paraId="65B13E60" w14:textId="7F4B3FE0" w:rsidR="00020E9C" w:rsidRPr="00C661C7" w:rsidRDefault="00020E9C" w:rsidP="00C661C7">
      <w:pPr>
        <w:tabs>
          <w:tab w:val="left" w:pos="6120"/>
        </w:tabs>
        <w:spacing w:line="360" w:lineRule="auto"/>
        <w:rPr>
          <w:rFonts w:ascii="Garamond" w:hAnsi="Garamond" w:cs="Arial"/>
          <w:sz w:val="20"/>
          <w:szCs w:val="20"/>
        </w:rPr>
      </w:pPr>
      <w:r w:rsidRPr="00C661C7">
        <w:rPr>
          <w:rFonts w:ascii="Garamond" w:hAnsi="Garamond"/>
        </w:rPr>
        <w:t xml:space="preserve">Would you refer someone else to our office for assistance?       </w:t>
      </w:r>
      <w:r w:rsidR="00C661C7">
        <w:rPr>
          <w:rFonts w:ascii="Garamond" w:hAnsi="Garamond"/>
        </w:rPr>
        <w:tab/>
      </w:r>
      <w:r w:rsidRPr="00C661C7">
        <w:rPr>
          <w:rFonts w:ascii="Garamond" w:hAnsi="Garamond"/>
        </w:rPr>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Yes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No</w:t>
      </w:r>
    </w:p>
    <w:p w14:paraId="5BB2D0B9" w14:textId="0FA7C2F1" w:rsidR="00020E9C" w:rsidRPr="00C661C7" w:rsidRDefault="00020E9C" w:rsidP="00C661C7">
      <w:pPr>
        <w:tabs>
          <w:tab w:val="left" w:pos="6120"/>
        </w:tabs>
        <w:rPr>
          <w:rFonts w:ascii="Garamond" w:hAnsi="Garamond" w:cs="Arial"/>
          <w:sz w:val="20"/>
          <w:szCs w:val="20"/>
        </w:rPr>
      </w:pPr>
      <w:r w:rsidRPr="00C661C7">
        <w:rPr>
          <w:rFonts w:ascii="Garamond" w:hAnsi="Garamond"/>
        </w:rPr>
        <w:t>Would you be willing to serve as a referenc</w:t>
      </w:r>
      <w:r w:rsidR="00C661C7">
        <w:rPr>
          <w:rFonts w:ascii="Garamond" w:hAnsi="Garamond"/>
        </w:rPr>
        <w:t>e?</w:t>
      </w:r>
      <w:r w:rsidR="00C661C7">
        <w:rPr>
          <w:rFonts w:ascii="Garamond" w:hAnsi="Garamond"/>
        </w:rPr>
        <w:tab/>
      </w:r>
      <w:r w:rsidRPr="00C661C7">
        <w:rPr>
          <w:rFonts w:ascii="Garamond" w:hAnsi="Garamond"/>
        </w:rPr>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Yes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No</w:t>
      </w:r>
    </w:p>
    <w:p w14:paraId="75FE3FF7" w14:textId="77777777" w:rsidR="00020E9C" w:rsidRPr="00C661C7" w:rsidRDefault="00020E9C" w:rsidP="00020E9C">
      <w:pPr>
        <w:rPr>
          <w:rFonts w:ascii="Garamond" w:hAnsi="Garamond" w:cs="Arial"/>
          <w:sz w:val="20"/>
          <w:szCs w:val="20"/>
        </w:rPr>
      </w:pPr>
    </w:p>
    <w:p w14:paraId="27F5BA7D" w14:textId="77777777" w:rsidR="00C661C7" w:rsidRDefault="00C661C7" w:rsidP="00020E9C">
      <w:pPr>
        <w:rPr>
          <w:rFonts w:ascii="Garamond" w:hAnsi="Garamond"/>
        </w:rPr>
      </w:pPr>
    </w:p>
    <w:p w14:paraId="35E8E31D" w14:textId="5E095B05" w:rsidR="00020E9C" w:rsidRPr="00C661C7" w:rsidRDefault="001F4D70" w:rsidP="00020E9C">
      <w:pPr>
        <w:rPr>
          <w:rFonts w:ascii="Garamond" w:hAnsi="Garamond"/>
        </w:rPr>
      </w:pPr>
      <w:r w:rsidRPr="00C661C7">
        <w:rPr>
          <w:rFonts w:ascii="Garamond" w:hAnsi="Garamond"/>
        </w:rPr>
        <w:t>If someone asked you about our firm, what would you say?</w:t>
      </w:r>
    </w:p>
    <w:p w14:paraId="425D9718" w14:textId="77777777" w:rsidR="001F4D70" w:rsidRPr="00C661C7" w:rsidRDefault="001F4D70" w:rsidP="00020E9C">
      <w:pPr>
        <w:rPr>
          <w:rFonts w:ascii="Garamond" w:hAnsi="Garamond"/>
        </w:rPr>
      </w:pPr>
    </w:p>
    <w:p w14:paraId="1B7A391B" w14:textId="77777777" w:rsidR="001F4D70" w:rsidRPr="00C661C7" w:rsidRDefault="00020E9C" w:rsidP="001F4D70">
      <w:pPr>
        <w:spacing w:line="480" w:lineRule="auto"/>
        <w:rPr>
          <w:rFonts w:ascii="Garamond" w:hAnsi="Garamond"/>
        </w:rPr>
      </w:pPr>
      <w:r w:rsidRPr="00C661C7">
        <w:rPr>
          <w:rFonts w:ascii="Garamond" w:hAnsi="Garamond"/>
        </w:rPr>
        <w:t>____________________________________________________________________________________</w:t>
      </w:r>
    </w:p>
    <w:p w14:paraId="3AED7BED" w14:textId="77777777" w:rsidR="00020E9C" w:rsidRPr="00C661C7" w:rsidRDefault="00020E9C" w:rsidP="001F4D70">
      <w:pPr>
        <w:spacing w:line="480" w:lineRule="auto"/>
        <w:rPr>
          <w:rFonts w:ascii="Garamond" w:hAnsi="Garamond"/>
          <w:sz w:val="10"/>
          <w:szCs w:val="10"/>
        </w:rPr>
      </w:pPr>
      <w:r w:rsidRPr="00C661C7">
        <w:rPr>
          <w:rFonts w:ascii="Garamond" w:hAnsi="Garamond"/>
        </w:rPr>
        <w:t>____________________________________________________________________________________________________________________________________________________________________________________________________________________________________________________________</w:t>
      </w:r>
    </w:p>
    <w:p w14:paraId="406C11F0" w14:textId="77777777" w:rsidR="00C661C7" w:rsidRDefault="00C661C7" w:rsidP="00020E9C">
      <w:pPr>
        <w:rPr>
          <w:rFonts w:ascii="Garamond" w:hAnsi="Garamond"/>
          <w:szCs w:val="20"/>
        </w:rPr>
      </w:pPr>
    </w:p>
    <w:p w14:paraId="43B81900" w14:textId="3473EAF4" w:rsidR="00020E9C" w:rsidRPr="00C661C7" w:rsidRDefault="00020E9C" w:rsidP="00C661C7">
      <w:pPr>
        <w:tabs>
          <w:tab w:val="left" w:pos="6120"/>
        </w:tabs>
        <w:rPr>
          <w:rFonts w:ascii="Garamond" w:hAnsi="Garamond" w:cs="Arial"/>
          <w:sz w:val="20"/>
          <w:szCs w:val="20"/>
        </w:rPr>
      </w:pPr>
      <w:r w:rsidRPr="00C661C7">
        <w:rPr>
          <w:rFonts w:ascii="Garamond" w:hAnsi="Garamond"/>
          <w:szCs w:val="20"/>
        </w:rPr>
        <w:t xml:space="preserve">May we use your comments for testimonial purposes? </w:t>
      </w:r>
      <w:r w:rsidR="00C661C7">
        <w:rPr>
          <w:rFonts w:ascii="Garamond" w:hAnsi="Garamond"/>
          <w:sz w:val="20"/>
          <w:szCs w:val="20"/>
        </w:rPr>
        <w:tab/>
      </w:r>
      <w:r w:rsidRPr="00C661C7">
        <w:rPr>
          <w:rFonts w:ascii="Garamond" w:hAnsi="Garamond"/>
        </w:rPr>
        <w:t xml:space="preserve">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Yes     </w:t>
      </w:r>
      <w:r w:rsidR="004C0A2F" w:rsidRPr="00C661C7">
        <w:rPr>
          <w:rFonts w:ascii="Garamond" w:hAnsi="Garamond" w:cs="Arial"/>
          <w:sz w:val="20"/>
          <w:szCs w:val="20"/>
        </w:rPr>
        <w:fldChar w:fldCharType="begin">
          <w:ffData>
            <w:name w:val="Check21"/>
            <w:enabled/>
            <w:calcOnExit w:val="0"/>
            <w:checkBox>
              <w:sizeAuto/>
              <w:default w:val="0"/>
            </w:checkBox>
          </w:ffData>
        </w:fldChar>
      </w:r>
      <w:r w:rsidRPr="00C661C7">
        <w:rPr>
          <w:rFonts w:ascii="Garamond" w:hAnsi="Garamond" w:cs="Arial"/>
          <w:sz w:val="20"/>
          <w:szCs w:val="20"/>
        </w:rPr>
        <w:instrText xml:space="preserve"> FORMCHECKBOX </w:instrText>
      </w:r>
      <w:r w:rsidR="004C0A2F" w:rsidRPr="00C661C7">
        <w:rPr>
          <w:rFonts w:ascii="Garamond" w:hAnsi="Garamond" w:cs="Arial"/>
          <w:sz w:val="20"/>
          <w:szCs w:val="20"/>
        </w:rPr>
      </w:r>
      <w:r w:rsidR="004C0A2F" w:rsidRPr="00C661C7">
        <w:rPr>
          <w:rFonts w:ascii="Garamond" w:hAnsi="Garamond" w:cs="Arial"/>
          <w:sz w:val="20"/>
          <w:szCs w:val="20"/>
        </w:rPr>
        <w:fldChar w:fldCharType="separate"/>
      </w:r>
      <w:r w:rsidR="004C0A2F" w:rsidRPr="00C661C7">
        <w:rPr>
          <w:rFonts w:ascii="Garamond" w:hAnsi="Garamond" w:cs="Arial"/>
          <w:sz w:val="20"/>
          <w:szCs w:val="20"/>
        </w:rPr>
        <w:fldChar w:fldCharType="end"/>
      </w:r>
      <w:r w:rsidRPr="00C661C7">
        <w:rPr>
          <w:rFonts w:ascii="Garamond" w:hAnsi="Garamond" w:cs="Arial"/>
          <w:sz w:val="20"/>
          <w:szCs w:val="20"/>
        </w:rPr>
        <w:t xml:space="preserve">  No</w:t>
      </w:r>
    </w:p>
    <w:p w14:paraId="08A3F00B" w14:textId="77777777" w:rsidR="001F4D70" w:rsidRPr="00C661C7" w:rsidRDefault="001F4D70" w:rsidP="001F4D70">
      <w:pPr>
        <w:rPr>
          <w:rFonts w:ascii="Garamond" w:hAnsi="Garamond"/>
        </w:rPr>
      </w:pPr>
    </w:p>
    <w:p w14:paraId="55A52F9E" w14:textId="77777777" w:rsidR="00674BC7" w:rsidRPr="00C661C7" w:rsidRDefault="00020E9C" w:rsidP="001F4D70">
      <w:pPr>
        <w:rPr>
          <w:rFonts w:ascii="Garamond" w:hAnsi="Garamond"/>
          <w:b/>
          <w:i/>
        </w:rPr>
      </w:pPr>
      <w:r w:rsidRPr="00C661C7">
        <w:rPr>
          <w:rFonts w:ascii="Garamond" w:hAnsi="Garamond"/>
        </w:rPr>
        <w:tab/>
        <w:t xml:space="preserve">    </w:t>
      </w:r>
      <w:r w:rsidRPr="00C661C7">
        <w:rPr>
          <w:rFonts w:ascii="Garamond" w:hAnsi="Garamond"/>
          <w:b/>
          <w:i/>
        </w:rPr>
        <w:tab/>
      </w:r>
      <w:r w:rsidRPr="00C661C7">
        <w:rPr>
          <w:rFonts w:ascii="Garamond" w:hAnsi="Garamond"/>
          <w:b/>
          <w:i/>
        </w:rPr>
        <w:tab/>
      </w:r>
      <w:r w:rsidRPr="00C661C7">
        <w:rPr>
          <w:rFonts w:ascii="Garamond" w:hAnsi="Garamond"/>
          <w:b/>
          <w:i/>
        </w:rPr>
        <w:tab/>
      </w:r>
      <w:r w:rsidRPr="00C661C7">
        <w:rPr>
          <w:rFonts w:ascii="Garamond" w:hAnsi="Garamond"/>
          <w:b/>
          <w:i/>
        </w:rPr>
        <w:tab/>
      </w:r>
      <w:r w:rsidRPr="00C661C7">
        <w:rPr>
          <w:rFonts w:ascii="Garamond" w:hAnsi="Garamond"/>
          <w:b/>
          <w:i/>
        </w:rPr>
        <w:tab/>
      </w:r>
    </w:p>
    <w:p w14:paraId="143C7DB6" w14:textId="531487A9" w:rsidR="00020E9C" w:rsidRPr="00C661C7" w:rsidRDefault="00020E9C" w:rsidP="00674BC7">
      <w:pPr>
        <w:jc w:val="center"/>
        <w:rPr>
          <w:rFonts w:ascii="Garamond" w:hAnsi="Garamond"/>
          <w:b/>
          <w:sz w:val="16"/>
          <w:szCs w:val="16"/>
        </w:rPr>
      </w:pPr>
      <w:r w:rsidRPr="00C661C7">
        <w:rPr>
          <w:rFonts w:ascii="Garamond" w:hAnsi="Garamond"/>
          <w:b/>
          <w:sz w:val="32"/>
          <w:szCs w:val="32"/>
        </w:rPr>
        <w:t>THANK YOU</w:t>
      </w:r>
    </w:p>
    <w:sectPr w:rsidR="00020E9C" w:rsidRPr="00C661C7" w:rsidSect="00982DBC">
      <w:pgSz w:w="12240" w:h="15840"/>
      <w:pgMar w:top="450" w:right="1080" w:bottom="720" w:left="108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4D462" w14:textId="77777777" w:rsidR="00B95DD7" w:rsidRDefault="00B95DD7" w:rsidP="006B5F88">
      <w:r>
        <w:separator/>
      </w:r>
    </w:p>
  </w:endnote>
  <w:endnote w:type="continuationSeparator" w:id="0">
    <w:p w14:paraId="48258D0D" w14:textId="77777777" w:rsidR="00B95DD7" w:rsidRDefault="00B95DD7" w:rsidP="006B5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C58BD" w14:textId="77777777" w:rsidR="00B95DD7" w:rsidRDefault="00B95DD7" w:rsidP="006B5F88">
      <w:r>
        <w:separator/>
      </w:r>
    </w:p>
  </w:footnote>
  <w:footnote w:type="continuationSeparator" w:id="0">
    <w:p w14:paraId="40457CD6" w14:textId="77777777" w:rsidR="00B95DD7" w:rsidRDefault="00B95DD7" w:rsidP="006B5F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6A2"/>
    <w:rsid w:val="00002F48"/>
    <w:rsid w:val="00006F33"/>
    <w:rsid w:val="00011014"/>
    <w:rsid w:val="00012AC1"/>
    <w:rsid w:val="0001563C"/>
    <w:rsid w:val="00015EE1"/>
    <w:rsid w:val="00020E9C"/>
    <w:rsid w:val="00024991"/>
    <w:rsid w:val="000300FC"/>
    <w:rsid w:val="000321B6"/>
    <w:rsid w:val="00033F75"/>
    <w:rsid w:val="0003573E"/>
    <w:rsid w:val="00044C60"/>
    <w:rsid w:val="00045208"/>
    <w:rsid w:val="00052A36"/>
    <w:rsid w:val="00061351"/>
    <w:rsid w:val="00064AFE"/>
    <w:rsid w:val="000700BB"/>
    <w:rsid w:val="00071106"/>
    <w:rsid w:val="0007744D"/>
    <w:rsid w:val="000777DB"/>
    <w:rsid w:val="00087F42"/>
    <w:rsid w:val="00091458"/>
    <w:rsid w:val="00091F4F"/>
    <w:rsid w:val="000A39F7"/>
    <w:rsid w:val="000B747A"/>
    <w:rsid w:val="000C0159"/>
    <w:rsid w:val="000C6930"/>
    <w:rsid w:val="000D68B2"/>
    <w:rsid w:val="000E0D53"/>
    <w:rsid w:val="000F345B"/>
    <w:rsid w:val="00105C16"/>
    <w:rsid w:val="00114E8F"/>
    <w:rsid w:val="00120364"/>
    <w:rsid w:val="00122CD3"/>
    <w:rsid w:val="00125EFA"/>
    <w:rsid w:val="00141167"/>
    <w:rsid w:val="00147BC8"/>
    <w:rsid w:val="00152394"/>
    <w:rsid w:val="00154FBF"/>
    <w:rsid w:val="00156324"/>
    <w:rsid w:val="001607B0"/>
    <w:rsid w:val="00171684"/>
    <w:rsid w:val="0017279C"/>
    <w:rsid w:val="00172C7A"/>
    <w:rsid w:val="00174F8A"/>
    <w:rsid w:val="00177DCE"/>
    <w:rsid w:val="001802B2"/>
    <w:rsid w:val="0018122C"/>
    <w:rsid w:val="0018136B"/>
    <w:rsid w:val="001910FE"/>
    <w:rsid w:val="00191174"/>
    <w:rsid w:val="00193E84"/>
    <w:rsid w:val="00196E53"/>
    <w:rsid w:val="001A1232"/>
    <w:rsid w:val="001B0D4C"/>
    <w:rsid w:val="001B3AB1"/>
    <w:rsid w:val="001B402A"/>
    <w:rsid w:val="001B706A"/>
    <w:rsid w:val="001C250A"/>
    <w:rsid w:val="001D3297"/>
    <w:rsid w:val="001D352F"/>
    <w:rsid w:val="001F2390"/>
    <w:rsid w:val="001F4D70"/>
    <w:rsid w:val="002003C0"/>
    <w:rsid w:val="002027DD"/>
    <w:rsid w:val="00204241"/>
    <w:rsid w:val="00217671"/>
    <w:rsid w:val="00217965"/>
    <w:rsid w:val="00227258"/>
    <w:rsid w:val="00227931"/>
    <w:rsid w:val="00230CC2"/>
    <w:rsid w:val="00240BAE"/>
    <w:rsid w:val="00241B06"/>
    <w:rsid w:val="0024207A"/>
    <w:rsid w:val="0024594A"/>
    <w:rsid w:val="002531D3"/>
    <w:rsid w:val="00253271"/>
    <w:rsid w:val="002578CD"/>
    <w:rsid w:val="00292068"/>
    <w:rsid w:val="0029543B"/>
    <w:rsid w:val="002A0ECA"/>
    <w:rsid w:val="002A4B30"/>
    <w:rsid w:val="002B26C9"/>
    <w:rsid w:val="002B7C9C"/>
    <w:rsid w:val="002C16CF"/>
    <w:rsid w:val="002C257E"/>
    <w:rsid w:val="002C349D"/>
    <w:rsid w:val="002C5041"/>
    <w:rsid w:val="002C5995"/>
    <w:rsid w:val="002E0566"/>
    <w:rsid w:val="002E219A"/>
    <w:rsid w:val="002E5D32"/>
    <w:rsid w:val="002E6D53"/>
    <w:rsid w:val="002F0BCC"/>
    <w:rsid w:val="002F459E"/>
    <w:rsid w:val="0031372A"/>
    <w:rsid w:val="003165EA"/>
    <w:rsid w:val="003177B5"/>
    <w:rsid w:val="00330A29"/>
    <w:rsid w:val="00331C30"/>
    <w:rsid w:val="00332DBB"/>
    <w:rsid w:val="003356F3"/>
    <w:rsid w:val="00335736"/>
    <w:rsid w:val="00343F81"/>
    <w:rsid w:val="00345AE2"/>
    <w:rsid w:val="003532DB"/>
    <w:rsid w:val="0035335A"/>
    <w:rsid w:val="00374B44"/>
    <w:rsid w:val="00383649"/>
    <w:rsid w:val="00383834"/>
    <w:rsid w:val="00387AA5"/>
    <w:rsid w:val="003A1FB2"/>
    <w:rsid w:val="003A2CFE"/>
    <w:rsid w:val="003A442C"/>
    <w:rsid w:val="003A534B"/>
    <w:rsid w:val="003A5470"/>
    <w:rsid w:val="003B09C0"/>
    <w:rsid w:val="003B4324"/>
    <w:rsid w:val="003B56F3"/>
    <w:rsid w:val="003D5ED5"/>
    <w:rsid w:val="003D6AF0"/>
    <w:rsid w:val="003F3A3C"/>
    <w:rsid w:val="00400D11"/>
    <w:rsid w:val="00412B00"/>
    <w:rsid w:val="00412ED1"/>
    <w:rsid w:val="004171ED"/>
    <w:rsid w:val="00431218"/>
    <w:rsid w:val="0043227E"/>
    <w:rsid w:val="00434AD4"/>
    <w:rsid w:val="00437B66"/>
    <w:rsid w:val="00440A3F"/>
    <w:rsid w:val="00457901"/>
    <w:rsid w:val="00480BC2"/>
    <w:rsid w:val="0048365C"/>
    <w:rsid w:val="00486379"/>
    <w:rsid w:val="004866BE"/>
    <w:rsid w:val="00497117"/>
    <w:rsid w:val="0049734D"/>
    <w:rsid w:val="004C0A2F"/>
    <w:rsid w:val="004C1DBA"/>
    <w:rsid w:val="004C7299"/>
    <w:rsid w:val="004D1E20"/>
    <w:rsid w:val="004D5E88"/>
    <w:rsid w:val="004E2F8F"/>
    <w:rsid w:val="004F290A"/>
    <w:rsid w:val="00516429"/>
    <w:rsid w:val="005166AE"/>
    <w:rsid w:val="005400DC"/>
    <w:rsid w:val="005432FD"/>
    <w:rsid w:val="00553BD7"/>
    <w:rsid w:val="005633C7"/>
    <w:rsid w:val="00564663"/>
    <w:rsid w:val="00566552"/>
    <w:rsid w:val="00570089"/>
    <w:rsid w:val="005744AA"/>
    <w:rsid w:val="00592403"/>
    <w:rsid w:val="0059246D"/>
    <w:rsid w:val="005A1ABD"/>
    <w:rsid w:val="005A5950"/>
    <w:rsid w:val="005B1E56"/>
    <w:rsid w:val="005B3DE0"/>
    <w:rsid w:val="005B4916"/>
    <w:rsid w:val="005C0C18"/>
    <w:rsid w:val="005C3F15"/>
    <w:rsid w:val="005C772D"/>
    <w:rsid w:val="005D1224"/>
    <w:rsid w:val="005D1F4A"/>
    <w:rsid w:val="005D4252"/>
    <w:rsid w:val="005F18DC"/>
    <w:rsid w:val="005F1F91"/>
    <w:rsid w:val="005F5FCF"/>
    <w:rsid w:val="005F6303"/>
    <w:rsid w:val="0060331A"/>
    <w:rsid w:val="0060500E"/>
    <w:rsid w:val="00606572"/>
    <w:rsid w:val="00611B6D"/>
    <w:rsid w:val="00613471"/>
    <w:rsid w:val="006138EB"/>
    <w:rsid w:val="00615E0D"/>
    <w:rsid w:val="006226D4"/>
    <w:rsid w:val="006237B4"/>
    <w:rsid w:val="00623951"/>
    <w:rsid w:val="006273AB"/>
    <w:rsid w:val="00635E4D"/>
    <w:rsid w:val="006440FA"/>
    <w:rsid w:val="00645DBE"/>
    <w:rsid w:val="00653406"/>
    <w:rsid w:val="00656D65"/>
    <w:rsid w:val="0065745E"/>
    <w:rsid w:val="0066147F"/>
    <w:rsid w:val="00663BFF"/>
    <w:rsid w:val="00665E3E"/>
    <w:rsid w:val="00667D2B"/>
    <w:rsid w:val="006732C2"/>
    <w:rsid w:val="00674656"/>
    <w:rsid w:val="00674BC7"/>
    <w:rsid w:val="006822F9"/>
    <w:rsid w:val="00693E44"/>
    <w:rsid w:val="006953B3"/>
    <w:rsid w:val="006A2FAD"/>
    <w:rsid w:val="006A31AD"/>
    <w:rsid w:val="006A5037"/>
    <w:rsid w:val="006B5F88"/>
    <w:rsid w:val="006C271C"/>
    <w:rsid w:val="006D0696"/>
    <w:rsid w:val="006D6FCA"/>
    <w:rsid w:val="006E2828"/>
    <w:rsid w:val="006E4BE9"/>
    <w:rsid w:val="006E5458"/>
    <w:rsid w:val="006E632A"/>
    <w:rsid w:val="006F3748"/>
    <w:rsid w:val="006F40B3"/>
    <w:rsid w:val="006F4DCD"/>
    <w:rsid w:val="00700502"/>
    <w:rsid w:val="00701A9A"/>
    <w:rsid w:val="00705D84"/>
    <w:rsid w:val="00711B01"/>
    <w:rsid w:val="00723E04"/>
    <w:rsid w:val="00725254"/>
    <w:rsid w:val="00731848"/>
    <w:rsid w:val="00732949"/>
    <w:rsid w:val="00733906"/>
    <w:rsid w:val="00736DAB"/>
    <w:rsid w:val="007371E9"/>
    <w:rsid w:val="0074037F"/>
    <w:rsid w:val="00743EEA"/>
    <w:rsid w:val="00746A12"/>
    <w:rsid w:val="007512AB"/>
    <w:rsid w:val="007541DA"/>
    <w:rsid w:val="00754976"/>
    <w:rsid w:val="00755E94"/>
    <w:rsid w:val="0076362B"/>
    <w:rsid w:val="00774CD4"/>
    <w:rsid w:val="007941AF"/>
    <w:rsid w:val="00795E0E"/>
    <w:rsid w:val="00796269"/>
    <w:rsid w:val="007A4EFD"/>
    <w:rsid w:val="007A7A26"/>
    <w:rsid w:val="007C1118"/>
    <w:rsid w:val="007C639A"/>
    <w:rsid w:val="007C7D26"/>
    <w:rsid w:val="007D0130"/>
    <w:rsid w:val="007D0A33"/>
    <w:rsid w:val="007D0C7B"/>
    <w:rsid w:val="007D3353"/>
    <w:rsid w:val="007E02D5"/>
    <w:rsid w:val="007E03A9"/>
    <w:rsid w:val="007E1ED8"/>
    <w:rsid w:val="007F3E6C"/>
    <w:rsid w:val="00802619"/>
    <w:rsid w:val="00802942"/>
    <w:rsid w:val="00802D48"/>
    <w:rsid w:val="008217CC"/>
    <w:rsid w:val="00823EA3"/>
    <w:rsid w:val="00826392"/>
    <w:rsid w:val="00833CFC"/>
    <w:rsid w:val="00840C75"/>
    <w:rsid w:val="008465E1"/>
    <w:rsid w:val="008515BC"/>
    <w:rsid w:val="00852EEE"/>
    <w:rsid w:val="0086045C"/>
    <w:rsid w:val="0086215A"/>
    <w:rsid w:val="00870646"/>
    <w:rsid w:val="00876B7C"/>
    <w:rsid w:val="00880735"/>
    <w:rsid w:val="00884699"/>
    <w:rsid w:val="00885ADF"/>
    <w:rsid w:val="00895555"/>
    <w:rsid w:val="008A3513"/>
    <w:rsid w:val="008B0E24"/>
    <w:rsid w:val="008B693A"/>
    <w:rsid w:val="008C3A3C"/>
    <w:rsid w:val="008D0359"/>
    <w:rsid w:val="008F7A65"/>
    <w:rsid w:val="00905D9B"/>
    <w:rsid w:val="00911299"/>
    <w:rsid w:val="00916595"/>
    <w:rsid w:val="00934C12"/>
    <w:rsid w:val="00935FF1"/>
    <w:rsid w:val="00943FCE"/>
    <w:rsid w:val="00965B51"/>
    <w:rsid w:val="00965CBF"/>
    <w:rsid w:val="00982DBC"/>
    <w:rsid w:val="00985EE1"/>
    <w:rsid w:val="00992E26"/>
    <w:rsid w:val="0099406B"/>
    <w:rsid w:val="009A6602"/>
    <w:rsid w:val="009A758C"/>
    <w:rsid w:val="009B03D4"/>
    <w:rsid w:val="009B2906"/>
    <w:rsid w:val="009C20A7"/>
    <w:rsid w:val="009C20E1"/>
    <w:rsid w:val="009F1094"/>
    <w:rsid w:val="009F5400"/>
    <w:rsid w:val="00A03152"/>
    <w:rsid w:val="00A03458"/>
    <w:rsid w:val="00A04705"/>
    <w:rsid w:val="00A06D10"/>
    <w:rsid w:val="00A224BB"/>
    <w:rsid w:val="00A24360"/>
    <w:rsid w:val="00A271E1"/>
    <w:rsid w:val="00A30218"/>
    <w:rsid w:val="00A32DD3"/>
    <w:rsid w:val="00A45C28"/>
    <w:rsid w:val="00A52FBC"/>
    <w:rsid w:val="00A5416F"/>
    <w:rsid w:val="00A55D2D"/>
    <w:rsid w:val="00A83E73"/>
    <w:rsid w:val="00A9334F"/>
    <w:rsid w:val="00A941EF"/>
    <w:rsid w:val="00AA3125"/>
    <w:rsid w:val="00AA5E2C"/>
    <w:rsid w:val="00AA7E31"/>
    <w:rsid w:val="00AB21C1"/>
    <w:rsid w:val="00AC6D80"/>
    <w:rsid w:val="00AD16E3"/>
    <w:rsid w:val="00AD16F7"/>
    <w:rsid w:val="00AD4FDE"/>
    <w:rsid w:val="00AD64F6"/>
    <w:rsid w:val="00AD703D"/>
    <w:rsid w:val="00AF285F"/>
    <w:rsid w:val="00AF5F9F"/>
    <w:rsid w:val="00B0049E"/>
    <w:rsid w:val="00B024F9"/>
    <w:rsid w:val="00B122D6"/>
    <w:rsid w:val="00B14073"/>
    <w:rsid w:val="00B161FF"/>
    <w:rsid w:val="00B217EE"/>
    <w:rsid w:val="00B36F3C"/>
    <w:rsid w:val="00B414EA"/>
    <w:rsid w:val="00B41C4C"/>
    <w:rsid w:val="00B50FD0"/>
    <w:rsid w:val="00B557A3"/>
    <w:rsid w:val="00B55C7E"/>
    <w:rsid w:val="00B565FA"/>
    <w:rsid w:val="00B63D10"/>
    <w:rsid w:val="00B80E02"/>
    <w:rsid w:val="00B827D7"/>
    <w:rsid w:val="00B849A2"/>
    <w:rsid w:val="00B84D44"/>
    <w:rsid w:val="00B908AB"/>
    <w:rsid w:val="00B95DD7"/>
    <w:rsid w:val="00B95E87"/>
    <w:rsid w:val="00B97CA2"/>
    <w:rsid w:val="00BA0EE2"/>
    <w:rsid w:val="00BA1547"/>
    <w:rsid w:val="00BA3201"/>
    <w:rsid w:val="00BC5D93"/>
    <w:rsid w:val="00BC7E4F"/>
    <w:rsid w:val="00BD2DA3"/>
    <w:rsid w:val="00BD6A14"/>
    <w:rsid w:val="00BD72E3"/>
    <w:rsid w:val="00BD7CFE"/>
    <w:rsid w:val="00BE15E1"/>
    <w:rsid w:val="00BE4F25"/>
    <w:rsid w:val="00BF5187"/>
    <w:rsid w:val="00BF76FC"/>
    <w:rsid w:val="00BF7AF0"/>
    <w:rsid w:val="00C11CFA"/>
    <w:rsid w:val="00C15DC6"/>
    <w:rsid w:val="00C21624"/>
    <w:rsid w:val="00C237F4"/>
    <w:rsid w:val="00C43ADB"/>
    <w:rsid w:val="00C453CA"/>
    <w:rsid w:val="00C45DB6"/>
    <w:rsid w:val="00C53A74"/>
    <w:rsid w:val="00C56C9A"/>
    <w:rsid w:val="00C64DD5"/>
    <w:rsid w:val="00C65C5C"/>
    <w:rsid w:val="00C661C7"/>
    <w:rsid w:val="00C71403"/>
    <w:rsid w:val="00C7349F"/>
    <w:rsid w:val="00C73D48"/>
    <w:rsid w:val="00C75AE7"/>
    <w:rsid w:val="00C91BE7"/>
    <w:rsid w:val="00CA57F2"/>
    <w:rsid w:val="00CB059A"/>
    <w:rsid w:val="00CB341B"/>
    <w:rsid w:val="00CB3C58"/>
    <w:rsid w:val="00CC0D04"/>
    <w:rsid w:val="00CC5C93"/>
    <w:rsid w:val="00CC6D5D"/>
    <w:rsid w:val="00CC7A98"/>
    <w:rsid w:val="00CD17EC"/>
    <w:rsid w:val="00CD1AF2"/>
    <w:rsid w:val="00CD4FEC"/>
    <w:rsid w:val="00CE19EE"/>
    <w:rsid w:val="00CE59F3"/>
    <w:rsid w:val="00CF284D"/>
    <w:rsid w:val="00CF6671"/>
    <w:rsid w:val="00CF73F5"/>
    <w:rsid w:val="00D02FCF"/>
    <w:rsid w:val="00D03EB2"/>
    <w:rsid w:val="00D075AA"/>
    <w:rsid w:val="00D1083F"/>
    <w:rsid w:val="00D14C79"/>
    <w:rsid w:val="00D33DF5"/>
    <w:rsid w:val="00D4176A"/>
    <w:rsid w:val="00D4208C"/>
    <w:rsid w:val="00D6075A"/>
    <w:rsid w:val="00D62548"/>
    <w:rsid w:val="00D64EE7"/>
    <w:rsid w:val="00D663B9"/>
    <w:rsid w:val="00D665A6"/>
    <w:rsid w:val="00D703EE"/>
    <w:rsid w:val="00D7331B"/>
    <w:rsid w:val="00D80BA5"/>
    <w:rsid w:val="00D80BE7"/>
    <w:rsid w:val="00D80F41"/>
    <w:rsid w:val="00D91F1E"/>
    <w:rsid w:val="00D9729E"/>
    <w:rsid w:val="00D97437"/>
    <w:rsid w:val="00DA4278"/>
    <w:rsid w:val="00DB3C4A"/>
    <w:rsid w:val="00DC4770"/>
    <w:rsid w:val="00DC66C6"/>
    <w:rsid w:val="00DD1273"/>
    <w:rsid w:val="00DD2D62"/>
    <w:rsid w:val="00DD6606"/>
    <w:rsid w:val="00E0270A"/>
    <w:rsid w:val="00E03D7D"/>
    <w:rsid w:val="00E07BD5"/>
    <w:rsid w:val="00E156C2"/>
    <w:rsid w:val="00E2049F"/>
    <w:rsid w:val="00E22679"/>
    <w:rsid w:val="00E23036"/>
    <w:rsid w:val="00E26084"/>
    <w:rsid w:val="00E263D5"/>
    <w:rsid w:val="00E36787"/>
    <w:rsid w:val="00E43E40"/>
    <w:rsid w:val="00E5498B"/>
    <w:rsid w:val="00E7000B"/>
    <w:rsid w:val="00E74CEE"/>
    <w:rsid w:val="00E936EF"/>
    <w:rsid w:val="00EA01FC"/>
    <w:rsid w:val="00EA4120"/>
    <w:rsid w:val="00EA6BF9"/>
    <w:rsid w:val="00EB01AC"/>
    <w:rsid w:val="00EB6837"/>
    <w:rsid w:val="00EC0B43"/>
    <w:rsid w:val="00EC3642"/>
    <w:rsid w:val="00EC7E7D"/>
    <w:rsid w:val="00ED25A3"/>
    <w:rsid w:val="00ED3933"/>
    <w:rsid w:val="00ED72C5"/>
    <w:rsid w:val="00EE1D73"/>
    <w:rsid w:val="00EE26E7"/>
    <w:rsid w:val="00EE420E"/>
    <w:rsid w:val="00EE6007"/>
    <w:rsid w:val="00EE7875"/>
    <w:rsid w:val="00EE79CE"/>
    <w:rsid w:val="00EF02DC"/>
    <w:rsid w:val="00EF2A2F"/>
    <w:rsid w:val="00EF6E67"/>
    <w:rsid w:val="00EF740F"/>
    <w:rsid w:val="00F00323"/>
    <w:rsid w:val="00F052DF"/>
    <w:rsid w:val="00F06F7C"/>
    <w:rsid w:val="00F128F8"/>
    <w:rsid w:val="00F14612"/>
    <w:rsid w:val="00F14B9C"/>
    <w:rsid w:val="00F15C20"/>
    <w:rsid w:val="00F21AF7"/>
    <w:rsid w:val="00F25219"/>
    <w:rsid w:val="00F25A35"/>
    <w:rsid w:val="00F3016A"/>
    <w:rsid w:val="00F307C7"/>
    <w:rsid w:val="00F3336C"/>
    <w:rsid w:val="00F35BB3"/>
    <w:rsid w:val="00F37F4C"/>
    <w:rsid w:val="00F40E4E"/>
    <w:rsid w:val="00F527A8"/>
    <w:rsid w:val="00F52F1C"/>
    <w:rsid w:val="00F556A2"/>
    <w:rsid w:val="00F6302A"/>
    <w:rsid w:val="00F65BBF"/>
    <w:rsid w:val="00F72A08"/>
    <w:rsid w:val="00F73573"/>
    <w:rsid w:val="00F8479A"/>
    <w:rsid w:val="00F91979"/>
    <w:rsid w:val="00F97E5A"/>
    <w:rsid w:val="00FB3F51"/>
    <w:rsid w:val="00FC6F2C"/>
    <w:rsid w:val="00FE1E32"/>
    <w:rsid w:val="00FE285F"/>
    <w:rsid w:val="00FF0053"/>
    <w:rsid w:val="00FF13B6"/>
    <w:rsid w:val="00FF6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BC3A7E0"/>
  <w15:docId w15:val="{A0D0E79E-96F8-4016-B6A8-4598184F5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imes New Roman"/>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C9C"/>
    <w:pPr>
      <w:spacing w:after="0" w:line="240" w:lineRule="auto"/>
    </w:pPr>
    <w:rPr>
      <w:sz w:val="24"/>
      <w:szCs w:val="24"/>
    </w:rPr>
  </w:style>
  <w:style w:type="paragraph" w:styleId="Heading1">
    <w:name w:val="heading 1"/>
    <w:basedOn w:val="Normal"/>
    <w:next w:val="Normal"/>
    <w:link w:val="Heading1Char"/>
    <w:uiPriority w:val="9"/>
    <w:qFormat/>
    <w:rsid w:val="002B7C9C"/>
    <w:pPr>
      <w:keepNext/>
      <w:spacing w:before="240" w:after="60"/>
      <w:outlineLvl w:val="0"/>
    </w:pPr>
    <w:rPr>
      <w:rFonts w:asciiTheme="majorHAnsi" w:eastAsiaTheme="majorEastAsia" w:hAnsiTheme="majorHAnsi"/>
      <w:b/>
      <w:bCs/>
      <w:kern w:val="32"/>
      <w:sz w:val="32"/>
      <w:szCs w:val="32"/>
    </w:rPr>
  </w:style>
  <w:style w:type="paragraph" w:styleId="Heading2">
    <w:name w:val="heading 2"/>
    <w:basedOn w:val="Normal"/>
    <w:next w:val="Normal"/>
    <w:link w:val="Heading2Char"/>
    <w:uiPriority w:val="9"/>
    <w:semiHidden/>
    <w:unhideWhenUsed/>
    <w:qFormat/>
    <w:rsid w:val="002B7C9C"/>
    <w:pPr>
      <w:keepNext/>
      <w:spacing w:before="240" w:after="60"/>
      <w:outlineLvl w:val="1"/>
    </w:pPr>
    <w:rPr>
      <w:rFonts w:asciiTheme="majorHAnsi" w:eastAsiaTheme="majorEastAsia" w:hAnsiTheme="majorHAnsi"/>
      <w:b/>
      <w:bCs/>
      <w:i/>
      <w:iCs/>
      <w:sz w:val="28"/>
      <w:szCs w:val="28"/>
    </w:rPr>
  </w:style>
  <w:style w:type="paragraph" w:styleId="Heading3">
    <w:name w:val="heading 3"/>
    <w:basedOn w:val="Normal"/>
    <w:next w:val="Normal"/>
    <w:link w:val="Heading3Char"/>
    <w:uiPriority w:val="9"/>
    <w:semiHidden/>
    <w:unhideWhenUsed/>
    <w:qFormat/>
    <w:rsid w:val="002B7C9C"/>
    <w:pPr>
      <w:keepNext/>
      <w:spacing w:before="240" w:after="60"/>
      <w:outlineLvl w:val="2"/>
    </w:pPr>
    <w:rPr>
      <w:rFonts w:asciiTheme="majorHAnsi" w:eastAsiaTheme="majorEastAsia" w:hAnsiTheme="majorHAnsi"/>
      <w:b/>
      <w:bCs/>
      <w:sz w:val="26"/>
      <w:szCs w:val="26"/>
    </w:rPr>
  </w:style>
  <w:style w:type="paragraph" w:styleId="Heading4">
    <w:name w:val="heading 4"/>
    <w:basedOn w:val="Normal"/>
    <w:next w:val="Normal"/>
    <w:link w:val="Heading4Char"/>
    <w:uiPriority w:val="9"/>
    <w:semiHidden/>
    <w:unhideWhenUsed/>
    <w:qFormat/>
    <w:rsid w:val="002B7C9C"/>
    <w:pPr>
      <w:keepNext/>
      <w:spacing w:before="240" w:after="60"/>
      <w:outlineLvl w:val="3"/>
    </w:pPr>
    <w:rPr>
      <w:b/>
      <w:bCs/>
      <w:sz w:val="28"/>
      <w:szCs w:val="28"/>
    </w:rPr>
  </w:style>
  <w:style w:type="paragraph" w:styleId="Heading5">
    <w:name w:val="heading 5"/>
    <w:basedOn w:val="Normal"/>
    <w:next w:val="Normal"/>
    <w:link w:val="Heading5Char"/>
    <w:uiPriority w:val="9"/>
    <w:semiHidden/>
    <w:unhideWhenUsed/>
    <w:qFormat/>
    <w:rsid w:val="002B7C9C"/>
    <w:p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rsid w:val="002B7C9C"/>
    <w:p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2B7C9C"/>
    <w:pPr>
      <w:spacing w:before="240" w:after="60"/>
      <w:outlineLvl w:val="6"/>
    </w:pPr>
  </w:style>
  <w:style w:type="paragraph" w:styleId="Heading8">
    <w:name w:val="heading 8"/>
    <w:basedOn w:val="Normal"/>
    <w:next w:val="Normal"/>
    <w:link w:val="Heading8Char"/>
    <w:uiPriority w:val="9"/>
    <w:semiHidden/>
    <w:unhideWhenUsed/>
    <w:qFormat/>
    <w:rsid w:val="002B7C9C"/>
    <w:pPr>
      <w:spacing w:before="240" w:after="60"/>
      <w:outlineLvl w:val="7"/>
    </w:pPr>
    <w:rPr>
      <w:i/>
      <w:iCs/>
    </w:rPr>
  </w:style>
  <w:style w:type="paragraph" w:styleId="Heading9">
    <w:name w:val="heading 9"/>
    <w:basedOn w:val="Normal"/>
    <w:next w:val="Normal"/>
    <w:link w:val="Heading9Char"/>
    <w:uiPriority w:val="9"/>
    <w:semiHidden/>
    <w:unhideWhenUsed/>
    <w:qFormat/>
    <w:rsid w:val="002B7C9C"/>
    <w:pPr>
      <w:spacing w:before="240" w:after="60"/>
      <w:outlineLvl w:val="8"/>
    </w:pPr>
    <w:rPr>
      <w:rFonts w:asciiTheme="majorHAnsi" w:eastAsiaTheme="majorEastAsia" w:hAnsiTheme="maj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C9C"/>
    <w:rPr>
      <w:rFonts w:asciiTheme="majorHAnsi" w:eastAsiaTheme="majorEastAsia" w:hAnsiTheme="majorHAnsi"/>
      <w:b/>
      <w:bCs/>
      <w:kern w:val="32"/>
      <w:sz w:val="32"/>
      <w:szCs w:val="32"/>
    </w:rPr>
  </w:style>
  <w:style w:type="character" w:customStyle="1" w:styleId="Heading2Char">
    <w:name w:val="Heading 2 Char"/>
    <w:basedOn w:val="DefaultParagraphFont"/>
    <w:link w:val="Heading2"/>
    <w:uiPriority w:val="9"/>
    <w:semiHidden/>
    <w:rsid w:val="002B7C9C"/>
    <w:rPr>
      <w:rFonts w:asciiTheme="majorHAnsi" w:eastAsiaTheme="majorEastAsia" w:hAnsiTheme="majorHAnsi"/>
      <w:b/>
      <w:bCs/>
      <w:i/>
      <w:iCs/>
      <w:sz w:val="28"/>
      <w:szCs w:val="28"/>
    </w:rPr>
  </w:style>
  <w:style w:type="character" w:customStyle="1" w:styleId="Heading3Char">
    <w:name w:val="Heading 3 Char"/>
    <w:basedOn w:val="DefaultParagraphFont"/>
    <w:link w:val="Heading3"/>
    <w:uiPriority w:val="9"/>
    <w:semiHidden/>
    <w:rsid w:val="002B7C9C"/>
    <w:rPr>
      <w:rFonts w:asciiTheme="majorHAnsi" w:eastAsiaTheme="majorEastAsia" w:hAnsiTheme="majorHAnsi"/>
      <w:b/>
      <w:bCs/>
      <w:sz w:val="26"/>
      <w:szCs w:val="26"/>
    </w:rPr>
  </w:style>
  <w:style w:type="character" w:customStyle="1" w:styleId="Heading4Char">
    <w:name w:val="Heading 4 Char"/>
    <w:basedOn w:val="DefaultParagraphFont"/>
    <w:link w:val="Heading4"/>
    <w:uiPriority w:val="9"/>
    <w:rsid w:val="002B7C9C"/>
    <w:rPr>
      <w:b/>
      <w:bCs/>
      <w:sz w:val="28"/>
      <w:szCs w:val="28"/>
    </w:rPr>
  </w:style>
  <w:style w:type="character" w:customStyle="1" w:styleId="Heading5Char">
    <w:name w:val="Heading 5 Char"/>
    <w:basedOn w:val="DefaultParagraphFont"/>
    <w:link w:val="Heading5"/>
    <w:uiPriority w:val="9"/>
    <w:semiHidden/>
    <w:rsid w:val="002B7C9C"/>
    <w:rPr>
      <w:b/>
      <w:bCs/>
      <w:i/>
      <w:iCs/>
      <w:sz w:val="26"/>
      <w:szCs w:val="26"/>
    </w:rPr>
  </w:style>
  <w:style w:type="character" w:customStyle="1" w:styleId="Heading6Char">
    <w:name w:val="Heading 6 Char"/>
    <w:basedOn w:val="DefaultParagraphFont"/>
    <w:link w:val="Heading6"/>
    <w:uiPriority w:val="9"/>
    <w:semiHidden/>
    <w:rsid w:val="002B7C9C"/>
    <w:rPr>
      <w:b/>
      <w:bCs/>
    </w:rPr>
  </w:style>
  <w:style w:type="character" w:customStyle="1" w:styleId="Heading7Char">
    <w:name w:val="Heading 7 Char"/>
    <w:basedOn w:val="DefaultParagraphFont"/>
    <w:link w:val="Heading7"/>
    <w:uiPriority w:val="9"/>
    <w:semiHidden/>
    <w:rsid w:val="002B7C9C"/>
    <w:rPr>
      <w:sz w:val="24"/>
      <w:szCs w:val="24"/>
    </w:rPr>
  </w:style>
  <w:style w:type="character" w:customStyle="1" w:styleId="Heading8Char">
    <w:name w:val="Heading 8 Char"/>
    <w:basedOn w:val="DefaultParagraphFont"/>
    <w:link w:val="Heading8"/>
    <w:uiPriority w:val="9"/>
    <w:semiHidden/>
    <w:rsid w:val="002B7C9C"/>
    <w:rPr>
      <w:i/>
      <w:iCs/>
      <w:sz w:val="24"/>
      <w:szCs w:val="24"/>
    </w:rPr>
  </w:style>
  <w:style w:type="character" w:customStyle="1" w:styleId="Heading9Char">
    <w:name w:val="Heading 9 Char"/>
    <w:basedOn w:val="DefaultParagraphFont"/>
    <w:link w:val="Heading9"/>
    <w:uiPriority w:val="9"/>
    <w:semiHidden/>
    <w:rsid w:val="002B7C9C"/>
    <w:rPr>
      <w:rFonts w:asciiTheme="majorHAnsi" w:eastAsiaTheme="majorEastAsia" w:hAnsiTheme="majorHAnsi"/>
    </w:rPr>
  </w:style>
  <w:style w:type="paragraph" w:styleId="Title">
    <w:name w:val="Title"/>
    <w:basedOn w:val="Normal"/>
    <w:next w:val="Normal"/>
    <w:link w:val="TitleChar"/>
    <w:uiPriority w:val="10"/>
    <w:qFormat/>
    <w:rsid w:val="002B7C9C"/>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2B7C9C"/>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2B7C9C"/>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2B7C9C"/>
    <w:rPr>
      <w:rFonts w:asciiTheme="majorHAnsi" w:eastAsiaTheme="majorEastAsia" w:hAnsiTheme="majorHAnsi"/>
      <w:sz w:val="24"/>
      <w:szCs w:val="24"/>
    </w:rPr>
  </w:style>
  <w:style w:type="character" w:styleId="Strong">
    <w:name w:val="Strong"/>
    <w:basedOn w:val="DefaultParagraphFont"/>
    <w:uiPriority w:val="22"/>
    <w:qFormat/>
    <w:rsid w:val="002B7C9C"/>
    <w:rPr>
      <w:b/>
      <w:bCs/>
    </w:rPr>
  </w:style>
  <w:style w:type="character" w:styleId="Emphasis">
    <w:name w:val="Emphasis"/>
    <w:basedOn w:val="DefaultParagraphFont"/>
    <w:uiPriority w:val="20"/>
    <w:qFormat/>
    <w:rsid w:val="002B7C9C"/>
    <w:rPr>
      <w:rFonts w:asciiTheme="minorHAnsi" w:hAnsiTheme="minorHAnsi"/>
      <w:b/>
      <w:i/>
      <w:iCs/>
    </w:rPr>
  </w:style>
  <w:style w:type="paragraph" w:styleId="NoSpacing">
    <w:name w:val="No Spacing"/>
    <w:basedOn w:val="Normal"/>
    <w:uiPriority w:val="1"/>
    <w:qFormat/>
    <w:rsid w:val="002B7C9C"/>
    <w:rPr>
      <w:szCs w:val="32"/>
    </w:rPr>
  </w:style>
  <w:style w:type="paragraph" w:styleId="ListParagraph">
    <w:name w:val="List Paragraph"/>
    <w:basedOn w:val="Normal"/>
    <w:uiPriority w:val="34"/>
    <w:qFormat/>
    <w:rsid w:val="002B7C9C"/>
    <w:pPr>
      <w:ind w:left="720"/>
      <w:contextualSpacing/>
    </w:pPr>
  </w:style>
  <w:style w:type="paragraph" w:styleId="Quote">
    <w:name w:val="Quote"/>
    <w:basedOn w:val="Normal"/>
    <w:next w:val="Normal"/>
    <w:link w:val="QuoteChar"/>
    <w:uiPriority w:val="29"/>
    <w:qFormat/>
    <w:rsid w:val="002B7C9C"/>
    <w:rPr>
      <w:i/>
    </w:rPr>
  </w:style>
  <w:style w:type="character" w:customStyle="1" w:styleId="QuoteChar">
    <w:name w:val="Quote Char"/>
    <w:basedOn w:val="DefaultParagraphFont"/>
    <w:link w:val="Quote"/>
    <w:uiPriority w:val="29"/>
    <w:rsid w:val="002B7C9C"/>
    <w:rPr>
      <w:i/>
      <w:sz w:val="24"/>
      <w:szCs w:val="24"/>
    </w:rPr>
  </w:style>
  <w:style w:type="paragraph" w:styleId="IntenseQuote">
    <w:name w:val="Intense Quote"/>
    <w:basedOn w:val="Normal"/>
    <w:next w:val="Normal"/>
    <w:link w:val="IntenseQuoteChar"/>
    <w:uiPriority w:val="30"/>
    <w:qFormat/>
    <w:rsid w:val="002B7C9C"/>
    <w:pPr>
      <w:ind w:left="720" w:right="720"/>
    </w:pPr>
    <w:rPr>
      <w:b/>
      <w:i/>
      <w:szCs w:val="22"/>
    </w:rPr>
  </w:style>
  <w:style w:type="character" w:customStyle="1" w:styleId="IntenseQuoteChar">
    <w:name w:val="Intense Quote Char"/>
    <w:basedOn w:val="DefaultParagraphFont"/>
    <w:link w:val="IntenseQuote"/>
    <w:uiPriority w:val="30"/>
    <w:rsid w:val="002B7C9C"/>
    <w:rPr>
      <w:b/>
      <w:i/>
      <w:sz w:val="24"/>
    </w:rPr>
  </w:style>
  <w:style w:type="character" w:styleId="SubtleEmphasis">
    <w:name w:val="Subtle Emphasis"/>
    <w:uiPriority w:val="19"/>
    <w:qFormat/>
    <w:rsid w:val="002B7C9C"/>
    <w:rPr>
      <w:i/>
      <w:color w:val="5A5A5A" w:themeColor="text1" w:themeTint="A5"/>
    </w:rPr>
  </w:style>
  <w:style w:type="character" w:styleId="IntenseEmphasis">
    <w:name w:val="Intense Emphasis"/>
    <w:basedOn w:val="DefaultParagraphFont"/>
    <w:uiPriority w:val="21"/>
    <w:qFormat/>
    <w:rsid w:val="002B7C9C"/>
    <w:rPr>
      <w:b/>
      <w:i/>
      <w:sz w:val="24"/>
      <w:szCs w:val="24"/>
      <w:u w:val="single"/>
    </w:rPr>
  </w:style>
  <w:style w:type="character" w:styleId="SubtleReference">
    <w:name w:val="Subtle Reference"/>
    <w:basedOn w:val="DefaultParagraphFont"/>
    <w:uiPriority w:val="31"/>
    <w:qFormat/>
    <w:rsid w:val="002B7C9C"/>
    <w:rPr>
      <w:sz w:val="24"/>
      <w:szCs w:val="24"/>
      <w:u w:val="single"/>
    </w:rPr>
  </w:style>
  <w:style w:type="character" w:styleId="IntenseReference">
    <w:name w:val="Intense Reference"/>
    <w:basedOn w:val="DefaultParagraphFont"/>
    <w:uiPriority w:val="32"/>
    <w:qFormat/>
    <w:rsid w:val="002B7C9C"/>
    <w:rPr>
      <w:b/>
      <w:sz w:val="24"/>
      <w:u w:val="single"/>
    </w:rPr>
  </w:style>
  <w:style w:type="character" w:styleId="BookTitle">
    <w:name w:val="Book Title"/>
    <w:basedOn w:val="DefaultParagraphFont"/>
    <w:uiPriority w:val="33"/>
    <w:qFormat/>
    <w:rsid w:val="002B7C9C"/>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2B7C9C"/>
    <w:pPr>
      <w:outlineLvl w:val="9"/>
    </w:pPr>
  </w:style>
  <w:style w:type="paragraph" w:styleId="BalloonText">
    <w:name w:val="Balloon Text"/>
    <w:basedOn w:val="Normal"/>
    <w:link w:val="BalloonTextChar"/>
    <w:uiPriority w:val="99"/>
    <w:semiHidden/>
    <w:unhideWhenUsed/>
    <w:rsid w:val="00D02FCF"/>
    <w:rPr>
      <w:rFonts w:ascii="Tahoma" w:hAnsi="Tahoma" w:cs="Tahoma"/>
      <w:sz w:val="16"/>
      <w:szCs w:val="16"/>
    </w:rPr>
  </w:style>
  <w:style w:type="character" w:customStyle="1" w:styleId="BalloonTextChar">
    <w:name w:val="Balloon Text Char"/>
    <w:basedOn w:val="DefaultParagraphFont"/>
    <w:link w:val="BalloonText"/>
    <w:uiPriority w:val="99"/>
    <w:semiHidden/>
    <w:rsid w:val="00D02FCF"/>
    <w:rPr>
      <w:rFonts w:ascii="Tahoma" w:hAnsi="Tahoma" w:cs="Tahoma"/>
      <w:sz w:val="16"/>
      <w:szCs w:val="16"/>
    </w:rPr>
  </w:style>
  <w:style w:type="paragraph" w:styleId="Header">
    <w:name w:val="header"/>
    <w:basedOn w:val="Normal"/>
    <w:link w:val="HeaderChar"/>
    <w:uiPriority w:val="99"/>
    <w:unhideWhenUsed/>
    <w:rsid w:val="006B5F88"/>
    <w:pPr>
      <w:tabs>
        <w:tab w:val="center" w:pos="4680"/>
        <w:tab w:val="right" w:pos="9360"/>
      </w:tabs>
    </w:pPr>
  </w:style>
  <w:style w:type="character" w:customStyle="1" w:styleId="HeaderChar">
    <w:name w:val="Header Char"/>
    <w:basedOn w:val="DefaultParagraphFont"/>
    <w:link w:val="Header"/>
    <w:uiPriority w:val="99"/>
    <w:rsid w:val="006B5F88"/>
    <w:rPr>
      <w:sz w:val="24"/>
      <w:szCs w:val="24"/>
    </w:rPr>
  </w:style>
  <w:style w:type="paragraph" w:styleId="Footer">
    <w:name w:val="footer"/>
    <w:basedOn w:val="Normal"/>
    <w:link w:val="FooterChar"/>
    <w:uiPriority w:val="99"/>
    <w:unhideWhenUsed/>
    <w:rsid w:val="006B5F88"/>
    <w:pPr>
      <w:tabs>
        <w:tab w:val="center" w:pos="4680"/>
        <w:tab w:val="right" w:pos="9360"/>
      </w:tabs>
    </w:pPr>
  </w:style>
  <w:style w:type="character" w:customStyle="1" w:styleId="FooterChar">
    <w:name w:val="Footer Char"/>
    <w:basedOn w:val="DefaultParagraphFont"/>
    <w:link w:val="Footer"/>
    <w:uiPriority w:val="99"/>
    <w:rsid w:val="006B5F8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dra\Dropbox\MILLER%20LAW%20FIRM\ADMINISTRATIVE\Office%20Forms\Letterhead%20&amp;%20Labels\Crane%20box%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2BA36DB-0C40-45CE-9F63-0D8FA785EB40}">
  <we:reference id="wa200002135" version="2.4.0.0" store="en-US" storeType="OMEX"/>
  <we:alternateReferences>
    <we:reference id="wa200002135" version="2.4.0.0" store="WA200002135" storeType="OMEX"/>
  </we:alternateReferences>
  <we:properties>
    <we:property name="tenancy" value="&quot;GeauxPlans&quot;"/>
    <we:property name="token_header" value="&quot;eyJhbGciOiJIUzI1NiIsInR5cCI6IkpXVCJ9&quot;"/>
    <we:property name="token_payload" value="&quot;eyJ1c2VySWQiOiI2NmNmODNjNDNjNzRmYjIwOTRlMzMyNzciLCJpYXQiOjE3MzY2OTM1MTIsImV4cCI6MTczNzI5ODMxMn0&quot;"/>
    <we:property name="token_verify" value="&quot;1SpZ60UGxzPNCwJFmsB8LY1mW2LADKmCsLQvD5cRmAc&quot;"/>
    <we:property name="template" value="&quot;ClientSurvey&quot;"/>
    <we:property name="id" value="&quot;5d680f886db0fe770048a68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180FB2-A3B2-4448-A83E-466169411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Crane box letterhead</Template>
  <TotalTime>1</TotalTime>
  <Pages>3</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Nedra Catale</dc:creator>
  <cp:lastModifiedBy>Graves Theus</cp:lastModifiedBy>
  <cp:revision>2</cp:revision>
  <cp:lastPrinted>2018-08-01T18:30:00Z</cp:lastPrinted>
  <dcterms:created xsi:type="dcterms:W3CDTF">2026-01-21T20:38:00Z</dcterms:created>
  <dcterms:modified xsi:type="dcterms:W3CDTF">2026-01-21T20:38:00Z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eyJ1c2VySWQiOiI2NmNmODNjNDNjNzRmYjIwOTRlMzMyNzciLCJpYXQiOjE3MzY2OTM1MTIsImV4cCI6MTczNzI5ODMxMn0</vt:lpwstr>
  </property>
  <property fmtid="{D5CDD505-2E9C-101B-9397-08002B2CF9AE}" pid="7" name="token_verify">
    <vt:lpwstr>1SpZ60UGxzPNCwJFmsB8LY1mW2LADKmCsLQvD5cRmAc</vt:lpwstr>
  </property>
  <property fmtid="{D5CDD505-2E9C-101B-9397-08002B2CF9AE}" pid="8" name="template">
    <vt:lpwstr>ClientSurvey</vt:lpwstr>
  </property>
  <property fmtid="{D5CDD505-2E9C-101B-9397-08002B2CF9AE}" pid="9" name="tenancy">
    <vt:lpwstr>GeauxPlans</vt:lpwstr>
  </property>
  <property fmtid="{D5CDD505-2E9C-101B-9397-08002B2CF9AE}" pid="10" name="id">
    <vt:lpwstr>5d680f886db0fe770048a685</vt:lpwstr>
  </property>
</Properties>
</file>