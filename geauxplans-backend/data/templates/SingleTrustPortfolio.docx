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E56A6" w14:textId="5D70B6A1" w:rsidR="004A3D70" w:rsidRDefault="004A3D70" w:rsidP="004A3D70">
      <w:pPr>
        <w:pStyle w:val="CPCoverPortfolioTitle"/>
        <w:rPr>
          <w:rFonts w:ascii="Garamond" w:hAnsi="Garamond"/>
        </w:rPr>
      </w:pPr>
      <w:r>
        <w:rPr>
          <w:rFonts w:ascii="Garamond" w:hAnsi="Garamond"/>
        </w:rPr>
        <w:t xml:space="preserve">INTEGRATED ESTATE PLANNING </w:t>
      </w:r>
    </w:p>
    <w:p w14:paraId="378EDBBF" w14:textId="77777777" w:rsidR="004A3D70" w:rsidRPr="00682857" w:rsidRDefault="004A3D70" w:rsidP="004A3D70">
      <w:pPr>
        <w:pStyle w:val="CPCoverPortfolioTitle"/>
        <w:rPr>
          <w:rFonts w:ascii="Garamond" w:hAnsi="Garamond"/>
        </w:rPr>
      </w:pPr>
      <w:r w:rsidRPr="00682857">
        <w:rPr>
          <w:rFonts w:ascii="Garamond" w:hAnsi="Garamond"/>
        </w:rPr>
        <w:t>PORTFOLIO SUMMARY</w:t>
      </w:r>
    </w:p>
    <w:p w14:paraId="7E910620" w14:textId="77777777" w:rsidR="004A3D70" w:rsidRPr="00682857" w:rsidRDefault="004A3D70" w:rsidP="004A3D70">
      <w:pPr>
        <w:pStyle w:val="CPCoverPageTitle"/>
        <w:rPr>
          <w:rFonts w:ascii="Garamond" w:hAnsi="Garamond"/>
        </w:rPr>
      </w:pPr>
      <w:r w:rsidRPr="00682857">
        <w:rPr>
          <w:rFonts w:ascii="Garamond" w:hAnsi="Garamond"/>
        </w:rPr>
        <w:t>Prepared Exclusively</w:t>
      </w:r>
    </w:p>
    <w:p w14:paraId="1CA4EE5E" w14:textId="77777777" w:rsidR="004A3D70" w:rsidRPr="00682857" w:rsidRDefault="004A3D70" w:rsidP="004A3D70">
      <w:pPr>
        <w:pStyle w:val="CPCoverPageTitle"/>
        <w:rPr>
          <w:rFonts w:ascii="Garamond" w:hAnsi="Garamond"/>
        </w:rPr>
      </w:pPr>
      <w:r w:rsidRPr="00682857">
        <w:rPr>
          <w:rFonts w:ascii="Garamond" w:hAnsi="Garamond"/>
        </w:rPr>
        <w:t>for</w:t>
      </w:r>
    </w:p>
    <w:p w14:paraId="7E593F9F" w14:textId="6ACFC391" w:rsidR="004A3D70" w:rsidRDefault="004A3D70" w:rsidP="004A3D70">
      <w:pPr>
        <w:pStyle w:val="CPCoverPageTitle"/>
        <w:rPr>
          <w:rFonts w:ascii="Garamond" w:hAnsi="Garamond"/>
          <w:smallCaps/>
        </w:rPr>
      </w:pPr>
      <w:r w:rsidRPr="00955D56">
        <w:rPr>
          <w:rFonts w:ascii="Garamond" w:hAnsi="Garamond"/>
          <w:smallCaps/>
        </w:rPr>
        <w:t>{[</w:t>
      </w:r>
      <w:proofErr w:type="spellStart"/>
      <w:r w:rsidR="0088437C">
        <w:rPr>
          <w:rFonts w:ascii="Garamond" w:hAnsi="Garamond"/>
          <w:smallCaps/>
          <w:noProof/>
          <w:color w:val="2157AD"/>
          <w:shd w:val="clear" w:color="auto" w:fill="C9E1F3"/>
        </w:rPr>
        <w:t>TrueSingleSettlor.</w:t>
      </w:r>
      <w:r w:rsidR="00413F42" w:rsidRPr="00613DA1">
        <w:rPr>
          <w:rFonts w:ascii="Garamond" w:hAnsi="Garamond"/>
          <w:smallCaps/>
          <w:noProof/>
          <w:color w:val="2157AD"/>
          <w:shd w:val="clear" w:color="auto" w:fill="C9E1F3"/>
        </w:rPr>
        <w:t>NameCO|else</w:t>
      </w:r>
      <w:proofErr w:type="spellEnd"/>
      <w:r w:rsidR="00413F42" w:rsidRPr="00613DA1">
        <w:rPr>
          <w:rFonts w:ascii="Garamond" w:hAnsi="Garamond"/>
          <w:smallCaps/>
          <w:noProof/>
          <w:color w:val="2157AD"/>
          <w:shd w:val="clear" w:color="auto" w:fill="C9E1F3"/>
        </w:rPr>
        <w:t>: "_________________"</w:t>
      </w:r>
      <w:r w:rsidRPr="00955D56">
        <w:rPr>
          <w:rFonts w:ascii="Garamond" w:hAnsi="Garamond"/>
          <w:smallCaps/>
        </w:rPr>
        <w:t>]}</w:t>
      </w:r>
    </w:p>
    <w:p w14:paraId="01A760AA" w14:textId="77777777" w:rsidR="008801E1" w:rsidRDefault="008801E1" w:rsidP="004A3D70">
      <w:pPr>
        <w:pStyle w:val="CPCoverPageTitle"/>
        <w:rPr>
          <w:rFonts w:ascii="Garamond" w:hAnsi="Garamond"/>
          <w:smallCaps/>
        </w:rPr>
      </w:pPr>
    </w:p>
    <w:p w14:paraId="773C161E" w14:textId="4B93D6E1" w:rsidR="008801E1" w:rsidRDefault="008801E1" w:rsidP="004A3D70">
      <w:pPr>
        <w:pStyle w:val="CPCoverPageTitle"/>
        <w:rPr>
          <w:rFonts w:ascii="Garamond" w:hAnsi="Garamond"/>
          <w:smallCaps/>
        </w:rPr>
        <w:sectPr w:rsidR="008801E1" w:rsidSect="00FD076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docGrid w:linePitch="360"/>
        </w:sectPr>
      </w:pPr>
    </w:p>
    <w:p w14:paraId="30F7B53C" w14:textId="3B034A49" w:rsidR="004A3D70" w:rsidRPr="00C03550" w:rsidRDefault="004A3D70" w:rsidP="004A3D70">
      <w:pPr>
        <w:pStyle w:val="CPTitle"/>
        <w:rPr>
          <w:rFonts w:ascii="Garamond" w:hAnsi="Garamond"/>
          <w:sz w:val="40"/>
          <w:szCs w:val="40"/>
          <w:u w:val="single"/>
        </w:rPr>
      </w:pPr>
      <w:r w:rsidRPr="00C03550">
        <w:rPr>
          <w:rFonts w:ascii="Garamond" w:hAnsi="Garamond"/>
          <w:sz w:val="40"/>
          <w:szCs w:val="40"/>
          <w:u w:val="single"/>
        </w:rPr>
        <w:lastRenderedPageBreak/>
        <w:t>General Information</w:t>
      </w:r>
    </w:p>
    <w:p w14:paraId="29F09890" w14:textId="1830463E" w:rsidR="004A3D70" w:rsidRPr="00682857" w:rsidRDefault="004A3D70" w:rsidP="004A3D70">
      <w:pPr>
        <w:pStyle w:val="IntroPSubtitle"/>
      </w:pPr>
      <w:r w:rsidRPr="00682857">
        <w:t xml:space="preserve">Names of </w:t>
      </w:r>
      <w:proofErr w:type="gramStart"/>
      <w:r w:rsidRPr="00682857">
        <w:t xml:space="preserve">the </w:t>
      </w:r>
      <w:r w:rsidR="00054E17">
        <w:rPr>
          <w:rFonts w:eastAsia="Times New Roman"/>
        </w:rPr>
        <w:t>{[</w:t>
      </w:r>
      <w:proofErr w:type="spellStart"/>
      <w:proofErr w:type="gramEnd"/>
      <w:r w:rsidR="00054E17">
        <w:rPr>
          <w:rFonts w:eastAsia="Times New Roman"/>
          <w:color w:val="2157AD"/>
          <w:shd w:val="clear" w:color="auto" w:fill="C9E1F3"/>
        </w:rPr>
        <w:t>StateLawSelect.GrantorReference</w:t>
      </w:r>
      <w:proofErr w:type="spellEnd"/>
      <w:proofErr w:type="gramStart"/>
      <w:r w:rsidR="00054E17">
        <w:rPr>
          <w:rFonts w:eastAsia="Times New Roman"/>
        </w:rPr>
        <w:t>]}</w:t>
      </w:r>
      <w:r>
        <w:t>s</w:t>
      </w:r>
      <w:proofErr w:type="gramEnd"/>
      <w:r w:rsidRPr="00682857">
        <w:t>:</w:t>
      </w:r>
    </w:p>
    <w:p w14:paraId="0E199705" w14:textId="3C917C12" w:rsidR="004A3D70" w:rsidRPr="007B0A7A" w:rsidRDefault="004A3D70" w:rsidP="004A3D70">
      <w:pPr>
        <w:pStyle w:val="TheusSummaryClientInfo"/>
        <w:rPr>
          <w:smallCaps/>
        </w:rPr>
      </w:pPr>
      <w:r w:rsidRPr="007B0A7A">
        <w:rPr>
          <w:smallCaps/>
        </w:rPr>
        <w:t>{[</w:t>
      </w:r>
      <w:proofErr w:type="spellStart"/>
      <w:r w:rsidR="0088437C">
        <w:rPr>
          <w:smallCaps/>
          <w:noProof/>
          <w:color w:val="2157AD"/>
          <w:shd w:val="clear" w:color="auto" w:fill="C9E1F3"/>
        </w:rPr>
        <w:t>TrueSingleSettlor.</w:t>
      </w:r>
      <w:r w:rsidR="00413F42" w:rsidRPr="00613DA1">
        <w:rPr>
          <w:smallCaps/>
          <w:noProof/>
          <w:color w:val="2157AD"/>
          <w:shd w:val="clear" w:color="auto" w:fill="C9E1F3"/>
        </w:rPr>
        <w:t>NameCO|else</w:t>
      </w:r>
      <w:proofErr w:type="spellEnd"/>
      <w:r w:rsidR="00413F42" w:rsidRPr="00613DA1">
        <w:rPr>
          <w:smallCaps/>
          <w:noProof/>
          <w:color w:val="2157AD"/>
          <w:shd w:val="clear" w:color="auto" w:fill="C9E1F3"/>
        </w:rPr>
        <w:t>: "_________________"</w:t>
      </w:r>
      <w:r w:rsidRPr="007B0A7A">
        <w:rPr>
          <w:smallCaps/>
        </w:rPr>
        <w:t>]}</w:t>
      </w:r>
    </w:p>
    <w:p w14:paraId="0E2C3E96" w14:textId="77777777" w:rsidR="004A3D70" w:rsidRPr="00682857" w:rsidRDefault="004A3D70" w:rsidP="004A3D70">
      <w:pPr>
        <w:pStyle w:val="IntroPSubtitle"/>
      </w:pPr>
      <w:r w:rsidRPr="00682857">
        <w:t>Address:</w:t>
      </w:r>
    </w:p>
    <w:p w14:paraId="04726538" w14:textId="1F0314B4" w:rsidR="004A3D70" w:rsidRPr="00682857" w:rsidRDefault="004A3D70" w:rsidP="00FF2EAC">
      <w:pPr>
        <w:pStyle w:val="TheusSummaryClientInfo"/>
      </w:pPr>
      <w:r>
        <w:t>{[</w:t>
      </w:r>
      <w:proofErr w:type="spellStart"/>
      <w:r w:rsidR="0088437C">
        <w:rPr>
          <w:noProof/>
          <w:color w:val="2157AD"/>
          <w:shd w:val="clear" w:color="auto" w:fill="C9E1F3"/>
        </w:rPr>
        <w:t>TrueSingleSettlor.</w:t>
      </w:r>
      <w:proofErr w:type="gramStart"/>
      <w:r w:rsidR="00FF2EAC" w:rsidRPr="00613DA1">
        <w:rPr>
          <w:noProof/>
          <w:color w:val="2157AD"/>
          <w:shd w:val="clear" w:color="auto" w:fill="C9E1F3"/>
        </w:rPr>
        <w:t>PartyBlockAddress</w:t>
      </w:r>
      <w:proofErr w:type="spellEnd"/>
      <w:r>
        <w:t>]}</w:t>
      </w:r>
      <w:proofErr w:type="gramEnd"/>
    </w:p>
    <w:p w14:paraId="33A1B7A9" w14:textId="77777777" w:rsidR="004A3D70" w:rsidRPr="00682857" w:rsidRDefault="004A3D70" w:rsidP="004A3D70">
      <w:pPr>
        <w:pStyle w:val="IntroPSubtitle"/>
      </w:pPr>
      <w:r w:rsidRPr="00682857">
        <w:t>Initial Trustees:</w:t>
      </w:r>
    </w:p>
    <w:p w14:paraId="5E0FAF93" w14:textId="5776AB37" w:rsidR="004A3D70" w:rsidRPr="0004755D" w:rsidRDefault="004A3D70" w:rsidP="004A3D70">
      <w:pPr>
        <w:pStyle w:val="TheusSummaryClientInfo"/>
      </w:pPr>
      <w:r w:rsidRPr="0029403E">
        <w:t>{[</w:t>
      </w:r>
      <w:r w:rsidRPr="00613DA1">
        <w:rPr>
          <w:noProof/>
          <w:color w:val="41A151"/>
          <w:shd w:val="clear" w:color="auto" w:fill="C9F3CD"/>
        </w:rPr>
        <w:t>if</w:t>
      </w:r>
      <w:r w:rsidRPr="00613DA1">
        <w:rPr>
          <w:noProof/>
          <w:color w:val="2157AD"/>
          <w:shd w:val="clear" w:color="auto" w:fill="C9F3CD"/>
        </w:rPr>
        <w:t xml:space="preserve"> SettlorTrusteeTF</w:t>
      </w:r>
      <w:r w:rsidRPr="0029403E">
        <w:t>]}</w:t>
      </w:r>
      <w:r w:rsidRPr="007B0A7A">
        <w:rPr>
          <w:smallCaps/>
        </w:rPr>
        <w:t>{[</w:t>
      </w:r>
      <w:proofErr w:type="spellStart"/>
      <w:r w:rsidR="0088437C">
        <w:rPr>
          <w:smallCaps/>
          <w:noProof/>
          <w:color w:val="2157AD"/>
          <w:shd w:val="clear" w:color="auto" w:fill="C9E1F3"/>
        </w:rPr>
        <w:t>TrueSingleSettlor.</w:t>
      </w:r>
      <w:r w:rsidR="00413F42" w:rsidRPr="00613DA1">
        <w:rPr>
          <w:smallCaps/>
          <w:noProof/>
          <w:color w:val="2157AD"/>
          <w:shd w:val="clear" w:color="auto" w:fill="C9E1F3"/>
        </w:rPr>
        <w:t>NameCO|else</w:t>
      </w:r>
      <w:proofErr w:type="spellEnd"/>
      <w:r w:rsidR="00413F42" w:rsidRPr="00613DA1">
        <w:rPr>
          <w:smallCaps/>
          <w:noProof/>
          <w:color w:val="2157AD"/>
          <w:shd w:val="clear" w:color="auto" w:fill="C9E1F3"/>
        </w:rPr>
        <w:t>: "_________________"</w:t>
      </w:r>
      <w:r w:rsidRPr="007B0A7A">
        <w:rPr>
          <w:smallCaps/>
        </w:rPr>
        <w:t>]}</w:t>
      </w:r>
      <w:r w:rsidRPr="0029403E">
        <w:t>{[</w:t>
      </w:r>
      <w:r w:rsidRPr="00613DA1">
        <w:rPr>
          <w:noProof/>
          <w:color w:val="41A151"/>
          <w:shd w:val="clear" w:color="auto" w:fill="C9F3CD"/>
        </w:rPr>
        <w:t>else</w:t>
      </w:r>
      <w:r w:rsidRPr="0029403E">
        <w:t>]}{[</w:t>
      </w:r>
      <w:r w:rsidRPr="00613DA1">
        <w:rPr>
          <w:noProof/>
          <w:color w:val="C8792A"/>
          <w:shd w:val="clear" w:color="auto" w:fill="FAE7D2"/>
        </w:rPr>
        <w:t>list</w:t>
      </w:r>
      <w:r w:rsidRPr="00613DA1">
        <w:rPr>
          <w:noProof/>
          <w:color w:val="2157AD"/>
          <w:shd w:val="clear" w:color="auto" w:fill="FAE7D2"/>
        </w:rPr>
        <w:t xml:space="preserve"> InitialTrustees|punc: "1, 2, and 3"</w:t>
      </w:r>
      <w:r w:rsidRPr="0029403E">
        <w:t>]}</w:t>
      </w:r>
      <w:r w:rsidR="006A77F2" w:rsidRPr="006A77F2">
        <w:rPr>
          <w:smallCaps/>
        </w:rPr>
        <w:t>{[</w:t>
      </w:r>
      <w:proofErr w:type="spellStart"/>
      <w:r w:rsidR="006A77F2" w:rsidRPr="00613DA1">
        <w:rPr>
          <w:smallCaps/>
          <w:noProof/>
          <w:color w:val="2157AD"/>
          <w:shd w:val="clear" w:color="auto" w:fill="C9E1F3"/>
        </w:rPr>
        <w:t>InitialAgent.NameCO|else</w:t>
      </w:r>
      <w:proofErr w:type="spellEnd"/>
      <w:r w:rsidR="006A77F2" w:rsidRPr="00613DA1">
        <w:rPr>
          <w:smallCaps/>
          <w:noProof/>
          <w:color w:val="2157AD"/>
          <w:shd w:val="clear" w:color="auto" w:fill="C9E1F3"/>
        </w:rPr>
        <w:t>: "_________________"</w:t>
      </w:r>
      <w:r w:rsidR="006A77F2" w:rsidRPr="006A77F2">
        <w:rPr>
          <w:smallCaps/>
        </w:rPr>
        <w:t>]}</w:t>
      </w:r>
      <w:r w:rsidRPr="0029403E">
        <w:t>{[</w:t>
      </w:r>
      <w:r w:rsidRPr="00613DA1">
        <w:rPr>
          <w:noProof/>
          <w:color w:val="C8792A"/>
          <w:shd w:val="clear" w:color="auto" w:fill="FAE7D2"/>
        </w:rPr>
        <w:t>endlist</w:t>
      </w:r>
      <w:r w:rsidRPr="0029403E">
        <w:t>]}{[</w:t>
      </w:r>
      <w:r w:rsidRPr="00613DA1">
        <w:rPr>
          <w:noProof/>
          <w:color w:val="41A151"/>
          <w:shd w:val="clear" w:color="auto" w:fill="C9F3CD"/>
        </w:rPr>
        <w:t>endif</w:t>
      </w:r>
      <w:r w:rsidRPr="0029403E">
        <w:t xml:space="preserve">]} </w:t>
      </w:r>
    </w:p>
    <w:p w14:paraId="1ACF8ACC" w14:textId="77777777" w:rsidR="004A3D70" w:rsidRPr="00682857" w:rsidRDefault="004A3D70" w:rsidP="004A3D70">
      <w:pPr>
        <w:pStyle w:val="IntroPSubtitle"/>
      </w:pPr>
      <w:r w:rsidRPr="00682857">
        <w:t>Date Trust Established:</w:t>
      </w:r>
    </w:p>
    <w:p w14:paraId="270C7945" w14:textId="0F874DE8" w:rsidR="004A3D70" w:rsidRPr="00682857" w:rsidRDefault="004A3D70" w:rsidP="004A3D70">
      <w:pPr>
        <w:pStyle w:val="TheusSummaryClientInfo"/>
      </w:pPr>
      <w:r>
        <w:t>{[</w:t>
      </w:r>
      <w:proofErr w:type="spellStart"/>
      <w:r w:rsidR="00E37BB1">
        <w:rPr>
          <w:noProof/>
          <w:color w:val="2157AD"/>
          <w:shd w:val="clear" w:color="auto" w:fill="C9E1F3"/>
        </w:rPr>
        <w:t>T</w:t>
      </w:r>
      <w:r w:rsidRPr="00613DA1">
        <w:rPr>
          <w:noProof/>
          <w:color w:val="2157AD"/>
          <w:shd w:val="clear" w:color="auto" w:fill="C9E1F3"/>
        </w:rPr>
        <w:t>rustDate|format</w:t>
      </w:r>
      <w:proofErr w:type="spellEnd"/>
      <w:r w:rsidRPr="00613DA1">
        <w:rPr>
          <w:noProof/>
          <w:color w:val="2157AD"/>
          <w:shd w:val="clear" w:color="auto" w:fill="C9E1F3"/>
        </w:rPr>
        <w:t>: "MMMM D, YYYY"</w:t>
      </w:r>
      <w:r w:rsidR="00C14DC9" w:rsidRPr="00006D54">
        <w:rPr>
          <w:noProof/>
          <w:color w:val="2157AD"/>
          <w:shd w:val="clear" w:color="auto" w:fill="C9E1F3"/>
        </w:rPr>
        <w:t>|else: "_________________"</w:t>
      </w:r>
      <w:r>
        <w:t>]}</w:t>
      </w:r>
    </w:p>
    <w:p w14:paraId="249518A5" w14:textId="77777777" w:rsidR="004A3D70" w:rsidRPr="00682857" w:rsidRDefault="004A3D70" w:rsidP="004A3D70">
      <w:pPr>
        <w:pStyle w:val="IntroPSubtitle"/>
      </w:pPr>
      <w:r w:rsidRPr="00682857">
        <w:t>Informal Trust Name:</w:t>
      </w:r>
    </w:p>
    <w:p w14:paraId="06DF3DD9" w14:textId="77777777" w:rsidR="004A3D70" w:rsidRPr="002154F4" w:rsidRDefault="004A3D70" w:rsidP="004A3D70">
      <w:pPr>
        <w:pStyle w:val="TheusSummaryClientInfoSmall"/>
      </w:pPr>
      <w:r w:rsidRPr="002154F4">
        <w:t>{[</w:t>
      </w:r>
      <w:proofErr w:type="spellStart"/>
      <w:r w:rsidRPr="00613DA1">
        <w:rPr>
          <w:noProof/>
          <w:color w:val="2157AD"/>
          <w:shd w:val="clear" w:color="auto" w:fill="C9E1F3"/>
        </w:rPr>
        <w:t>TrustName</w:t>
      </w:r>
      <w:proofErr w:type="spellEnd"/>
      <w:r w:rsidRPr="002154F4">
        <w:t>]}</w:t>
      </w:r>
    </w:p>
    <w:p w14:paraId="3D546162" w14:textId="77777777" w:rsidR="004A3D70" w:rsidRPr="00682857" w:rsidRDefault="004A3D70" w:rsidP="004A3D70">
      <w:pPr>
        <w:pStyle w:val="IntroPSubtitle"/>
      </w:pPr>
      <w:r w:rsidRPr="00682857">
        <w:t xml:space="preserve">Formal Trust Name: </w:t>
      </w:r>
    </w:p>
    <w:p w14:paraId="6928C53D" w14:textId="6B906C9E" w:rsidR="004A3D70" w:rsidRPr="00FA4366" w:rsidRDefault="008F0D6C" w:rsidP="004A3D70">
      <w:pPr>
        <w:pStyle w:val="TheusSummaryBody3"/>
      </w:pPr>
      <w:r w:rsidRPr="008F0D6C">
        <w:rPr>
          <w:b/>
          <w:smallCaps/>
        </w:rPr>
        <w:t>{[</w:t>
      </w:r>
      <w:proofErr w:type="spellStart"/>
      <w:r w:rsidR="0088437C">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r w:rsidR="004A3D70" w:rsidRPr="0077215A">
        <w:t xml:space="preserve"> </w:t>
      </w:r>
      <w:r w:rsidR="0077215A" w:rsidRPr="0077215A">
        <w:t xml:space="preserve">or </w:t>
      </w:r>
      <w:r w:rsidR="004A3D70">
        <w:t>{[</w:t>
      </w:r>
      <w:proofErr w:type="spellStart"/>
      <w:r w:rsidR="0088437C">
        <w:rPr>
          <w:noProof/>
          <w:color w:val="2157AD"/>
          <w:shd w:val="clear" w:color="auto" w:fill="C9E1F3"/>
        </w:rPr>
        <w:t>TrueSingleSettlor.</w:t>
      </w:r>
      <w:r w:rsidR="004A3D70" w:rsidRPr="00613DA1">
        <w:rPr>
          <w:noProof/>
          <w:color w:val="2157AD"/>
          <w:shd w:val="clear" w:color="auto" w:fill="C9E1F3"/>
        </w:rPr>
        <w:t>Gender.</w:t>
      </w:r>
      <w:r w:rsidR="00F47387" w:rsidRPr="00613DA1">
        <w:rPr>
          <w:noProof/>
          <w:color w:val="2157AD"/>
          <w:shd w:val="clear" w:color="auto" w:fill="C9E1F3"/>
        </w:rPr>
        <w:t>HisHer|else</w:t>
      </w:r>
      <w:proofErr w:type="spellEnd"/>
      <w:r w:rsidR="00F47387" w:rsidRPr="00613DA1">
        <w:rPr>
          <w:noProof/>
          <w:color w:val="2157AD"/>
          <w:shd w:val="clear" w:color="auto" w:fill="C9E1F3"/>
        </w:rPr>
        <w:t>: "his or her"</w:t>
      </w:r>
      <w:r w:rsidR="004A3D70" w:rsidRPr="00613DA1">
        <w:rPr>
          <w:noProof/>
          <w:color w:val="2157AD"/>
          <w:shd w:val="clear" w:color="auto" w:fill="C9E1F3"/>
        </w:rPr>
        <w:t>|else: "his"</w:t>
      </w:r>
      <w:r w:rsidR="004A3D70">
        <w:t>]}</w:t>
      </w:r>
      <w:r w:rsidR="004A3D70" w:rsidRPr="00FA4366">
        <w:t xml:space="preserve"> successors in trust, under the </w:t>
      </w:r>
      <w:r w:rsidR="004A3D70" w:rsidRPr="003D5FF9">
        <w:rPr>
          <w:smallCaps/>
        </w:rPr>
        <w:t>{[</w:t>
      </w:r>
      <w:proofErr w:type="spellStart"/>
      <w:r w:rsidR="004A3D70" w:rsidRPr="00613DA1">
        <w:rPr>
          <w:smallCaps/>
          <w:noProof/>
          <w:color w:val="2157AD"/>
          <w:shd w:val="clear" w:color="auto" w:fill="C9E1F3"/>
        </w:rPr>
        <w:t>TrustName</w:t>
      </w:r>
      <w:proofErr w:type="spellEnd"/>
      <w:r w:rsidR="004A3D70" w:rsidRPr="003D5FF9">
        <w:rPr>
          <w:smallCaps/>
        </w:rPr>
        <w:t>]}</w:t>
      </w:r>
      <w:r w:rsidR="004A3D70" w:rsidRPr="00FA4366">
        <w:t>, dated {[</w:t>
      </w:r>
      <w:proofErr w:type="spellStart"/>
      <w:r w:rsidR="004A3D70" w:rsidRPr="00613DA1">
        <w:rPr>
          <w:noProof/>
          <w:color w:val="2157AD"/>
          <w:shd w:val="clear" w:color="auto" w:fill="C9E1F3"/>
        </w:rPr>
        <w:t>TrustDate|format</w:t>
      </w:r>
      <w:proofErr w:type="spellEnd"/>
      <w:r w:rsidR="004A3D70" w:rsidRPr="00613DA1">
        <w:rPr>
          <w:noProof/>
          <w:color w:val="2157AD"/>
          <w:shd w:val="clear" w:color="auto" w:fill="C9E1F3"/>
        </w:rPr>
        <w:t>: "MMMM D, YYYY"</w:t>
      </w:r>
      <w:r w:rsidR="00C14DC9" w:rsidRPr="00006D54">
        <w:rPr>
          <w:noProof/>
          <w:color w:val="2157AD"/>
          <w:shd w:val="clear" w:color="auto" w:fill="C9E1F3"/>
        </w:rPr>
        <w:t>|else: "_________________"</w:t>
      </w:r>
      <w:r w:rsidR="004A3D70" w:rsidRPr="00FA4366">
        <w:t>]} and any amendments thereto</w:t>
      </w:r>
    </w:p>
    <w:p w14:paraId="5C23B0CA" w14:textId="77777777" w:rsidR="004A3D70" w:rsidRPr="00682857" w:rsidRDefault="004A3D70" w:rsidP="004A3D70">
      <w:pPr>
        <w:pStyle w:val="IntroPSubtitle"/>
      </w:pPr>
      <w:r w:rsidRPr="00682857">
        <w:t>State of Controlling Law:</w:t>
      </w:r>
    </w:p>
    <w:p w14:paraId="430EC6D9" w14:textId="612C4AC4" w:rsidR="00C93151" w:rsidRDefault="004A3D70" w:rsidP="00054E17">
      <w:pPr>
        <w:pStyle w:val="TheusSummaryClientInfo"/>
        <w:rPr>
          <w:b w:val="0"/>
          <w:bCs/>
        </w:rPr>
      </w:pPr>
      <w:r w:rsidRPr="00682857">
        <w:t xml:space="preserve">State </w:t>
      </w:r>
      <w:proofErr w:type="gramStart"/>
      <w:r>
        <w:t xml:space="preserve">of </w:t>
      </w:r>
      <w:r w:rsidR="00054E17">
        <w:rPr>
          <w:rFonts w:eastAsia="Times New Roman"/>
        </w:rPr>
        <w:t>{[</w:t>
      </w:r>
      <w:proofErr w:type="spellStart"/>
      <w:proofErr w:type="gramEnd"/>
      <w:r w:rsidR="00054E17">
        <w:rPr>
          <w:rFonts w:eastAsia="Times New Roman"/>
          <w:color w:val="2157AD"/>
          <w:shd w:val="clear" w:color="auto" w:fill="C9E1F3"/>
        </w:rPr>
        <w:t>StateLawSelect.</w:t>
      </w:r>
      <w:proofErr w:type="gramStart"/>
      <w:r w:rsidR="00054E17">
        <w:rPr>
          <w:rFonts w:eastAsia="Times New Roman"/>
          <w:color w:val="2157AD"/>
          <w:shd w:val="clear" w:color="auto" w:fill="C9E1F3"/>
        </w:rPr>
        <w:t>Name</w:t>
      </w:r>
      <w:proofErr w:type="spellEnd"/>
      <w:r w:rsidR="00054E17">
        <w:rPr>
          <w:rFonts w:eastAsia="Times New Roman"/>
        </w:rPr>
        <w:t>]}</w:t>
      </w:r>
      <w:proofErr w:type="gramEnd"/>
    </w:p>
    <w:p w14:paraId="5AF1D7BC" w14:textId="706DE59E" w:rsidR="00F863BE" w:rsidRDefault="00F863BE" w:rsidP="00F863BE">
      <w:pPr>
        <w:pStyle w:val="TheusSummaryClientInfo"/>
        <w:jc w:val="left"/>
        <w:rPr>
          <w:b w:val="0"/>
          <w:bCs/>
        </w:rPr>
      </w:pPr>
      <w:r>
        <w:rPr>
          <w:b w:val="0"/>
          <w:bCs/>
        </w:rPr>
        <w:t>{[</w:t>
      </w:r>
      <w:r w:rsidRPr="00613DA1">
        <w:rPr>
          <w:bCs/>
          <w:noProof/>
          <w:color w:val="41A151"/>
          <w:shd w:val="clear" w:color="auto" w:fill="C9F3CD"/>
        </w:rPr>
        <w:t>if</w:t>
      </w:r>
      <w:r w:rsidRPr="00613DA1">
        <w:rPr>
          <w:b w:val="0"/>
          <w:bCs/>
          <w:noProof/>
          <w:color w:val="2157AD"/>
          <w:shd w:val="clear" w:color="auto" w:fill="C9F3CD"/>
        </w:rPr>
        <w:t xml:space="preserve"> </w:t>
      </w:r>
      <w:proofErr w:type="gramStart"/>
      <w:r w:rsidRPr="00613DA1">
        <w:rPr>
          <w:b w:val="0"/>
          <w:bCs/>
          <w:noProof/>
          <w:color w:val="2157AD"/>
          <w:shd w:val="clear" w:color="auto" w:fill="C9F3CD"/>
        </w:rPr>
        <w:t>ChildrenTF</w:t>
      </w:r>
      <w:r>
        <w:rPr>
          <w:b w:val="0"/>
          <w:bCs/>
        </w:rPr>
        <w:t>]}</w:t>
      </w:r>
      <w:proofErr w:type="gramEnd"/>
    </w:p>
    <w:p w14:paraId="21EA202F" w14:textId="77777777" w:rsidR="00980A40" w:rsidRPr="00F863BE" w:rsidRDefault="00980A40" w:rsidP="00980A40">
      <w:pPr>
        <w:pStyle w:val="TheusSummaryClientInfo"/>
        <w:spacing w:after="0"/>
        <w:jc w:val="left"/>
        <w:rPr>
          <w:b w:val="0"/>
          <w:bCs/>
        </w:rPr>
      </w:pPr>
    </w:p>
    <w:p w14:paraId="655F6090" w14:textId="4D734ED2" w:rsidR="004A3D70" w:rsidRPr="00C03550" w:rsidRDefault="008B10DB" w:rsidP="003B4D3F">
      <w:pPr>
        <w:pStyle w:val="CPTitle"/>
        <w:spacing w:after="240"/>
        <w:rPr>
          <w:rFonts w:ascii="Garamond" w:hAnsi="Garamond"/>
          <w:sz w:val="40"/>
          <w:szCs w:val="40"/>
          <w:u w:val="single"/>
        </w:rPr>
      </w:pPr>
      <w:r w:rsidRPr="00C03550">
        <w:rPr>
          <w:rFonts w:ascii="Garamond" w:hAnsi="Garamond"/>
          <w:sz w:val="40"/>
          <w:szCs w:val="40"/>
          <w:u w:val="single"/>
        </w:rPr>
        <w:t>My</w:t>
      </w:r>
      <w:r w:rsidR="004A3D70" w:rsidRPr="00C03550">
        <w:rPr>
          <w:rFonts w:ascii="Garamond" w:hAnsi="Garamond"/>
          <w:sz w:val="40"/>
          <w:szCs w:val="40"/>
          <w:u w:val="single"/>
        </w:rPr>
        <w:t xml:space="preserve"> Family</w:t>
      </w:r>
    </w:p>
    <w:p w14:paraId="61102B35" w14:textId="77777777" w:rsidR="008B10DB" w:rsidRPr="00682857" w:rsidRDefault="008B10DB" w:rsidP="00D013F6">
      <w:pPr>
        <w:pStyle w:val="Heading3"/>
        <w:numPr>
          <w:ilvl w:val="2"/>
          <w:numId w:val="29"/>
        </w:numPr>
      </w:pPr>
      <w:r>
        <w:t>My</w:t>
      </w:r>
      <w:r w:rsidRPr="00682857">
        <w:t xml:space="preserve"> Children</w:t>
      </w:r>
    </w:p>
    <w:p w14:paraId="44566C7E" w14:textId="77777777" w:rsidR="008B10DB" w:rsidRDefault="008B10DB" w:rsidP="008B10DB">
      <w:pPr>
        <w:pStyle w:val="CPBody3"/>
        <w:rPr>
          <w:rFonts w:ascii="Garamond" w:hAnsi="Garamond"/>
        </w:rPr>
      </w:pPr>
      <w:r w:rsidRPr="0044079A">
        <w:rPr>
          <w:rFonts w:ascii="Garamond" w:hAnsi="Garamond"/>
        </w:rPr>
        <w:t>{[</w:t>
      </w:r>
      <w:r w:rsidRPr="00613DA1">
        <w:rPr>
          <w:rFonts w:ascii="Garamond" w:hAnsi="Garamond"/>
          <w:b/>
          <w:noProof/>
          <w:color w:val="41A151"/>
          <w:shd w:val="clear" w:color="auto" w:fill="C9F3CD"/>
        </w:rPr>
        <w:t>if</w:t>
      </w:r>
      <w:r w:rsidRPr="00613DA1">
        <w:rPr>
          <w:rFonts w:ascii="Garamond" w:hAnsi="Garamond"/>
          <w:noProof/>
          <w:color w:val="2157AD"/>
          <w:shd w:val="clear" w:color="auto" w:fill="C9F3CD"/>
        </w:rPr>
        <w:t xml:space="preserve"> Children|any: !DeceasedTF</w:t>
      </w:r>
      <w:r w:rsidRPr="0044079A">
        <w:rPr>
          <w:rFonts w:ascii="Garamond" w:hAnsi="Garamond"/>
        </w:rPr>
        <w:t>]}</w:t>
      </w:r>
    </w:p>
    <w:p w14:paraId="428CE841" w14:textId="07CC1A85" w:rsidR="008B10DB" w:rsidRDefault="008B10DB" w:rsidP="008B10DB">
      <w:pPr>
        <w:pStyle w:val="TheusSummaryBody3"/>
      </w:pPr>
      <w:r w:rsidRPr="00682857">
        <w:t xml:space="preserve">The </w:t>
      </w:r>
      <w:proofErr w:type="gramStart"/>
      <w:r w:rsidRPr="00682857">
        <w:t>name</w:t>
      </w:r>
      <w:bookmarkStart w:id="0" w:name="_Hlk86317118"/>
      <w:r w:rsidR="00F6327E">
        <w:t>{[</w:t>
      </w:r>
      <w:proofErr w:type="gramEnd"/>
      <w:r w:rsidR="00F6327E" w:rsidRPr="00F6327E">
        <w:rPr>
          <w:b/>
          <w:noProof/>
          <w:color w:val="41A151"/>
          <w:shd w:val="clear" w:color="auto" w:fill="C9F3CD"/>
        </w:rPr>
        <w:t>if</w:t>
      </w:r>
      <w:r w:rsidR="00F6327E" w:rsidRPr="00F6327E">
        <w:rPr>
          <w:noProof/>
          <w:color w:val="2157AD"/>
          <w:shd w:val="clear" w:color="auto" w:fill="C9F3CD"/>
        </w:rPr>
        <w:t xml:space="preserve"> ChildrenLiving.length &gt; </w:t>
      </w:r>
      <w:proofErr w:type="gramStart"/>
      <w:r w:rsidR="00F6327E" w:rsidRPr="00F6327E">
        <w:rPr>
          <w:noProof/>
          <w:color w:val="2157AD"/>
          <w:shd w:val="clear" w:color="auto" w:fill="C9F3CD"/>
        </w:rPr>
        <w:t>1</w:t>
      </w:r>
      <w:r w:rsidR="00F6327E">
        <w:t>]}s{[</w:t>
      </w:r>
      <w:r w:rsidR="00F6327E" w:rsidRPr="00F6327E">
        <w:rPr>
          <w:b/>
          <w:noProof/>
          <w:color w:val="41A151"/>
          <w:shd w:val="clear" w:color="auto" w:fill="C9F3CD"/>
        </w:rPr>
        <w:t>endif</w:t>
      </w:r>
      <w:r w:rsidR="00F6327E">
        <w:t>]}</w:t>
      </w:r>
      <w:proofErr w:type="gramEnd"/>
      <w:r w:rsidRPr="00682857">
        <w:t xml:space="preserve"> and birth </w:t>
      </w:r>
      <w:proofErr w:type="gramStart"/>
      <w:r w:rsidRPr="00682857">
        <w:t>date</w:t>
      </w:r>
      <w:r w:rsidR="00F6327E">
        <w:t>{[</w:t>
      </w:r>
      <w:proofErr w:type="gramEnd"/>
      <w:r w:rsidR="00F6327E" w:rsidRPr="00F6327E">
        <w:rPr>
          <w:b/>
          <w:noProof/>
          <w:color w:val="41A151"/>
          <w:shd w:val="clear" w:color="auto" w:fill="C9F3CD"/>
        </w:rPr>
        <w:t>if</w:t>
      </w:r>
      <w:r w:rsidR="00F6327E" w:rsidRPr="00F6327E">
        <w:rPr>
          <w:noProof/>
          <w:color w:val="2157AD"/>
          <w:shd w:val="clear" w:color="auto" w:fill="C9F3CD"/>
        </w:rPr>
        <w:t xml:space="preserve"> ChildrenLiving.length &gt; </w:t>
      </w:r>
      <w:proofErr w:type="gramStart"/>
      <w:r w:rsidR="00F6327E" w:rsidRPr="00F6327E">
        <w:rPr>
          <w:noProof/>
          <w:color w:val="2157AD"/>
          <w:shd w:val="clear" w:color="auto" w:fill="C9F3CD"/>
        </w:rPr>
        <w:t>1</w:t>
      </w:r>
      <w:r w:rsidR="00F6327E">
        <w:t>]}s{[</w:t>
      </w:r>
      <w:r w:rsidR="00F6327E" w:rsidRPr="00F6327E">
        <w:rPr>
          <w:b/>
          <w:noProof/>
          <w:color w:val="41A151"/>
          <w:shd w:val="clear" w:color="auto" w:fill="C9F3CD"/>
        </w:rPr>
        <w:t>endif</w:t>
      </w:r>
      <w:r w:rsidR="00F6327E">
        <w:t>]}</w:t>
      </w:r>
      <w:proofErr w:type="gramEnd"/>
      <w:r w:rsidRPr="00682857">
        <w:t xml:space="preserve"> of </w:t>
      </w:r>
      <w:r>
        <w:t>my</w:t>
      </w:r>
      <w:r w:rsidRPr="00682857">
        <w:t xml:space="preserve"> living </w:t>
      </w:r>
      <w:proofErr w:type="gramStart"/>
      <w:r w:rsidR="00F6327E">
        <w:t>child{[</w:t>
      </w:r>
      <w:proofErr w:type="gramEnd"/>
      <w:r w:rsidR="00F6327E" w:rsidRPr="00F6327E">
        <w:rPr>
          <w:b/>
          <w:noProof/>
          <w:color w:val="41A151"/>
          <w:shd w:val="clear" w:color="auto" w:fill="C9F3CD"/>
        </w:rPr>
        <w:t>if</w:t>
      </w:r>
      <w:r w:rsidR="00F6327E" w:rsidRPr="00F6327E">
        <w:rPr>
          <w:noProof/>
          <w:color w:val="2157AD"/>
          <w:shd w:val="clear" w:color="auto" w:fill="C9F3CD"/>
        </w:rPr>
        <w:t xml:space="preserve"> ChildrenLiving.length &gt; </w:t>
      </w:r>
      <w:proofErr w:type="gramStart"/>
      <w:r w:rsidR="00F6327E" w:rsidRPr="00F6327E">
        <w:rPr>
          <w:noProof/>
          <w:color w:val="2157AD"/>
          <w:shd w:val="clear" w:color="auto" w:fill="C9F3CD"/>
        </w:rPr>
        <w:t>1</w:t>
      </w:r>
      <w:r w:rsidR="00F6327E">
        <w:t>]}</w:t>
      </w:r>
      <w:proofErr w:type="gramEnd"/>
      <w:r w:rsidR="00F6327E">
        <w:t xml:space="preserve">ren </w:t>
      </w:r>
      <w:proofErr w:type="gramStart"/>
      <w:r w:rsidR="00F6327E">
        <w:t>are{[</w:t>
      </w:r>
      <w:r w:rsidR="00F6327E" w:rsidRPr="00F6327E">
        <w:rPr>
          <w:b/>
          <w:noProof/>
          <w:color w:val="41A151"/>
          <w:shd w:val="clear" w:color="auto" w:fill="C9F3CD"/>
        </w:rPr>
        <w:t>else</w:t>
      </w:r>
      <w:r w:rsidR="00F6327E">
        <w:t>]}</w:t>
      </w:r>
      <w:proofErr w:type="gramEnd"/>
      <w:r w:rsidR="00F6327E">
        <w:t xml:space="preserve"> </w:t>
      </w:r>
      <w:proofErr w:type="gramStart"/>
      <w:r w:rsidR="00F6327E">
        <w:t>is{[</w:t>
      </w:r>
      <w:r w:rsidR="00F6327E" w:rsidRPr="00F6327E">
        <w:rPr>
          <w:b/>
          <w:noProof/>
          <w:color w:val="41A151"/>
          <w:shd w:val="clear" w:color="auto" w:fill="C9F3CD"/>
        </w:rPr>
        <w:t>endif</w:t>
      </w:r>
      <w:r w:rsidR="00F6327E">
        <w:t>]}</w:t>
      </w:r>
      <w:proofErr w:type="gramEnd"/>
      <w:r w:rsidR="004327B6">
        <w:t xml:space="preserve"> </w:t>
      </w:r>
      <w:r w:rsidRPr="00682857">
        <w:t>as follows</w:t>
      </w:r>
      <w:bookmarkEnd w:id="0"/>
      <w:r w:rsidRPr="00682857">
        <w:t xml:space="preserve">: </w:t>
      </w:r>
    </w:p>
    <w:p w14:paraId="32B6CE38" w14:textId="77777777" w:rsidR="008B10DB" w:rsidRPr="00682857" w:rsidRDefault="008B10DB" w:rsidP="008B10DB">
      <w:pPr>
        <w:keepNext/>
        <w:tabs>
          <w:tab w:val="right" w:pos="8640"/>
        </w:tabs>
        <w:spacing w:after="240"/>
        <w:ind w:left="720"/>
      </w:pPr>
      <w:r w:rsidRPr="00D417A0">
        <w:rPr>
          <w:b/>
          <w:bCs/>
          <w:u w:val="single"/>
        </w:rPr>
        <w:lastRenderedPageBreak/>
        <w:t>Name</w:t>
      </w:r>
      <w:r w:rsidRPr="00682857">
        <w:tab/>
      </w:r>
      <w:r w:rsidRPr="00D417A0">
        <w:rPr>
          <w:b/>
          <w:bCs/>
          <w:u w:val="single"/>
        </w:rPr>
        <w:t>Birth Date</w:t>
      </w:r>
    </w:p>
    <w:p w14:paraId="2A12148F" w14:textId="011F0B3D" w:rsidR="008B10DB" w:rsidRPr="00427252" w:rsidRDefault="008B10DB" w:rsidP="008B10DB">
      <w:pPr>
        <w:tabs>
          <w:tab w:val="right" w:pos="8640"/>
        </w:tabs>
        <w:spacing w:after="240"/>
        <w:ind w:left="720"/>
        <w:contextualSpacing/>
        <w:rPr>
          <w:caps/>
        </w:rPr>
      </w:pPr>
      <w:r w:rsidRPr="00427252">
        <w:t>{[</w:t>
      </w:r>
      <w:r w:rsidRPr="00613DA1">
        <w:rPr>
          <w:b/>
          <w:noProof/>
          <w:color w:val="C8792A"/>
          <w:shd w:val="clear" w:color="auto" w:fill="FAE7D2"/>
        </w:rPr>
        <w:t>list</w:t>
      </w:r>
      <w:r w:rsidRPr="00613DA1">
        <w:rPr>
          <w:noProof/>
          <w:color w:val="2157AD"/>
          <w:shd w:val="clear" w:color="auto" w:fill="FAE7D2"/>
        </w:rPr>
        <w:t xml:space="preserve"> </w:t>
      </w:r>
      <w:proofErr w:type="gramStart"/>
      <w:r w:rsidR="0040423F" w:rsidRPr="0040423F">
        <w:rPr>
          <w:noProof/>
          <w:color w:val="2157AD"/>
          <w:shd w:val="clear" w:color="auto" w:fill="FAE7D2"/>
        </w:rPr>
        <w:t>ChildrenLiving</w:t>
      </w:r>
      <w:r w:rsidRPr="00427252">
        <w:t>]}</w:t>
      </w:r>
      <w:proofErr w:type="gramEnd"/>
    </w:p>
    <w:p w14:paraId="12AB801A" w14:textId="7AAB6DEB" w:rsidR="008B10DB" w:rsidRPr="00427252" w:rsidRDefault="006A77F2" w:rsidP="008B10DB">
      <w:pPr>
        <w:tabs>
          <w:tab w:val="right" w:pos="8640"/>
        </w:tabs>
        <w:spacing w:after="240"/>
        <w:ind w:left="720"/>
        <w:contextualSpacing/>
        <w:rPr>
          <w:caps/>
        </w:rPr>
      </w:pPr>
      <w:r w:rsidRPr="006A77F2">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6A77F2">
        <w:rPr>
          <w:b/>
          <w:smallCaps/>
        </w:rPr>
        <w:t>]}</w:t>
      </w:r>
      <w:r w:rsidR="008B10DB" w:rsidRPr="00427252">
        <w:rPr>
          <w:caps/>
        </w:rPr>
        <w:tab/>
      </w:r>
      <w:r w:rsidR="008B10DB" w:rsidRPr="00427252">
        <w:t>{[</w:t>
      </w:r>
      <w:proofErr w:type="spellStart"/>
      <w:r w:rsidR="008B10DB" w:rsidRPr="00613DA1">
        <w:rPr>
          <w:noProof/>
          <w:color w:val="2157AD"/>
          <w:shd w:val="clear" w:color="auto" w:fill="C9E1F3"/>
        </w:rPr>
        <w:t>Birthdate|format</w:t>
      </w:r>
      <w:proofErr w:type="spellEnd"/>
      <w:r w:rsidR="008B10DB" w:rsidRPr="00613DA1">
        <w:rPr>
          <w:noProof/>
          <w:color w:val="2157AD"/>
          <w:shd w:val="clear" w:color="auto" w:fill="C9E1F3"/>
        </w:rPr>
        <w:t>: "MMMM D, YYYY"|else: " "</w:t>
      </w:r>
      <w:r w:rsidR="008B10DB" w:rsidRPr="00427252">
        <w:t>]}</w:t>
      </w:r>
    </w:p>
    <w:p w14:paraId="585E2A3A" w14:textId="77777777" w:rsidR="008B10DB" w:rsidRPr="00427252" w:rsidRDefault="008B10DB" w:rsidP="008B10DB">
      <w:pPr>
        <w:tabs>
          <w:tab w:val="right" w:pos="8640"/>
        </w:tabs>
        <w:spacing w:after="240"/>
        <w:ind w:left="720"/>
        <w:contextualSpacing/>
        <w:rPr>
          <w:caps/>
        </w:rPr>
      </w:pPr>
      <w:r w:rsidRPr="00427252">
        <w:t>{[</w:t>
      </w:r>
      <w:r w:rsidRPr="00613DA1">
        <w:rPr>
          <w:b/>
          <w:noProof/>
          <w:color w:val="C8792A"/>
          <w:shd w:val="clear" w:color="auto" w:fill="FAE7D2"/>
        </w:rPr>
        <w:t>endlist</w:t>
      </w:r>
      <w:r w:rsidRPr="00427252">
        <w:t>]}</w:t>
      </w:r>
    </w:p>
    <w:p w14:paraId="2F86E989"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else</w:t>
      </w:r>
      <w:r>
        <w:rPr>
          <w:rFonts w:ascii="Garamond" w:hAnsi="Garamond"/>
        </w:rPr>
        <w:t>]}</w:t>
      </w:r>
    </w:p>
    <w:p w14:paraId="65B9E6E9" w14:textId="77777777" w:rsidR="008B10DB" w:rsidRDefault="008B10DB" w:rsidP="008B10DB">
      <w:pPr>
        <w:pStyle w:val="TheusSummaryBody3"/>
      </w:pPr>
      <w:r>
        <w:t>I have no living children.</w:t>
      </w:r>
    </w:p>
    <w:p w14:paraId="27DC770D" w14:textId="77777777" w:rsidR="008B10DB" w:rsidRDefault="008B10DB" w:rsidP="008B10DB">
      <w:pPr>
        <w:pStyle w:val="CPBody3"/>
        <w:rPr>
          <w:rFonts w:ascii="Garamond" w:hAnsi="Garamond"/>
        </w:rPr>
      </w:pPr>
      <w:r w:rsidRPr="0044079A">
        <w:rPr>
          <w:rFonts w:ascii="Garamond" w:hAnsi="Garamond"/>
        </w:rPr>
        <w:t>{[</w:t>
      </w:r>
      <w:r w:rsidRPr="00613DA1">
        <w:rPr>
          <w:rFonts w:ascii="Garamond" w:hAnsi="Garamond"/>
          <w:b/>
          <w:noProof/>
          <w:color w:val="41A151"/>
          <w:shd w:val="clear" w:color="auto" w:fill="C9F3CD"/>
        </w:rPr>
        <w:t>endif</w:t>
      </w:r>
      <w:r w:rsidRPr="0044079A">
        <w:rPr>
          <w:rFonts w:ascii="Garamond" w:hAnsi="Garamond"/>
        </w:rPr>
        <w:t>]}</w:t>
      </w:r>
    </w:p>
    <w:p w14:paraId="4FCFF19B"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if</w:t>
      </w:r>
      <w:r w:rsidRPr="00613DA1">
        <w:rPr>
          <w:rFonts w:ascii="Garamond" w:hAnsi="Garamond"/>
          <w:noProof/>
          <w:color w:val="2157AD"/>
          <w:shd w:val="clear" w:color="auto" w:fill="C9F3CD"/>
        </w:rPr>
        <w:t xml:space="preserve"> Children|any: DeceasedTF</w:t>
      </w:r>
      <w:r>
        <w:rPr>
          <w:rFonts w:ascii="Garamond" w:hAnsi="Garamond"/>
        </w:rPr>
        <w:t>]}</w:t>
      </w:r>
    </w:p>
    <w:p w14:paraId="7774B6E0" w14:textId="3A777996" w:rsidR="008B10DB" w:rsidRDefault="008B10DB" w:rsidP="00973C77">
      <w:pPr>
        <w:pStyle w:val="TheusSummaryBody3"/>
        <w:keepNext/>
      </w:pPr>
      <w:r>
        <w:t xml:space="preserve">The </w:t>
      </w:r>
      <w:bookmarkStart w:id="1" w:name="_Hlk86317132"/>
      <w:proofErr w:type="gramStart"/>
      <w:r>
        <w:t>name</w:t>
      </w:r>
      <w:r w:rsidR="00F6327E">
        <w:t>{[</w:t>
      </w:r>
      <w:proofErr w:type="gramEnd"/>
      <w:r w:rsidR="00F6327E" w:rsidRPr="00F6327E">
        <w:rPr>
          <w:b/>
          <w:noProof/>
          <w:color w:val="41A151"/>
          <w:shd w:val="clear" w:color="auto" w:fill="C9F3CD"/>
        </w:rPr>
        <w:t>if</w:t>
      </w:r>
      <w:r w:rsidR="00F6327E" w:rsidRPr="00F6327E">
        <w:rPr>
          <w:noProof/>
          <w:color w:val="2157AD"/>
          <w:shd w:val="clear" w:color="auto" w:fill="C9F3CD"/>
        </w:rPr>
        <w:t xml:space="preserve"> ChildrenDeceased.length &gt; </w:t>
      </w:r>
      <w:proofErr w:type="gramStart"/>
      <w:r w:rsidR="00F6327E" w:rsidRPr="00F6327E">
        <w:rPr>
          <w:noProof/>
          <w:color w:val="2157AD"/>
          <w:shd w:val="clear" w:color="auto" w:fill="C9F3CD"/>
        </w:rPr>
        <w:t>1</w:t>
      </w:r>
      <w:r w:rsidR="00F6327E">
        <w:t>]}</w:t>
      </w:r>
      <w:r>
        <w:t>s</w:t>
      </w:r>
      <w:r w:rsidR="00F6327E">
        <w:t>{[</w:t>
      </w:r>
      <w:r w:rsidR="00F6327E" w:rsidRPr="00F6327E">
        <w:rPr>
          <w:b/>
          <w:noProof/>
          <w:color w:val="41A151"/>
          <w:shd w:val="clear" w:color="auto" w:fill="C9F3CD"/>
        </w:rPr>
        <w:t>endif</w:t>
      </w:r>
      <w:r w:rsidR="00F6327E">
        <w:t>]}</w:t>
      </w:r>
      <w:proofErr w:type="gramEnd"/>
      <w:r>
        <w:t xml:space="preserve"> of my deceased </w:t>
      </w:r>
      <w:proofErr w:type="gramStart"/>
      <w:r>
        <w:t>child</w:t>
      </w:r>
      <w:r w:rsidR="00F6327E">
        <w:t>{[</w:t>
      </w:r>
      <w:proofErr w:type="gramEnd"/>
      <w:r w:rsidR="00F6327E" w:rsidRPr="00F6327E">
        <w:rPr>
          <w:b/>
          <w:noProof/>
          <w:color w:val="41A151"/>
          <w:shd w:val="clear" w:color="auto" w:fill="C9F3CD"/>
        </w:rPr>
        <w:t>if</w:t>
      </w:r>
      <w:r w:rsidR="00F6327E" w:rsidRPr="00F6327E">
        <w:rPr>
          <w:noProof/>
          <w:color w:val="2157AD"/>
          <w:shd w:val="clear" w:color="auto" w:fill="C9F3CD"/>
        </w:rPr>
        <w:t xml:space="preserve"> ChildrenDeceased.length &gt; </w:t>
      </w:r>
      <w:proofErr w:type="gramStart"/>
      <w:r w:rsidR="00F6327E" w:rsidRPr="00F6327E">
        <w:rPr>
          <w:noProof/>
          <w:color w:val="2157AD"/>
          <w:shd w:val="clear" w:color="auto" w:fill="C9F3CD"/>
        </w:rPr>
        <w:t>1</w:t>
      </w:r>
      <w:r w:rsidR="00F6327E">
        <w:t>]}</w:t>
      </w:r>
      <w:proofErr w:type="gramEnd"/>
      <w:r>
        <w:t xml:space="preserve">ren </w:t>
      </w:r>
      <w:proofErr w:type="gramStart"/>
      <w:r>
        <w:t>are</w:t>
      </w:r>
      <w:r w:rsidR="00F6327E">
        <w:t>{[</w:t>
      </w:r>
      <w:r w:rsidR="00F6327E" w:rsidRPr="00F6327E">
        <w:rPr>
          <w:b/>
          <w:noProof/>
          <w:color w:val="41A151"/>
          <w:shd w:val="clear" w:color="auto" w:fill="C9F3CD"/>
        </w:rPr>
        <w:t>else</w:t>
      </w:r>
      <w:r w:rsidR="00F6327E">
        <w:t>]}</w:t>
      </w:r>
      <w:proofErr w:type="gramEnd"/>
      <w:r w:rsidR="00F6327E">
        <w:t xml:space="preserve"> </w:t>
      </w:r>
      <w:proofErr w:type="gramStart"/>
      <w:r w:rsidR="00F6327E">
        <w:t>is{[</w:t>
      </w:r>
      <w:r w:rsidR="00F6327E" w:rsidRPr="00F6327E">
        <w:rPr>
          <w:b/>
          <w:noProof/>
          <w:color w:val="41A151"/>
          <w:shd w:val="clear" w:color="auto" w:fill="C9F3CD"/>
        </w:rPr>
        <w:t>endif</w:t>
      </w:r>
      <w:r w:rsidR="00F6327E">
        <w:t>]}</w:t>
      </w:r>
      <w:proofErr w:type="gramEnd"/>
      <w:r>
        <w:t xml:space="preserve"> as follows</w:t>
      </w:r>
      <w:bookmarkEnd w:id="1"/>
      <w:r>
        <w:t>:</w:t>
      </w:r>
    </w:p>
    <w:p w14:paraId="53989AF9" w14:textId="19916557" w:rsidR="008B10DB" w:rsidRPr="000F3CD9" w:rsidRDefault="008B10DB" w:rsidP="00091C2F">
      <w:pPr>
        <w:pStyle w:val="TheusDeceasedChildName"/>
        <w:rPr>
          <w:caps/>
        </w:rPr>
      </w:pPr>
      <w:r w:rsidRPr="000F3CD9">
        <w:t>{[</w:t>
      </w:r>
      <w:r w:rsidR="00176268" w:rsidRPr="00091C2F">
        <w:rPr>
          <w:noProof/>
          <w:color w:val="C8792A"/>
          <w:shd w:val="clear" w:color="auto" w:fill="FAE7D2"/>
        </w:rPr>
        <w:t>list</w:t>
      </w:r>
      <w:r w:rsidRPr="00091C2F">
        <w:rPr>
          <w:noProof/>
          <w:color w:val="2157AD"/>
          <w:shd w:val="clear" w:color="auto" w:fill="FAE7D2"/>
        </w:rPr>
        <w:t xml:space="preserve"> </w:t>
      </w:r>
      <w:proofErr w:type="gramStart"/>
      <w:r w:rsidR="00176268" w:rsidRPr="00091C2F">
        <w:rPr>
          <w:noProof/>
          <w:color w:val="2157AD"/>
          <w:shd w:val="clear" w:color="auto" w:fill="FAE7D2"/>
        </w:rPr>
        <w:t>ChildrenDeceased</w:t>
      </w:r>
      <w:r w:rsidRPr="000F3CD9">
        <w:t>]}</w:t>
      </w:r>
      <w:proofErr w:type="gramEnd"/>
    </w:p>
    <w:p w14:paraId="207E1601" w14:textId="42797003" w:rsidR="008B10DB" w:rsidRDefault="006A77F2" w:rsidP="00091C2F">
      <w:pPr>
        <w:pStyle w:val="TheusDeceasedChildName"/>
      </w:pPr>
      <w:r w:rsidRPr="000F3CD9">
        <w:t>{[</w:t>
      </w:r>
      <w:proofErr w:type="spellStart"/>
      <w:r w:rsidR="00503E50" w:rsidRPr="00091C2F">
        <w:rPr>
          <w:noProof/>
          <w:color w:val="2157AD"/>
          <w:shd w:val="clear" w:color="auto" w:fill="C9E1F3"/>
        </w:rPr>
        <w:t>N</w:t>
      </w:r>
      <w:r w:rsidR="00176268" w:rsidRPr="00091C2F">
        <w:rPr>
          <w:noProof/>
          <w:color w:val="2157AD"/>
          <w:shd w:val="clear" w:color="auto" w:fill="C9E1F3"/>
        </w:rPr>
        <w:t>ameC</w:t>
      </w:r>
      <w:r w:rsidR="00FB7633" w:rsidRPr="00091C2F">
        <w:rPr>
          <w:noProof/>
          <w:color w:val="2157AD"/>
          <w:shd w:val="clear" w:color="auto" w:fill="C9E1F3"/>
        </w:rPr>
        <w:t>O</w:t>
      </w:r>
      <w:r w:rsidRPr="00091C2F">
        <w:rPr>
          <w:noProof/>
          <w:color w:val="2157AD"/>
          <w:shd w:val="clear" w:color="auto" w:fill="C9E1F3"/>
        </w:rPr>
        <w:t>|else</w:t>
      </w:r>
      <w:proofErr w:type="spellEnd"/>
      <w:r w:rsidRPr="00091C2F">
        <w:rPr>
          <w:noProof/>
          <w:color w:val="2157AD"/>
          <w:shd w:val="clear" w:color="auto" w:fill="C9E1F3"/>
        </w:rPr>
        <w:t>: "_________________"</w:t>
      </w:r>
      <w:r w:rsidRPr="000F3CD9">
        <w:t>]}</w:t>
      </w:r>
    </w:p>
    <w:p w14:paraId="201EEC26" w14:textId="77777777" w:rsidR="008B10DB" w:rsidRDefault="008B10DB" w:rsidP="00091C2F">
      <w:pPr>
        <w:pStyle w:val="TheusDeceasedChildName"/>
      </w:pPr>
      <w:r w:rsidRPr="000F3CD9">
        <w:t>{[</w:t>
      </w:r>
      <w:r w:rsidRPr="00091C2F">
        <w:rPr>
          <w:noProof/>
          <w:color w:val="C8792A"/>
          <w:shd w:val="clear" w:color="auto" w:fill="FAE7D2"/>
        </w:rPr>
        <w:t>endlist</w:t>
      </w:r>
      <w:r w:rsidRPr="000F3CD9">
        <w:t>]}</w:t>
      </w:r>
    </w:p>
    <w:p w14:paraId="5D5621BB" w14:textId="77777777" w:rsidR="008B10DB" w:rsidRDefault="008B10DB" w:rsidP="00973C77">
      <w:pPr>
        <w:pStyle w:val="CPBody3"/>
        <w:keepNext/>
        <w:rPr>
          <w:rFonts w:ascii="Garamond" w:hAnsi="Garamond"/>
        </w:rPr>
      </w:pPr>
      <w:r>
        <w:rPr>
          <w:rFonts w:ascii="Garamond" w:hAnsi="Garamond"/>
        </w:rPr>
        <w:t>{[</w:t>
      </w:r>
      <w:r w:rsidRPr="00613DA1">
        <w:rPr>
          <w:rFonts w:ascii="Garamond" w:hAnsi="Garamond"/>
          <w:b/>
          <w:noProof/>
          <w:color w:val="41A151"/>
          <w:shd w:val="clear" w:color="auto" w:fill="C9F3CD"/>
        </w:rPr>
        <w:t>else</w:t>
      </w:r>
      <w:r>
        <w:rPr>
          <w:rFonts w:ascii="Garamond" w:hAnsi="Garamond"/>
        </w:rPr>
        <w:t>]}</w:t>
      </w:r>
    </w:p>
    <w:p w14:paraId="4C58D80D" w14:textId="77777777" w:rsidR="008B10DB" w:rsidRDefault="008B10DB" w:rsidP="008B10DB">
      <w:pPr>
        <w:pStyle w:val="TheusSummaryBody3"/>
      </w:pPr>
      <w:r>
        <w:t>I have no deceased children.</w:t>
      </w:r>
    </w:p>
    <w:p w14:paraId="076551C1" w14:textId="77777777"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54FE0339" w14:textId="77777777" w:rsidR="008B10DB" w:rsidRPr="00682857" w:rsidRDefault="008B10DB" w:rsidP="008B10DB">
      <w:pPr>
        <w:pStyle w:val="CPBody3"/>
        <w:rPr>
          <w:rFonts w:ascii="Garamond" w:hAnsi="Garamond"/>
        </w:rPr>
      </w:pPr>
      <w:r w:rsidRPr="009D58B3">
        <w:rPr>
          <w:rFonts w:ascii="Garamond" w:hAnsi="Garamond"/>
        </w:rPr>
        <w:t>{[</w:t>
      </w:r>
      <w:r w:rsidRPr="00613DA1">
        <w:rPr>
          <w:rFonts w:ascii="Garamond" w:hAnsi="Garamond"/>
          <w:b/>
          <w:noProof/>
          <w:color w:val="41A151"/>
          <w:shd w:val="clear" w:color="auto" w:fill="C9F3CD"/>
        </w:rPr>
        <w:t>if</w:t>
      </w:r>
      <w:r w:rsidRPr="00613DA1">
        <w:rPr>
          <w:rFonts w:ascii="Garamond" w:hAnsi="Garamond"/>
          <w:noProof/>
          <w:color w:val="2157AD"/>
          <w:shd w:val="clear" w:color="auto" w:fill="C9F3CD"/>
        </w:rPr>
        <w:t xml:space="preserve"> Children|any: DisinheritTF</w:t>
      </w:r>
      <w:r w:rsidRPr="009D58B3">
        <w:rPr>
          <w:rFonts w:ascii="Garamond" w:hAnsi="Garamond"/>
        </w:rPr>
        <w:t>]}</w:t>
      </w:r>
    </w:p>
    <w:p w14:paraId="2FCE7EB2" w14:textId="77777777" w:rsidR="008B10DB" w:rsidRPr="00682857" w:rsidRDefault="008B10DB" w:rsidP="00A86A75">
      <w:pPr>
        <w:pStyle w:val="Heading3"/>
        <w:numPr>
          <w:ilvl w:val="2"/>
          <w:numId w:val="39"/>
        </w:numPr>
      </w:pPr>
      <w:r w:rsidRPr="00682857">
        <w:t>Exclusion of Certain Descendants</w:t>
      </w:r>
    </w:p>
    <w:p w14:paraId="1FDF361A" w14:textId="1F54786F" w:rsidR="008B10DB" w:rsidRDefault="008B10DB" w:rsidP="008B10DB">
      <w:pPr>
        <w:pStyle w:val="TheusSummaryBody3"/>
      </w:pPr>
      <w:r>
        <w:t>I</w:t>
      </w:r>
      <w:r w:rsidRPr="00682857">
        <w:t xml:space="preserve"> hereby </w:t>
      </w:r>
      <w:r w:rsidRPr="009D58B3">
        <w:t>acknowledge the existence of {[</w:t>
      </w:r>
      <w:r w:rsidRPr="00613DA1">
        <w:rPr>
          <w:b/>
          <w:noProof/>
          <w:color w:val="C8792A"/>
          <w:shd w:val="clear" w:color="auto" w:fill="FAE7D2"/>
        </w:rPr>
        <w:t>list</w:t>
      </w:r>
      <w:r w:rsidRPr="00613DA1">
        <w:rPr>
          <w:noProof/>
          <w:color w:val="2157AD"/>
          <w:shd w:val="clear" w:color="auto" w:fill="FAE7D2"/>
        </w:rPr>
        <w:t xml:space="preserve"> Children|filter: DisinheritTF|punc: "1, 2, and 3"</w:t>
      </w:r>
      <w:r w:rsidRPr="009D58B3">
        <w:t>]}</w:t>
      </w:r>
      <w:r w:rsidR="006A77F2" w:rsidRPr="006A77F2">
        <w:rPr>
          <w:b/>
          <w:smallCaps/>
        </w:rPr>
        <w:t>{[</w:t>
      </w:r>
      <w:proofErr w:type="spellStart"/>
      <w:r w:rsidR="006A77F2" w:rsidRPr="00613DA1">
        <w:rPr>
          <w:b/>
          <w:smallCaps/>
          <w:noProof/>
          <w:color w:val="2157AD"/>
          <w:shd w:val="clear" w:color="auto" w:fill="C9E1F3"/>
        </w:rPr>
        <w:t>NameCO|else</w:t>
      </w:r>
      <w:proofErr w:type="spellEnd"/>
      <w:r w:rsidR="006A77F2" w:rsidRPr="00613DA1">
        <w:rPr>
          <w:b/>
          <w:smallCaps/>
          <w:noProof/>
          <w:color w:val="2157AD"/>
          <w:shd w:val="clear" w:color="auto" w:fill="C9E1F3"/>
        </w:rPr>
        <w:t>: "_________________"</w:t>
      </w:r>
      <w:r w:rsidR="006A77F2" w:rsidRPr="006A77F2">
        <w:rPr>
          <w:b/>
          <w:smallCaps/>
        </w:rPr>
        <w:t>]}</w:t>
      </w:r>
      <w:r w:rsidRPr="009D58B3">
        <w:t>{[</w:t>
      </w:r>
      <w:r w:rsidRPr="00613DA1">
        <w:rPr>
          <w:b/>
          <w:noProof/>
          <w:color w:val="C8792A"/>
          <w:shd w:val="clear" w:color="auto" w:fill="FAE7D2"/>
        </w:rPr>
        <w:t>endlist</w:t>
      </w:r>
      <w:r w:rsidRPr="009D58B3">
        <w:t xml:space="preserve">]} and intentionally, with full knowledge, have chosen to exclude </w:t>
      </w:r>
      <w:r w:rsidR="00481775">
        <w:t>{[</w:t>
      </w:r>
      <w:r w:rsidR="00481775" w:rsidRPr="00613DA1">
        <w:rPr>
          <w:b/>
          <w:noProof/>
          <w:color w:val="41A151"/>
          <w:shd w:val="clear" w:color="auto" w:fill="C9F3CD"/>
        </w:rPr>
        <w:t>if</w:t>
      </w:r>
      <w:r w:rsidR="00481775" w:rsidRPr="00613DA1">
        <w:rPr>
          <w:noProof/>
          <w:color w:val="2157AD"/>
          <w:shd w:val="clear" w:color="auto" w:fill="C9F3CD"/>
        </w:rPr>
        <w:t xml:space="preserve"> DisinheritedChildren.length &gt; 1</w:t>
      </w:r>
      <w:r w:rsidR="00481775">
        <w:t>]}them and their{[</w:t>
      </w:r>
      <w:r w:rsidR="00481775" w:rsidRPr="00613DA1">
        <w:rPr>
          <w:b/>
          <w:noProof/>
          <w:color w:val="41A151"/>
          <w:shd w:val="clear" w:color="auto" w:fill="C9F3CD"/>
        </w:rPr>
        <w:t>else</w:t>
      </w:r>
      <w:r w:rsidR="00481775">
        <w:t>]}{[</w:t>
      </w:r>
      <w:r w:rsidR="00481775" w:rsidRPr="00613DA1">
        <w:rPr>
          <w:b/>
          <w:noProof/>
          <w:color w:val="C8792A"/>
          <w:shd w:val="clear" w:color="auto" w:fill="FAE7D2"/>
        </w:rPr>
        <w:t>list</w:t>
      </w:r>
      <w:r w:rsidR="00481775" w:rsidRPr="00613DA1">
        <w:rPr>
          <w:noProof/>
          <w:color w:val="2157AD"/>
          <w:shd w:val="clear" w:color="auto" w:fill="FAE7D2"/>
        </w:rPr>
        <w:t xml:space="preserve"> DisinheritedChildren</w:t>
      </w:r>
      <w:r w:rsidR="00481775">
        <w:t>]}{[</w:t>
      </w:r>
      <w:proofErr w:type="spellStart"/>
      <w:r w:rsidR="00481775" w:rsidRPr="00613DA1">
        <w:rPr>
          <w:noProof/>
          <w:color w:val="2157AD"/>
          <w:shd w:val="clear" w:color="auto" w:fill="C9E1F3"/>
        </w:rPr>
        <w:t>Gender.HimHer|else</w:t>
      </w:r>
      <w:proofErr w:type="spellEnd"/>
      <w:r w:rsidR="00481775" w:rsidRPr="00613DA1">
        <w:rPr>
          <w:noProof/>
          <w:color w:val="2157AD"/>
          <w:shd w:val="clear" w:color="auto" w:fill="C9E1F3"/>
        </w:rPr>
        <w:t>: "him or her"</w:t>
      </w:r>
      <w:r w:rsidR="00481775">
        <w:t>]}</w:t>
      </w:r>
      <w:r w:rsidR="00481775" w:rsidRPr="002D0747">
        <w:t xml:space="preserve"> and </w:t>
      </w:r>
      <w:r w:rsidR="00481775">
        <w:t>{[</w:t>
      </w:r>
      <w:proofErr w:type="spellStart"/>
      <w:r w:rsidR="00481775" w:rsidRPr="00613DA1">
        <w:rPr>
          <w:noProof/>
          <w:color w:val="2157AD"/>
          <w:shd w:val="clear" w:color="auto" w:fill="C9E1F3"/>
        </w:rPr>
        <w:t>Gender.HisHer|else</w:t>
      </w:r>
      <w:proofErr w:type="spellEnd"/>
      <w:r w:rsidR="00481775" w:rsidRPr="00613DA1">
        <w:rPr>
          <w:noProof/>
          <w:color w:val="2157AD"/>
          <w:shd w:val="clear" w:color="auto" w:fill="C9E1F3"/>
        </w:rPr>
        <w:t>: "his or her"</w:t>
      </w:r>
      <w:r w:rsidR="00481775">
        <w:t>]}{[</w:t>
      </w:r>
      <w:r w:rsidR="00481775" w:rsidRPr="00613DA1">
        <w:rPr>
          <w:b/>
          <w:noProof/>
          <w:color w:val="C8792A"/>
          <w:shd w:val="clear" w:color="auto" w:fill="FAE7D2"/>
        </w:rPr>
        <w:t>endlist</w:t>
      </w:r>
      <w:r w:rsidR="00481775">
        <w:t>]}{[</w:t>
      </w:r>
      <w:r w:rsidR="00481775" w:rsidRPr="00613DA1">
        <w:rPr>
          <w:b/>
          <w:noProof/>
          <w:color w:val="41A151"/>
          <w:shd w:val="clear" w:color="auto" w:fill="C9F3CD"/>
        </w:rPr>
        <w:t>endif</w:t>
      </w:r>
      <w:r w:rsidR="00481775">
        <w:t>]}</w:t>
      </w:r>
      <w:r w:rsidRPr="009D58B3">
        <w:t xml:space="preserve"> descendants under the terms of </w:t>
      </w:r>
      <w:r>
        <w:t>my</w:t>
      </w:r>
      <w:r w:rsidRPr="009D58B3">
        <w:t xml:space="preserve"> Trust Agreement, except to the extent that </w:t>
      </w:r>
      <w:r w:rsidR="003833B3">
        <w:t>{[</w:t>
      </w:r>
      <w:r w:rsidR="003833B3" w:rsidRPr="00613DA1">
        <w:rPr>
          <w:b/>
          <w:noProof/>
          <w:color w:val="41A151"/>
          <w:shd w:val="clear" w:color="auto" w:fill="C9F3CD"/>
        </w:rPr>
        <w:t>if</w:t>
      </w:r>
      <w:r w:rsidR="003833B3" w:rsidRPr="00613DA1">
        <w:rPr>
          <w:noProof/>
          <w:color w:val="2157AD"/>
          <w:shd w:val="clear" w:color="auto" w:fill="C9F3CD"/>
        </w:rPr>
        <w:t xml:space="preserve"> DisinheritedChildren.length &gt; 1</w:t>
      </w:r>
      <w:r w:rsidR="003833B3">
        <w:t>]}they qualify{[</w:t>
      </w:r>
      <w:r w:rsidR="003833B3" w:rsidRPr="00613DA1">
        <w:rPr>
          <w:b/>
          <w:noProof/>
          <w:color w:val="41A151"/>
          <w:shd w:val="clear" w:color="auto" w:fill="C9F3CD"/>
        </w:rPr>
        <w:t>else</w:t>
      </w:r>
      <w:r w:rsidR="003833B3">
        <w:t>]}{[</w:t>
      </w:r>
      <w:r w:rsidR="003833B3" w:rsidRPr="00613DA1">
        <w:rPr>
          <w:b/>
          <w:noProof/>
          <w:color w:val="C8792A"/>
          <w:shd w:val="clear" w:color="auto" w:fill="FAE7D2"/>
        </w:rPr>
        <w:t>list</w:t>
      </w:r>
      <w:r w:rsidR="003833B3" w:rsidRPr="00613DA1">
        <w:rPr>
          <w:noProof/>
          <w:color w:val="2157AD"/>
          <w:shd w:val="clear" w:color="auto" w:fill="FAE7D2"/>
        </w:rPr>
        <w:t xml:space="preserve"> DisinheritedChildren</w:t>
      </w:r>
      <w:r w:rsidR="003833B3">
        <w:t>]}{[</w:t>
      </w:r>
      <w:proofErr w:type="spellStart"/>
      <w:r w:rsidR="003833B3" w:rsidRPr="00613DA1">
        <w:rPr>
          <w:noProof/>
          <w:color w:val="2157AD"/>
          <w:shd w:val="clear" w:color="auto" w:fill="C9E1F3"/>
        </w:rPr>
        <w:t>Gender.</w:t>
      </w:r>
      <w:r w:rsidR="00406A5B" w:rsidRPr="00406A5B">
        <w:rPr>
          <w:noProof/>
          <w:color w:val="2157AD"/>
          <w:shd w:val="clear" w:color="auto" w:fill="C9E1F3"/>
        </w:rPr>
        <w:t>HeSheQualifyQualifies</w:t>
      </w:r>
      <w:r w:rsidR="003833B3" w:rsidRPr="00613DA1">
        <w:rPr>
          <w:noProof/>
          <w:color w:val="2157AD"/>
          <w:shd w:val="clear" w:color="auto" w:fill="C9E1F3"/>
        </w:rPr>
        <w:t>|else</w:t>
      </w:r>
      <w:proofErr w:type="spellEnd"/>
      <w:r w:rsidR="003833B3" w:rsidRPr="00613DA1">
        <w:rPr>
          <w:noProof/>
          <w:color w:val="2157AD"/>
          <w:shd w:val="clear" w:color="auto" w:fill="C9E1F3"/>
        </w:rPr>
        <w:t>: "</w:t>
      </w:r>
      <w:r w:rsidR="003833B3">
        <w:rPr>
          <w:noProof/>
          <w:color w:val="2157AD"/>
          <w:shd w:val="clear" w:color="auto" w:fill="C9E1F3"/>
        </w:rPr>
        <w:t>he or she</w:t>
      </w:r>
      <w:r w:rsidR="00406A5B">
        <w:rPr>
          <w:noProof/>
          <w:color w:val="2157AD"/>
          <w:shd w:val="clear" w:color="auto" w:fill="C9E1F3"/>
        </w:rPr>
        <w:t xml:space="preserve"> qualifies</w:t>
      </w:r>
      <w:r w:rsidR="003833B3" w:rsidRPr="00613DA1">
        <w:rPr>
          <w:noProof/>
          <w:color w:val="2157AD"/>
          <w:shd w:val="clear" w:color="auto" w:fill="C9E1F3"/>
        </w:rPr>
        <w:t>"</w:t>
      </w:r>
      <w:r w:rsidR="003833B3">
        <w:t>]}{[</w:t>
      </w:r>
      <w:r w:rsidR="003833B3" w:rsidRPr="00613DA1">
        <w:rPr>
          <w:b/>
          <w:noProof/>
          <w:color w:val="C8792A"/>
          <w:shd w:val="clear" w:color="auto" w:fill="FAE7D2"/>
        </w:rPr>
        <w:t>endlist</w:t>
      </w:r>
      <w:r w:rsidR="003833B3">
        <w:t>]}{[</w:t>
      </w:r>
      <w:r w:rsidR="003833B3" w:rsidRPr="00613DA1">
        <w:rPr>
          <w:b/>
          <w:noProof/>
          <w:color w:val="41A151"/>
          <w:shd w:val="clear" w:color="auto" w:fill="C9F3CD"/>
        </w:rPr>
        <w:t>endif</w:t>
      </w:r>
      <w:r w:rsidR="003833B3">
        <w:t>]}</w:t>
      </w:r>
      <w:r w:rsidRPr="00682857">
        <w:t xml:space="preserve"> as an heir at law if intestacy provisions become applicable. </w:t>
      </w:r>
    </w:p>
    <w:p w14:paraId="512B4934" w14:textId="14A3E7FF" w:rsidR="008B10DB" w:rsidRDefault="008B10DB"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6F07D928" w14:textId="36ED661B" w:rsidR="00F863BE" w:rsidRDefault="00F863BE" w:rsidP="008B10DB">
      <w:pPr>
        <w:pStyle w:val="CPBody3"/>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4C72E9FB" w14:textId="77777777" w:rsidR="009D4E4C" w:rsidRDefault="009D4E4C" w:rsidP="009D4E4C">
      <w:pPr>
        <w:pStyle w:val="CPBody3"/>
        <w:spacing w:after="0"/>
        <w:rPr>
          <w:rFonts w:ascii="Garamond" w:hAnsi="Garamond"/>
        </w:rPr>
      </w:pPr>
    </w:p>
    <w:p w14:paraId="2FAD3FCA" w14:textId="77777777" w:rsidR="004A3D70" w:rsidRPr="00C03550" w:rsidRDefault="004A3D70" w:rsidP="004A3D70">
      <w:pPr>
        <w:pStyle w:val="CPTitle"/>
        <w:rPr>
          <w:rFonts w:ascii="Garamond" w:hAnsi="Garamond"/>
          <w:sz w:val="40"/>
          <w:szCs w:val="40"/>
          <w:u w:val="single"/>
        </w:rPr>
      </w:pPr>
      <w:r w:rsidRPr="00C03550">
        <w:rPr>
          <w:rFonts w:ascii="Garamond" w:hAnsi="Garamond"/>
          <w:sz w:val="40"/>
          <w:szCs w:val="40"/>
          <w:u w:val="single"/>
        </w:rPr>
        <w:lastRenderedPageBreak/>
        <w:t>Fiduciaries</w:t>
      </w:r>
    </w:p>
    <w:p w14:paraId="2474EBE5" w14:textId="502552D3" w:rsidR="004A3D70" w:rsidRPr="00C03550" w:rsidRDefault="004A3D70" w:rsidP="00765C42">
      <w:pPr>
        <w:pStyle w:val="IntroPSubtitle"/>
        <w:jc w:val="center"/>
        <w:rPr>
          <w:i/>
          <w:iCs/>
          <w:sz w:val="32"/>
          <w:szCs w:val="32"/>
          <w:u w:val="single"/>
        </w:rPr>
      </w:pPr>
      <w:r w:rsidRPr="00C03550">
        <w:rPr>
          <w:i/>
          <w:iCs/>
          <w:sz w:val="32"/>
          <w:szCs w:val="32"/>
          <w:u w:val="single"/>
        </w:rPr>
        <w:t>Successor Trustees</w:t>
      </w:r>
    </w:p>
    <w:p w14:paraId="348A7CEB" w14:textId="5B83CB67" w:rsidR="004A3D70" w:rsidRDefault="004A3D70" w:rsidP="00746F05">
      <w:pPr>
        <w:pStyle w:val="CPCenterSingleSpaced"/>
      </w:pPr>
      <w:r w:rsidRPr="00682857">
        <w:t xml:space="preserve">Successor </w:t>
      </w:r>
      <w:r w:rsidR="00B46861">
        <w:t xml:space="preserve">General </w:t>
      </w:r>
      <w:r w:rsidRPr="00682857">
        <w:t>Trustee designations</w:t>
      </w:r>
      <w:r w:rsidR="00266D82">
        <w:t>, in the order and priority listed</w:t>
      </w:r>
      <w:r>
        <w:t>:</w:t>
      </w:r>
    </w:p>
    <w:p w14:paraId="3FE71D36" w14:textId="77777777" w:rsidR="004A3D70" w:rsidRPr="00FD3F91" w:rsidRDefault="004A3D70" w:rsidP="004A3D70">
      <w:pPr>
        <w:pStyle w:val="TheusSummaryAgents"/>
      </w:pPr>
      <w:r w:rsidRPr="00FD3F91">
        <w:t>{[</w:t>
      </w:r>
      <w:r w:rsidRPr="00613DA1">
        <w:rPr>
          <w:b/>
          <w:noProof/>
          <w:color w:val="C8792A"/>
          <w:shd w:val="clear" w:color="auto" w:fill="FAE7D2"/>
        </w:rPr>
        <w:t>list</w:t>
      </w:r>
      <w:r w:rsidRPr="00613DA1">
        <w:rPr>
          <w:noProof/>
          <w:color w:val="2157AD"/>
          <w:shd w:val="clear" w:color="auto" w:fill="FAE7D2"/>
        </w:rPr>
        <w:t xml:space="preserve"> </w:t>
      </w:r>
      <w:proofErr w:type="gramStart"/>
      <w:r w:rsidRPr="00613DA1">
        <w:rPr>
          <w:noProof/>
          <w:color w:val="2157AD"/>
          <w:shd w:val="clear" w:color="auto" w:fill="FAE7D2"/>
        </w:rPr>
        <w:t>SuccGenTrustees</w:t>
      </w:r>
      <w:r w:rsidRPr="00FD3F91">
        <w:t>]}</w:t>
      </w:r>
      <w:proofErr w:type="gramEnd"/>
    </w:p>
    <w:p w14:paraId="2058724B" w14:textId="57C1DF98" w:rsidR="004A3D70" w:rsidRPr="00FD3F91" w:rsidRDefault="007B422E" w:rsidP="004A3D70">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Trustees</w:t>
      </w:r>
      <w:r w:rsidRPr="000A5526">
        <w:t>{[</w:t>
      </w:r>
      <w:r w:rsidRPr="00FA134E">
        <w:rPr>
          <w:b/>
          <w:noProof/>
          <w:color w:val="41A151"/>
          <w:shd w:val="clear" w:color="auto" w:fill="C9F3CD"/>
        </w:rPr>
        <w:t>endif</w:t>
      </w:r>
      <w:r w:rsidRPr="000A5526">
        <w:t>]}</w:t>
      </w:r>
      <w:r w:rsidR="004A3D70">
        <w:t xml:space="preserve"> </w:t>
      </w:r>
    </w:p>
    <w:p w14:paraId="7C255A45" w14:textId="2C01F06D" w:rsidR="004A3D70" w:rsidRDefault="004A3D70" w:rsidP="004A3D70">
      <w:pPr>
        <w:pStyle w:val="TheusSummaryAgents"/>
      </w:pPr>
      <w:r w:rsidRPr="00FD3F91">
        <w:t>{[</w:t>
      </w:r>
      <w:r w:rsidRPr="00613DA1">
        <w:rPr>
          <w:b/>
          <w:noProof/>
          <w:color w:val="C8792A"/>
          <w:shd w:val="clear" w:color="auto" w:fill="FAE7D2"/>
        </w:rPr>
        <w:t>endlist</w:t>
      </w:r>
      <w:r w:rsidRPr="00FD3F91">
        <w:t>]}</w:t>
      </w:r>
    </w:p>
    <w:p w14:paraId="617142BD" w14:textId="4707D35A" w:rsidR="00266D82" w:rsidRDefault="00266D82" w:rsidP="004A3D70">
      <w:pPr>
        <w:pStyle w:val="TheusSummaryAgents"/>
      </w:pPr>
    </w:p>
    <w:p w14:paraId="1A61D2C3" w14:textId="3680D153" w:rsidR="00266D82" w:rsidRDefault="00266D82" w:rsidP="00266D82">
      <w:pPr>
        <w:pStyle w:val="TheusSummaryAgents"/>
        <w:jc w:val="left"/>
      </w:pPr>
      <w:bookmarkStart w:id="2" w:name="_Hlk86309536"/>
      <w:r>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IncludeTutorTF</w:t>
      </w:r>
      <w:r>
        <w:t>]}</w:t>
      </w:r>
      <w:proofErr w:type="gramEnd"/>
    </w:p>
    <w:p w14:paraId="35DF526A" w14:textId="34D8560F" w:rsidR="00266D82" w:rsidRPr="00C03550" w:rsidRDefault="00C03550" w:rsidP="00765C42">
      <w:pPr>
        <w:pStyle w:val="IntroPSubtitle"/>
        <w:jc w:val="center"/>
        <w:rPr>
          <w:i/>
          <w:iCs/>
          <w:sz w:val="32"/>
          <w:szCs w:val="32"/>
          <w:u w:val="single"/>
        </w:rPr>
      </w:pPr>
      <w:r w:rsidRPr="00C03550">
        <w:rPr>
          <w:rFonts w:eastAsia="Times New Roman"/>
          <w:i/>
          <w:iCs/>
          <w:sz w:val="32"/>
          <w:szCs w:val="32"/>
          <w:u w:val="single"/>
        </w:rPr>
        <w:t>{[</w:t>
      </w:r>
      <w:proofErr w:type="spellStart"/>
      <w:r w:rsidRPr="00C03550">
        <w:rPr>
          <w:rFonts w:eastAsia="Times New Roman"/>
          <w:i/>
          <w:iCs/>
          <w:color w:val="2157AD"/>
          <w:sz w:val="32"/>
          <w:szCs w:val="32"/>
          <w:u w:val="single"/>
          <w:shd w:val="clear" w:color="auto" w:fill="C9E1F3"/>
        </w:rPr>
        <w:t>StateLawSelect.</w:t>
      </w:r>
      <w:proofErr w:type="gramStart"/>
      <w:r w:rsidRPr="00C03550">
        <w:rPr>
          <w:rFonts w:eastAsia="Times New Roman"/>
          <w:i/>
          <w:iCs/>
          <w:color w:val="2157AD"/>
          <w:sz w:val="32"/>
          <w:szCs w:val="32"/>
          <w:u w:val="single"/>
          <w:shd w:val="clear" w:color="auto" w:fill="C9E1F3"/>
        </w:rPr>
        <w:t>T</w:t>
      </w:r>
      <w:r>
        <w:rPr>
          <w:rFonts w:eastAsia="Times New Roman"/>
          <w:i/>
          <w:iCs/>
          <w:color w:val="2157AD"/>
          <w:sz w:val="32"/>
          <w:szCs w:val="32"/>
          <w:u w:val="single"/>
          <w:shd w:val="clear" w:color="auto" w:fill="C9E1F3"/>
        </w:rPr>
        <w:t>utor</w:t>
      </w:r>
      <w:proofErr w:type="spellEnd"/>
      <w:r w:rsidRPr="00C03550">
        <w:rPr>
          <w:rFonts w:eastAsia="Times New Roman"/>
          <w:i/>
          <w:iCs/>
          <w:sz w:val="32"/>
          <w:szCs w:val="32"/>
          <w:u w:val="single"/>
        </w:rPr>
        <w:t>]}</w:t>
      </w:r>
      <w:proofErr w:type="gramEnd"/>
    </w:p>
    <w:p w14:paraId="6D367B4F" w14:textId="720F546B" w:rsidR="00266D82" w:rsidRDefault="00C03550" w:rsidP="00746F05">
      <w:pPr>
        <w:pStyle w:val="CPCenterSingleSpaced"/>
      </w:pPr>
      <w:r>
        <w:rPr>
          <w:rFonts w:eastAsia="Times New Roman"/>
        </w:rPr>
        <w:t>{[</w:t>
      </w:r>
      <w:proofErr w:type="spellStart"/>
      <w:r>
        <w:rPr>
          <w:rFonts w:eastAsia="Times New Roman"/>
          <w:color w:val="2157AD"/>
          <w:shd w:val="clear" w:color="auto" w:fill="C9E1F3"/>
        </w:rPr>
        <w:t>StateLawSelect.Tutor</w:t>
      </w:r>
      <w:proofErr w:type="spellEnd"/>
      <w:r>
        <w:rPr>
          <w:rFonts w:eastAsia="Times New Roman"/>
        </w:rPr>
        <w:t>]}</w:t>
      </w:r>
      <w:r w:rsidR="00B87C6B">
        <w:rPr>
          <w:rFonts w:eastAsia="Times New Roman"/>
        </w:rPr>
        <w:t>s</w:t>
      </w:r>
      <w:r w:rsidR="00266D82">
        <w:t xml:space="preserve"> for minor children, in the order and priority listed:</w:t>
      </w:r>
    </w:p>
    <w:p w14:paraId="799730CE" w14:textId="5AF3A5E7" w:rsidR="004B2CD8" w:rsidRPr="007944A3" w:rsidRDefault="00C104FB" w:rsidP="004B2CD8">
      <w:pPr>
        <w:pStyle w:val="TheusSummaryAgents"/>
      </w:pPr>
      <w:r w:rsidRPr="00C104FB">
        <w:rPr>
          <w:b/>
          <w:bCs/>
          <w:smallCaps/>
        </w:rPr>
        <w:t>{[</w:t>
      </w:r>
      <w:proofErr w:type="spellStart"/>
      <w:r w:rsidRPr="00613DA1">
        <w:rPr>
          <w:b/>
          <w:bCs/>
          <w:smallCaps/>
          <w:noProof/>
          <w:color w:val="2157AD"/>
          <w:shd w:val="clear" w:color="auto" w:fill="C9E1F3"/>
        </w:rPr>
        <w:t>TrustTutor.NameCO|else</w:t>
      </w:r>
      <w:proofErr w:type="spellEnd"/>
      <w:r w:rsidRPr="00613DA1">
        <w:rPr>
          <w:b/>
          <w:bCs/>
          <w:smallCaps/>
          <w:noProof/>
          <w:color w:val="2157AD"/>
          <w:shd w:val="clear" w:color="auto" w:fill="C9E1F3"/>
        </w:rPr>
        <w:t>: "_________________"</w:t>
      </w:r>
      <w:r w:rsidRPr="00C104FB">
        <w:rPr>
          <w:b/>
          <w:bCs/>
          <w:smallCaps/>
        </w:rPr>
        <w:t>]}</w:t>
      </w:r>
      <w:r w:rsidR="004B2CD8">
        <w:t xml:space="preserve"> as </w:t>
      </w:r>
      <w:r w:rsidR="004B2CD8" w:rsidRPr="007944A3">
        <w:t>{[</w:t>
      </w:r>
      <w:proofErr w:type="spellStart"/>
      <w:r w:rsidR="004B2CD8" w:rsidRPr="00613DA1">
        <w:rPr>
          <w:noProof/>
          <w:color w:val="2157AD"/>
          <w:shd w:val="clear" w:color="auto" w:fill="C9E1F3"/>
        </w:rPr>
        <w:t>TrustTutor.Gender.Tutor|else</w:t>
      </w:r>
      <w:proofErr w:type="spellEnd"/>
      <w:r w:rsidR="004B2CD8" w:rsidRPr="00613DA1">
        <w:rPr>
          <w:noProof/>
          <w:color w:val="2157AD"/>
          <w:shd w:val="clear" w:color="auto" w:fill="C9E1F3"/>
        </w:rPr>
        <w:t>: "Tutor"</w:t>
      </w:r>
      <w:r w:rsidR="004B2CD8" w:rsidRPr="007944A3">
        <w:t>]}</w:t>
      </w:r>
      <w:r w:rsidR="004B2CD8">
        <w:t xml:space="preserve"> and </w:t>
      </w:r>
      <w:r w:rsidRPr="00C104FB">
        <w:rPr>
          <w:b/>
          <w:bCs/>
          <w:smallCaps/>
        </w:rPr>
        <w:t>{[</w:t>
      </w:r>
      <w:proofErr w:type="spellStart"/>
      <w:r w:rsidRPr="00613DA1">
        <w:rPr>
          <w:b/>
          <w:bCs/>
          <w:smallCaps/>
          <w:noProof/>
          <w:color w:val="2157AD"/>
          <w:shd w:val="clear" w:color="auto" w:fill="C9E1F3"/>
        </w:rPr>
        <w:t>TrustUnderTutor.NameCO|else</w:t>
      </w:r>
      <w:proofErr w:type="spellEnd"/>
      <w:r w:rsidRPr="00613DA1">
        <w:rPr>
          <w:b/>
          <w:bCs/>
          <w:smallCaps/>
          <w:noProof/>
          <w:color w:val="2157AD"/>
          <w:shd w:val="clear" w:color="auto" w:fill="C9E1F3"/>
        </w:rPr>
        <w:t>: "_________________"</w:t>
      </w:r>
      <w:r w:rsidRPr="00C104FB">
        <w:rPr>
          <w:b/>
          <w:bCs/>
          <w:smallCaps/>
        </w:rPr>
        <w:t>]}</w:t>
      </w:r>
      <w:r w:rsidR="004B2CD8">
        <w:rPr>
          <w:b/>
          <w:bCs/>
          <w:smallCaps/>
        </w:rPr>
        <w:t xml:space="preserve"> </w:t>
      </w:r>
      <w:r w:rsidR="004B2CD8">
        <w:t xml:space="preserve">as </w:t>
      </w:r>
      <w:r w:rsidR="004B2CD8" w:rsidRPr="007944A3">
        <w:t>{[</w:t>
      </w:r>
      <w:proofErr w:type="spellStart"/>
      <w:r w:rsidR="004B2CD8" w:rsidRPr="00613DA1">
        <w:rPr>
          <w:noProof/>
          <w:color w:val="2157AD"/>
          <w:shd w:val="clear" w:color="auto" w:fill="C9E1F3"/>
        </w:rPr>
        <w:t>TrustUnderTutor.Gender.UnderTutor|else</w:t>
      </w:r>
      <w:proofErr w:type="spellEnd"/>
      <w:r w:rsidR="004B2CD8" w:rsidRPr="00613DA1">
        <w:rPr>
          <w:noProof/>
          <w:color w:val="2157AD"/>
          <w:shd w:val="clear" w:color="auto" w:fill="C9E1F3"/>
        </w:rPr>
        <w:t>: "Under-Tutor"</w:t>
      </w:r>
      <w:r w:rsidR="004B2CD8" w:rsidRPr="007944A3">
        <w:t>]}</w:t>
      </w:r>
    </w:p>
    <w:p w14:paraId="383853C2" w14:textId="77777777" w:rsidR="004B2CD8" w:rsidRDefault="004B2CD8" w:rsidP="004B2CD8">
      <w:pPr>
        <w:pStyle w:val="TheusSummaryAgents"/>
      </w:pPr>
      <w:r>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SuccessorTutors</w:t>
      </w:r>
      <w:r>
        <w:t>]}</w:t>
      </w:r>
      <w:proofErr w:type="gramEnd"/>
    </w:p>
    <w:p w14:paraId="63F21C4E" w14:textId="77777777" w:rsidR="004B2CD8" w:rsidRPr="00154E19" w:rsidRDefault="004B2CD8" w:rsidP="004B2CD8">
      <w:pPr>
        <w:pStyle w:val="TheusSummaryAgents"/>
        <w:rPr>
          <w:b/>
          <w:smallCaps/>
        </w:rPr>
      </w:pPr>
      <w:r w:rsidRPr="00154E19">
        <w:rPr>
          <w:b/>
          <w:smallCaps/>
        </w:rPr>
        <w:t>{[</w:t>
      </w:r>
      <w:r w:rsidRPr="00154E19">
        <w:rPr>
          <w:b/>
          <w:smallCaps/>
          <w:noProof/>
          <w:color w:val="C8792A"/>
          <w:shd w:val="clear" w:color="auto" w:fill="FAE7D2"/>
        </w:rPr>
        <w:t>list</w:t>
      </w:r>
      <w:r w:rsidRPr="00154E19">
        <w:rPr>
          <w:b/>
          <w:smallCaps/>
          <w:noProof/>
          <w:color w:val="2157AD"/>
          <w:shd w:val="clear" w:color="auto" w:fill="FAE7D2"/>
        </w:rPr>
        <w:t xml:space="preserve"> </w:t>
      </w:r>
      <w:proofErr w:type="gramStart"/>
      <w:r w:rsidRPr="00154E19">
        <w:rPr>
          <w:b/>
          <w:smallCaps/>
          <w:noProof/>
          <w:color w:val="2157AD"/>
          <w:shd w:val="clear" w:color="auto" w:fill="FAE7D2"/>
        </w:rPr>
        <w:t>SuccessorTutors</w:t>
      </w:r>
      <w:r w:rsidRPr="00154E19">
        <w:rPr>
          <w:b/>
          <w:smallCaps/>
        </w:rPr>
        <w:t>]}</w:t>
      </w:r>
      <w:proofErr w:type="gramEnd"/>
    </w:p>
    <w:p w14:paraId="5A34CC94" w14:textId="325D34AE" w:rsidR="004B2CD8" w:rsidRPr="00154E19" w:rsidRDefault="00A923F7" w:rsidP="004B2CD8">
      <w:pPr>
        <w:pStyle w:val="TheusSummaryAgents"/>
        <w:rPr>
          <w:b/>
          <w:smallCaps/>
        </w:rPr>
      </w:pPr>
      <w:r w:rsidRPr="00154E19">
        <w:rPr>
          <w:b/>
          <w:bCs/>
          <w:smallCaps/>
        </w:rPr>
        <w:t>{[</w:t>
      </w:r>
      <w:proofErr w:type="spellStart"/>
      <w:r w:rsidRPr="00154E19">
        <w:rPr>
          <w:b/>
          <w:bCs/>
          <w:smallCaps/>
          <w:noProof/>
          <w:color w:val="2157AD"/>
          <w:shd w:val="clear" w:color="auto" w:fill="C9E1F3"/>
        </w:rPr>
        <w:t>Selection.NameCO|else</w:t>
      </w:r>
      <w:proofErr w:type="spellEnd"/>
      <w:r w:rsidRPr="00154E19">
        <w:rPr>
          <w:b/>
          <w:bCs/>
          <w:smallCaps/>
          <w:noProof/>
          <w:color w:val="2157AD"/>
          <w:shd w:val="clear" w:color="auto" w:fill="C9E1F3"/>
        </w:rPr>
        <w:t>: "_________________"</w:t>
      </w:r>
      <w:r w:rsidRPr="00154E19">
        <w:rPr>
          <w:b/>
          <w:bCs/>
          <w:smallCaps/>
        </w:rPr>
        <w:t>]}</w:t>
      </w:r>
    </w:p>
    <w:p w14:paraId="3699275A" w14:textId="77777777" w:rsidR="004B2CD8" w:rsidRPr="00154E19" w:rsidRDefault="004B2CD8" w:rsidP="004B2CD8">
      <w:pPr>
        <w:pStyle w:val="TheusSummaryAgents"/>
        <w:rPr>
          <w:b/>
          <w:smallCaps/>
        </w:rPr>
      </w:pPr>
      <w:r w:rsidRPr="00154E19">
        <w:rPr>
          <w:b/>
          <w:smallCaps/>
        </w:rPr>
        <w:t>{[</w:t>
      </w:r>
      <w:r w:rsidRPr="00154E19">
        <w:rPr>
          <w:b/>
          <w:smallCaps/>
          <w:noProof/>
          <w:color w:val="C8792A"/>
          <w:shd w:val="clear" w:color="auto" w:fill="FAE7D2"/>
        </w:rPr>
        <w:t>endlist</w:t>
      </w:r>
      <w:r w:rsidRPr="00154E19">
        <w:rPr>
          <w:b/>
          <w:smallCaps/>
        </w:rPr>
        <w:t>]}</w:t>
      </w:r>
    </w:p>
    <w:p w14:paraId="21F4BBFC" w14:textId="2C877C84" w:rsidR="00266D82" w:rsidRDefault="004B2CD8" w:rsidP="004B2CD8">
      <w:pPr>
        <w:pStyle w:val="TheusSummaryAgents"/>
      </w:pPr>
      <w:r>
        <w:t>{[</w:t>
      </w:r>
      <w:r w:rsidRPr="00613DA1">
        <w:rPr>
          <w:b/>
          <w:noProof/>
          <w:color w:val="41A151"/>
          <w:shd w:val="clear" w:color="auto" w:fill="C9F3CD"/>
        </w:rPr>
        <w:t>endif</w:t>
      </w:r>
      <w:r>
        <w:t>]}</w:t>
      </w:r>
    </w:p>
    <w:p w14:paraId="29857A26" w14:textId="77777777" w:rsidR="00266D82" w:rsidRDefault="00266D82" w:rsidP="00266D82">
      <w:pPr>
        <w:pStyle w:val="TheusSummaryAgents"/>
        <w:jc w:val="left"/>
      </w:pPr>
    </w:p>
    <w:p w14:paraId="46FA5467" w14:textId="6917F56B" w:rsidR="00266D82" w:rsidRDefault="00AF0E0E" w:rsidP="00266D82">
      <w:pPr>
        <w:pStyle w:val="TheusSummaryAgents"/>
        <w:jc w:val="left"/>
      </w:pPr>
      <w:r>
        <w:t>{</w:t>
      </w:r>
      <w:r w:rsidR="00266D82">
        <w:t>[</w:t>
      </w:r>
      <w:r w:rsidR="00266D82" w:rsidRPr="00613DA1">
        <w:rPr>
          <w:b/>
          <w:noProof/>
          <w:color w:val="41A151"/>
          <w:shd w:val="clear" w:color="auto" w:fill="C9F3CD"/>
        </w:rPr>
        <w:t>endif</w:t>
      </w:r>
      <w:r w:rsidR="00266D82">
        <w:t>]}</w:t>
      </w:r>
      <w:bookmarkEnd w:id="2"/>
    </w:p>
    <w:p w14:paraId="4004FDA8" w14:textId="77777777" w:rsidR="004A3D70" w:rsidRPr="00C03550" w:rsidRDefault="004A3D70" w:rsidP="00765C42">
      <w:pPr>
        <w:pStyle w:val="IntroPSubtitle"/>
        <w:jc w:val="center"/>
        <w:rPr>
          <w:i/>
          <w:iCs/>
          <w:sz w:val="32"/>
          <w:szCs w:val="32"/>
          <w:u w:val="single"/>
        </w:rPr>
      </w:pPr>
      <w:r w:rsidRPr="00C03550">
        <w:rPr>
          <w:i/>
          <w:iCs/>
          <w:sz w:val="32"/>
          <w:szCs w:val="32"/>
          <w:u w:val="single"/>
        </w:rPr>
        <w:t>Pour-Over Will</w:t>
      </w:r>
    </w:p>
    <w:p w14:paraId="5079A7FF" w14:textId="6E161EC4" w:rsidR="004A3D70" w:rsidRPr="00682857" w:rsidRDefault="00C03550" w:rsidP="00F901A8">
      <w:pPr>
        <w:pStyle w:val="CPCenterSingleSpaced"/>
        <w:rPr>
          <w:b w:val="0"/>
        </w:rPr>
      </w:pPr>
      <w:r>
        <w:rPr>
          <w:rFonts w:eastAsia="Times New Roman"/>
        </w:rPr>
        <w:t>{[</w:t>
      </w:r>
      <w:proofErr w:type="spellStart"/>
      <w:r>
        <w:rPr>
          <w:rFonts w:eastAsia="Times New Roman"/>
          <w:color w:val="2157AD"/>
          <w:shd w:val="clear" w:color="auto" w:fill="C9E1F3"/>
        </w:rPr>
        <w:t>StateLawSelect.Executor</w:t>
      </w:r>
      <w:proofErr w:type="spellEnd"/>
      <w:r>
        <w:rPr>
          <w:rFonts w:eastAsia="Times New Roman"/>
        </w:rPr>
        <w:t>]}</w:t>
      </w:r>
      <w:r w:rsidR="004A3D70">
        <w:t>s</w:t>
      </w:r>
      <w:r w:rsidR="004A3D70" w:rsidRPr="00682857">
        <w:t xml:space="preserve"> in the order and priority listed:</w:t>
      </w:r>
    </w:p>
    <w:p w14:paraId="353C1055" w14:textId="1E4702EE" w:rsidR="00F7456E" w:rsidRDefault="00F7456E" w:rsidP="00F7456E">
      <w:pPr>
        <w:pStyle w:val="TheusSummaryAgents"/>
        <w:spacing w:after="180"/>
      </w:pPr>
      <w:r>
        <w:t>{[</w:t>
      </w:r>
      <w:r w:rsidRPr="00DF584F">
        <w:rPr>
          <w:b/>
          <w:noProof/>
          <w:color w:val="41A151"/>
          <w:shd w:val="clear" w:color="auto" w:fill="C9F3CD"/>
        </w:rPr>
        <w:t>if</w:t>
      </w:r>
      <w:r w:rsidRPr="00DF584F">
        <w:rPr>
          <w:noProof/>
          <w:color w:val="2157AD"/>
          <w:shd w:val="clear" w:color="auto" w:fill="C9F3CD"/>
        </w:rPr>
        <w:t xml:space="preserve"> </w:t>
      </w:r>
      <w:r w:rsidR="00674BA0">
        <w:rPr>
          <w:noProof/>
          <w:color w:val="2157AD"/>
          <w:shd w:val="clear" w:color="auto" w:fill="C9F3CD"/>
        </w:rPr>
        <w:t xml:space="preserve">MarriedTF &amp;&amp; </w:t>
      </w:r>
      <w:r w:rsidRPr="00DF584F">
        <w:rPr>
          <w:noProof/>
          <w:color w:val="2157AD"/>
          <w:shd w:val="clear" w:color="auto" w:fill="C9F3CD"/>
        </w:rPr>
        <w:t>ClientWillSpouseIsExecTF</w:t>
      </w:r>
      <w:r>
        <w:t>]}</w:t>
      </w:r>
      <w:r w:rsidRPr="00A4137F">
        <w:rPr>
          <w:b/>
          <w:bCs/>
          <w:smallCaps/>
        </w:rPr>
        <w:t>{[</w:t>
      </w:r>
      <w:proofErr w:type="spellStart"/>
      <w:r w:rsidRPr="00DF584F">
        <w:rPr>
          <w:b/>
          <w:bCs/>
          <w:smallCaps/>
          <w:noProof/>
          <w:color w:val="2157AD"/>
          <w:shd w:val="clear" w:color="auto" w:fill="C9E1F3"/>
        </w:rPr>
        <w:t>Spouse.NameCO|else</w:t>
      </w:r>
      <w:proofErr w:type="spellEnd"/>
      <w:r w:rsidRPr="00DF584F">
        <w:rPr>
          <w:b/>
          <w:bCs/>
          <w:smallCaps/>
          <w:noProof/>
          <w:color w:val="2157AD"/>
          <w:shd w:val="clear" w:color="auto" w:fill="C9E1F3"/>
        </w:rPr>
        <w:t>: "_________________"</w:t>
      </w:r>
      <w:r w:rsidRPr="00A4137F">
        <w:rPr>
          <w:b/>
          <w:bCs/>
          <w:smallCaps/>
        </w:rPr>
        <w:t>]}</w:t>
      </w:r>
      <w:r>
        <w:t>{[</w:t>
      </w:r>
      <w:r w:rsidRPr="00DF584F">
        <w:rPr>
          <w:b/>
          <w:noProof/>
          <w:color w:val="41A151"/>
          <w:shd w:val="clear" w:color="auto" w:fill="C9F3CD"/>
        </w:rPr>
        <w:t>else</w:t>
      </w:r>
      <w:r>
        <w:t>]}{[</w:t>
      </w:r>
      <w:r w:rsidRPr="00DF584F">
        <w:rPr>
          <w:b/>
          <w:noProof/>
          <w:color w:val="C8792A"/>
          <w:shd w:val="clear" w:color="auto" w:fill="FAE7D2"/>
        </w:rPr>
        <w:t>list</w:t>
      </w:r>
      <w:r w:rsidRPr="00DF584F">
        <w:rPr>
          <w:noProof/>
          <w:color w:val="2157AD"/>
          <w:shd w:val="clear" w:color="auto" w:fill="FAE7D2"/>
        </w:rPr>
        <w:t xml:space="preserve"> ClientWillInitialExecs|punc: "1, 2, and 3"</w:t>
      </w:r>
      <w:r>
        <w:t>]}</w:t>
      </w:r>
      <w:r w:rsidRPr="00B065E4">
        <w:rPr>
          <w:b/>
          <w:bCs/>
          <w:smallCaps/>
        </w:rPr>
        <w:t>{[</w:t>
      </w:r>
      <w:proofErr w:type="spellStart"/>
      <w:r w:rsidRPr="00DF584F">
        <w:rPr>
          <w:b/>
          <w:bCs/>
          <w:smallCaps/>
          <w:noProof/>
          <w:color w:val="2157AD"/>
          <w:shd w:val="clear" w:color="auto" w:fill="C9E1F3"/>
        </w:rPr>
        <w:t>Selection.NameCO</w:t>
      </w:r>
      <w:proofErr w:type="spellEnd"/>
      <w:r w:rsidRPr="00B065E4">
        <w:rPr>
          <w:b/>
          <w:bCs/>
          <w:smallCaps/>
        </w:rPr>
        <w:t>]}</w:t>
      </w:r>
      <w:r>
        <w:t>{[</w:t>
      </w:r>
      <w:r w:rsidRPr="00DF584F">
        <w:rPr>
          <w:b/>
          <w:noProof/>
          <w:color w:val="C8792A"/>
          <w:shd w:val="clear" w:color="auto" w:fill="FAE7D2"/>
        </w:rPr>
        <w:t>endlist</w:t>
      </w:r>
      <w:r>
        <w:t>]}</w:t>
      </w:r>
      <w:bookmarkStart w:id="3" w:name="_Hlk106614525"/>
      <w:r>
        <w:t>{[</w:t>
      </w:r>
      <w:r w:rsidRPr="00DF584F">
        <w:rPr>
          <w:b/>
          <w:noProof/>
          <w:color w:val="41A151"/>
          <w:shd w:val="clear" w:color="auto" w:fill="C9F3CD"/>
        </w:rPr>
        <w:t>if</w:t>
      </w:r>
      <w:r w:rsidRPr="00DF584F">
        <w:rPr>
          <w:noProof/>
          <w:color w:val="2157AD"/>
          <w:shd w:val="clear" w:color="auto" w:fill="C9F3CD"/>
        </w:rPr>
        <w:t xml:space="preserve"> ClientWillInitialExecs.length &gt; 1</w:t>
      </w:r>
      <w:r>
        <w:t>]}, as Co-{[</w:t>
      </w:r>
      <w:proofErr w:type="spellStart"/>
      <w:r w:rsidRPr="00DF584F">
        <w:rPr>
          <w:noProof/>
          <w:color w:val="2157AD"/>
          <w:shd w:val="clear" w:color="auto" w:fill="C9E1F3"/>
        </w:rPr>
        <w:t>StateLawSelect.Executor</w:t>
      </w:r>
      <w:proofErr w:type="spellEnd"/>
      <w:r>
        <w:t>]}s{[</w:t>
      </w:r>
      <w:r w:rsidRPr="00DF584F">
        <w:rPr>
          <w:b/>
          <w:noProof/>
          <w:color w:val="41A151"/>
          <w:shd w:val="clear" w:color="auto" w:fill="C9F3CD"/>
        </w:rPr>
        <w:t>endif</w:t>
      </w:r>
      <w:r>
        <w:t>]}</w:t>
      </w:r>
      <w:bookmarkEnd w:id="3"/>
      <w:r>
        <w:t>{[</w:t>
      </w:r>
      <w:r w:rsidRPr="00DF584F">
        <w:rPr>
          <w:b/>
          <w:noProof/>
          <w:color w:val="41A151"/>
          <w:shd w:val="clear" w:color="auto" w:fill="C9F3CD"/>
        </w:rPr>
        <w:t>endif</w:t>
      </w:r>
      <w:r>
        <w:t>]}</w:t>
      </w:r>
    </w:p>
    <w:p w14:paraId="5C4B5AE1" w14:textId="77777777" w:rsidR="00F7456E" w:rsidRDefault="00F7456E" w:rsidP="00F7456E">
      <w:pPr>
        <w:pStyle w:val="TheusSummaryAgents"/>
      </w:pPr>
      <w:r>
        <w:t>{[</w:t>
      </w:r>
      <w:r w:rsidRPr="00DF584F">
        <w:rPr>
          <w:b/>
          <w:noProof/>
          <w:color w:val="41A151"/>
          <w:shd w:val="clear" w:color="auto" w:fill="C9F3CD"/>
        </w:rPr>
        <w:t>if</w:t>
      </w:r>
      <w:r w:rsidRPr="00DF584F">
        <w:rPr>
          <w:noProof/>
          <w:color w:val="2157AD"/>
          <w:shd w:val="clear" w:color="auto" w:fill="C9F3CD"/>
        </w:rPr>
        <w:t xml:space="preserve"> </w:t>
      </w:r>
      <w:proofErr w:type="gramStart"/>
      <w:r w:rsidRPr="00DF584F">
        <w:rPr>
          <w:noProof/>
          <w:color w:val="2157AD"/>
          <w:shd w:val="clear" w:color="auto" w:fill="C9F3CD"/>
        </w:rPr>
        <w:t>ClientWillSuccessorExecsTF</w:t>
      </w:r>
      <w:r>
        <w:t>]}</w:t>
      </w:r>
      <w:proofErr w:type="gramEnd"/>
    </w:p>
    <w:p w14:paraId="51EA46F3" w14:textId="77777777" w:rsidR="00F7456E" w:rsidRPr="000A5526" w:rsidRDefault="00F7456E" w:rsidP="00F7456E">
      <w:pPr>
        <w:pStyle w:val="TheusSummaryAgents"/>
      </w:pPr>
      <w:r w:rsidRPr="000A5526">
        <w:t>{[</w:t>
      </w:r>
      <w:r w:rsidRPr="00DF584F">
        <w:rPr>
          <w:b/>
          <w:noProof/>
          <w:color w:val="C8792A"/>
          <w:shd w:val="clear" w:color="auto" w:fill="FAE7D2"/>
        </w:rPr>
        <w:t>list</w:t>
      </w:r>
      <w:r w:rsidRPr="00DF584F">
        <w:rPr>
          <w:noProof/>
          <w:color w:val="2157AD"/>
          <w:shd w:val="clear" w:color="auto" w:fill="FAE7D2"/>
        </w:rPr>
        <w:t xml:space="preserve"> </w:t>
      </w:r>
      <w:proofErr w:type="gramStart"/>
      <w:r w:rsidRPr="00DF584F">
        <w:rPr>
          <w:noProof/>
          <w:color w:val="2157AD"/>
          <w:shd w:val="clear" w:color="auto" w:fill="FAE7D2"/>
        </w:rPr>
        <w:t>ClientWillSuccessorExecs</w:t>
      </w:r>
      <w:r w:rsidRPr="000A5526">
        <w:t>]}</w:t>
      </w:r>
      <w:proofErr w:type="gramEnd"/>
    </w:p>
    <w:p w14:paraId="23B0B09F" w14:textId="77777777" w:rsidR="00F7456E" w:rsidRPr="00C85689" w:rsidRDefault="00F7456E" w:rsidP="00F7456E">
      <w:pPr>
        <w:pStyle w:val="TheusSummaryAgents"/>
        <w:spacing w:after="180"/>
      </w:pPr>
      <w:r>
        <w:t>{[</w:t>
      </w:r>
      <w:r w:rsidRPr="00DF584F">
        <w:rPr>
          <w:b/>
          <w:noProof/>
          <w:color w:val="C8792A"/>
          <w:shd w:val="clear" w:color="auto" w:fill="FAE7D2"/>
        </w:rPr>
        <w:t>list</w:t>
      </w:r>
      <w:r w:rsidRPr="00DF584F">
        <w:rPr>
          <w:noProof/>
          <w:color w:val="2157AD"/>
          <w:shd w:val="clear" w:color="auto" w:fill="FAE7D2"/>
        </w:rPr>
        <w:t xml:space="preserve"> TrueAgents|punc: "1, 2, and 3"</w:t>
      </w:r>
      <w:r>
        <w:t>]}</w:t>
      </w:r>
      <w:r w:rsidRPr="00CE2E58">
        <w:rPr>
          <w:b/>
          <w:bCs/>
          <w:smallCaps/>
        </w:rPr>
        <w:t>{[</w:t>
      </w:r>
      <w:proofErr w:type="spellStart"/>
      <w:r w:rsidRPr="00DF584F">
        <w:rPr>
          <w:b/>
          <w:bCs/>
          <w:smallCaps/>
          <w:noProof/>
          <w:color w:val="2157AD"/>
          <w:shd w:val="clear" w:color="auto" w:fill="C9E1F3"/>
        </w:rPr>
        <w:t>NameCO|else</w:t>
      </w:r>
      <w:proofErr w:type="spellEnd"/>
      <w:r w:rsidRPr="00DF584F">
        <w:rPr>
          <w:b/>
          <w:bCs/>
          <w:smallCaps/>
          <w:noProof/>
          <w:color w:val="2157AD"/>
          <w:shd w:val="clear" w:color="auto" w:fill="C9E1F3"/>
        </w:rPr>
        <w:t>: "_________________"</w:t>
      </w:r>
      <w:r w:rsidRPr="00CE2E58">
        <w:rPr>
          <w:b/>
          <w:bCs/>
          <w:smallCaps/>
        </w:rPr>
        <w:t>]}</w:t>
      </w:r>
      <w:r w:rsidRPr="008D26B6">
        <w:t>{[</w:t>
      </w:r>
      <w:r w:rsidRPr="00DF584F">
        <w:rPr>
          <w:b/>
          <w:noProof/>
          <w:color w:val="C8792A"/>
          <w:shd w:val="clear" w:color="auto" w:fill="FAE7D2"/>
        </w:rPr>
        <w:t>endlist</w:t>
      </w:r>
      <w:r w:rsidRPr="008D26B6">
        <w:t>]}</w:t>
      </w:r>
      <w:r w:rsidRPr="000A5526">
        <w:t>{[</w:t>
      </w:r>
      <w:r w:rsidRPr="00DF584F">
        <w:rPr>
          <w:b/>
          <w:noProof/>
          <w:color w:val="41A151"/>
          <w:shd w:val="clear" w:color="auto" w:fill="C9F3CD"/>
        </w:rPr>
        <w:t>if</w:t>
      </w:r>
      <w:r w:rsidRPr="00DF584F">
        <w:rPr>
          <w:noProof/>
          <w:color w:val="2157AD"/>
          <w:shd w:val="clear" w:color="auto" w:fill="C9F3CD"/>
        </w:rPr>
        <w:t xml:space="preserve"> TrueAgents.length &gt; 1</w:t>
      </w:r>
      <w:r w:rsidRPr="000A5526">
        <w:t>]}</w:t>
      </w:r>
      <w:r>
        <w:t>,</w:t>
      </w:r>
      <w:r w:rsidRPr="000A5526">
        <w:t xml:space="preserve"> as </w:t>
      </w:r>
      <w:r>
        <w:t>C</w:t>
      </w:r>
      <w:r w:rsidRPr="000A5526">
        <w:t>o-</w:t>
      </w:r>
      <w:r>
        <w:t>{[</w:t>
      </w:r>
      <w:proofErr w:type="spellStart"/>
      <w:r w:rsidRPr="00DF584F">
        <w:rPr>
          <w:noProof/>
          <w:color w:val="2157AD"/>
          <w:shd w:val="clear" w:color="auto" w:fill="C9E1F3"/>
        </w:rPr>
        <w:t>StateLawSelect.Executor</w:t>
      </w:r>
      <w:proofErr w:type="spellEnd"/>
      <w:r>
        <w:t>]}s</w:t>
      </w:r>
      <w:r w:rsidRPr="000A5526">
        <w:t>{[</w:t>
      </w:r>
      <w:r w:rsidRPr="00DF584F">
        <w:rPr>
          <w:b/>
          <w:noProof/>
          <w:color w:val="41A151"/>
          <w:shd w:val="clear" w:color="auto" w:fill="C9F3CD"/>
        </w:rPr>
        <w:t>endif</w:t>
      </w:r>
      <w:r w:rsidRPr="000A5526">
        <w:t xml:space="preserve">]} </w:t>
      </w:r>
    </w:p>
    <w:p w14:paraId="4C747D28" w14:textId="77777777" w:rsidR="00F7456E" w:rsidRDefault="00F7456E" w:rsidP="00F7456E">
      <w:pPr>
        <w:pStyle w:val="TheusSummaryAgents"/>
      </w:pPr>
      <w:r w:rsidRPr="000A5526">
        <w:t>{[</w:t>
      </w:r>
      <w:r w:rsidRPr="00DF584F">
        <w:rPr>
          <w:b/>
          <w:noProof/>
          <w:color w:val="C8792A"/>
          <w:shd w:val="clear" w:color="auto" w:fill="FAE7D2"/>
        </w:rPr>
        <w:t>endlist</w:t>
      </w:r>
      <w:r w:rsidRPr="000A5526">
        <w:t>]}</w:t>
      </w:r>
    </w:p>
    <w:p w14:paraId="3C7028EA" w14:textId="2BF2469E" w:rsidR="00FA4E38" w:rsidRDefault="00F7456E" w:rsidP="00F7456E">
      <w:pPr>
        <w:pStyle w:val="TheusSummaryAgents"/>
      </w:pPr>
      <w:r>
        <w:t>{[</w:t>
      </w:r>
      <w:r w:rsidRPr="00DF584F">
        <w:rPr>
          <w:b/>
          <w:noProof/>
          <w:color w:val="41A151"/>
          <w:shd w:val="clear" w:color="auto" w:fill="C9F3CD"/>
        </w:rPr>
        <w:t>endif</w:t>
      </w:r>
      <w:r>
        <w:t>]}</w:t>
      </w:r>
    </w:p>
    <w:p w14:paraId="07986C3C" w14:textId="2D989804" w:rsidR="00F76945" w:rsidRDefault="00F76945" w:rsidP="00F7456E">
      <w:pPr>
        <w:pStyle w:val="TheusSummaryAgents"/>
      </w:pPr>
      <w:r>
        <w:t>{[</w:t>
      </w:r>
      <w:r w:rsidRPr="00674BA0">
        <w:rPr>
          <w:b/>
          <w:noProof/>
          <w:color w:val="41A151"/>
          <w:shd w:val="clear" w:color="auto" w:fill="C9F3CD"/>
        </w:rPr>
        <w:t>if</w:t>
      </w:r>
      <w:r w:rsidRPr="00674BA0">
        <w:rPr>
          <w:noProof/>
          <w:color w:val="2157AD"/>
          <w:shd w:val="clear" w:color="auto" w:fill="C9F3CD"/>
        </w:rPr>
        <w:t xml:space="preserve"> MarriedTF &amp;&amp; JointOrSinglePlan == "Joint</w:t>
      </w:r>
      <w:proofErr w:type="gramStart"/>
      <w:r w:rsidRPr="00674BA0">
        <w:rPr>
          <w:noProof/>
          <w:color w:val="2157AD"/>
          <w:shd w:val="clear" w:color="auto" w:fill="C9F3CD"/>
        </w:rPr>
        <w:t>"</w:t>
      </w:r>
      <w:r>
        <w:t>]}</w:t>
      </w:r>
      <w:proofErr w:type="gramEnd"/>
    </w:p>
    <w:p w14:paraId="2C26A716" w14:textId="77777777" w:rsidR="00674BA0" w:rsidRDefault="00674BA0" w:rsidP="00F7456E">
      <w:pPr>
        <w:pStyle w:val="TheusSummaryAgents"/>
      </w:pPr>
    </w:p>
    <w:p w14:paraId="194A6159" w14:textId="77777777" w:rsidR="00F76945" w:rsidRDefault="00F76945" w:rsidP="00F76945">
      <w:pPr>
        <w:pStyle w:val="TheusSummaryAgents"/>
        <w:spacing w:after="180"/>
      </w:pPr>
      <w:r>
        <w:lastRenderedPageBreak/>
        <w:t>{[</w:t>
      </w:r>
      <w:r w:rsidRPr="00DF584F">
        <w:rPr>
          <w:b/>
          <w:noProof/>
          <w:color w:val="41A151"/>
          <w:shd w:val="clear" w:color="auto" w:fill="C9F3CD"/>
        </w:rPr>
        <w:t>if</w:t>
      </w:r>
      <w:r w:rsidRPr="00DF584F">
        <w:rPr>
          <w:noProof/>
          <w:color w:val="2157AD"/>
          <w:shd w:val="clear" w:color="auto" w:fill="C9F3CD"/>
        </w:rPr>
        <w:t xml:space="preserve"> SpouseWillClientIsExecTF</w:t>
      </w:r>
      <w:r>
        <w:t>]}</w:t>
      </w:r>
      <w:r w:rsidRPr="00A4137F">
        <w:rPr>
          <w:b/>
          <w:bCs/>
          <w:smallCaps/>
        </w:rPr>
        <w:t>{[</w:t>
      </w:r>
      <w:proofErr w:type="spellStart"/>
      <w:r w:rsidRPr="00DF584F">
        <w:rPr>
          <w:b/>
          <w:bCs/>
          <w:smallCaps/>
          <w:noProof/>
          <w:color w:val="2157AD"/>
          <w:shd w:val="clear" w:color="auto" w:fill="C9E1F3"/>
        </w:rPr>
        <w:t>Client.NameCO|else</w:t>
      </w:r>
      <w:proofErr w:type="spellEnd"/>
      <w:r w:rsidRPr="00DF584F">
        <w:rPr>
          <w:b/>
          <w:bCs/>
          <w:smallCaps/>
          <w:noProof/>
          <w:color w:val="2157AD"/>
          <w:shd w:val="clear" w:color="auto" w:fill="C9E1F3"/>
        </w:rPr>
        <w:t>: "_________________"</w:t>
      </w:r>
      <w:r w:rsidRPr="00A4137F">
        <w:rPr>
          <w:b/>
          <w:bCs/>
          <w:smallCaps/>
        </w:rPr>
        <w:t>]}</w:t>
      </w:r>
      <w:r>
        <w:t>{[</w:t>
      </w:r>
      <w:r w:rsidRPr="00DF584F">
        <w:rPr>
          <w:b/>
          <w:noProof/>
          <w:color w:val="41A151"/>
          <w:shd w:val="clear" w:color="auto" w:fill="C9F3CD"/>
        </w:rPr>
        <w:t>else</w:t>
      </w:r>
      <w:r>
        <w:t>]}{[</w:t>
      </w:r>
      <w:r w:rsidRPr="00DF584F">
        <w:rPr>
          <w:b/>
          <w:noProof/>
          <w:color w:val="C8792A"/>
          <w:shd w:val="clear" w:color="auto" w:fill="FAE7D2"/>
        </w:rPr>
        <w:t>list</w:t>
      </w:r>
      <w:r w:rsidRPr="00DF584F">
        <w:rPr>
          <w:noProof/>
          <w:color w:val="2157AD"/>
          <w:shd w:val="clear" w:color="auto" w:fill="FAE7D2"/>
        </w:rPr>
        <w:t xml:space="preserve"> SpouseWillInitialExecs|punc: "1, 2, and 3"</w:t>
      </w:r>
      <w:r>
        <w:t>]}</w:t>
      </w:r>
      <w:r w:rsidRPr="00B065E4">
        <w:rPr>
          <w:b/>
          <w:bCs/>
          <w:smallCaps/>
        </w:rPr>
        <w:t>{[</w:t>
      </w:r>
      <w:proofErr w:type="spellStart"/>
      <w:r w:rsidRPr="00DF584F">
        <w:rPr>
          <w:b/>
          <w:bCs/>
          <w:smallCaps/>
          <w:noProof/>
          <w:color w:val="2157AD"/>
          <w:shd w:val="clear" w:color="auto" w:fill="C9E1F3"/>
        </w:rPr>
        <w:t>Selection.NameCO</w:t>
      </w:r>
      <w:proofErr w:type="spellEnd"/>
      <w:r w:rsidRPr="00B065E4">
        <w:rPr>
          <w:b/>
          <w:bCs/>
          <w:smallCaps/>
        </w:rPr>
        <w:t>]}</w:t>
      </w:r>
      <w:r>
        <w:t>{[</w:t>
      </w:r>
      <w:r w:rsidRPr="00DF584F">
        <w:rPr>
          <w:b/>
          <w:noProof/>
          <w:color w:val="C8792A"/>
          <w:shd w:val="clear" w:color="auto" w:fill="FAE7D2"/>
        </w:rPr>
        <w:t>endlist</w:t>
      </w:r>
      <w:r>
        <w:t>]}{[</w:t>
      </w:r>
      <w:r w:rsidRPr="00DF584F">
        <w:rPr>
          <w:b/>
          <w:noProof/>
          <w:color w:val="41A151"/>
          <w:shd w:val="clear" w:color="auto" w:fill="C9F3CD"/>
        </w:rPr>
        <w:t>if</w:t>
      </w:r>
      <w:r w:rsidRPr="00DF584F">
        <w:rPr>
          <w:noProof/>
          <w:color w:val="2157AD"/>
          <w:shd w:val="clear" w:color="auto" w:fill="C9F3CD"/>
        </w:rPr>
        <w:t xml:space="preserve"> SpouseWillInitialExecs.length &gt; 1</w:t>
      </w:r>
      <w:r>
        <w:t>]}, as Co-{[</w:t>
      </w:r>
      <w:proofErr w:type="spellStart"/>
      <w:r w:rsidRPr="00DF584F">
        <w:rPr>
          <w:noProof/>
          <w:color w:val="2157AD"/>
          <w:shd w:val="clear" w:color="auto" w:fill="C9E1F3"/>
        </w:rPr>
        <w:t>StateLawSelect.Executor</w:t>
      </w:r>
      <w:proofErr w:type="spellEnd"/>
      <w:r>
        <w:t>]}s{[</w:t>
      </w:r>
      <w:r w:rsidRPr="00DF584F">
        <w:rPr>
          <w:b/>
          <w:noProof/>
          <w:color w:val="41A151"/>
          <w:shd w:val="clear" w:color="auto" w:fill="C9F3CD"/>
        </w:rPr>
        <w:t>endif</w:t>
      </w:r>
      <w:r>
        <w:t>]}{[</w:t>
      </w:r>
      <w:r w:rsidRPr="00DF584F">
        <w:rPr>
          <w:b/>
          <w:noProof/>
          <w:color w:val="41A151"/>
          <w:shd w:val="clear" w:color="auto" w:fill="C9F3CD"/>
        </w:rPr>
        <w:t>endif</w:t>
      </w:r>
      <w:r>
        <w:t>]}</w:t>
      </w:r>
    </w:p>
    <w:p w14:paraId="5585569E" w14:textId="77777777" w:rsidR="00F76945" w:rsidRDefault="00F76945" w:rsidP="00F76945">
      <w:pPr>
        <w:pStyle w:val="TheusSummaryAgents"/>
      </w:pPr>
      <w:r>
        <w:t>{[</w:t>
      </w:r>
      <w:r w:rsidRPr="00DF584F">
        <w:rPr>
          <w:b/>
          <w:noProof/>
          <w:color w:val="41A151"/>
          <w:shd w:val="clear" w:color="auto" w:fill="C9F3CD"/>
        </w:rPr>
        <w:t>if</w:t>
      </w:r>
      <w:r w:rsidRPr="00DF584F">
        <w:rPr>
          <w:noProof/>
          <w:color w:val="2157AD"/>
          <w:shd w:val="clear" w:color="auto" w:fill="C9F3CD"/>
        </w:rPr>
        <w:t xml:space="preserve"> </w:t>
      </w:r>
      <w:proofErr w:type="gramStart"/>
      <w:r w:rsidRPr="00DF584F">
        <w:rPr>
          <w:noProof/>
          <w:color w:val="2157AD"/>
          <w:shd w:val="clear" w:color="auto" w:fill="C9F3CD"/>
        </w:rPr>
        <w:t>SpouseWillSuccessorExecsTF</w:t>
      </w:r>
      <w:r>
        <w:t>]}</w:t>
      </w:r>
      <w:proofErr w:type="gramEnd"/>
    </w:p>
    <w:p w14:paraId="7758C995" w14:textId="77777777" w:rsidR="00F76945" w:rsidRPr="000A5526" w:rsidRDefault="00F76945" w:rsidP="00F76945">
      <w:pPr>
        <w:pStyle w:val="TheusSummaryAgents"/>
      </w:pPr>
      <w:r w:rsidRPr="000A5526">
        <w:t>{[</w:t>
      </w:r>
      <w:r w:rsidRPr="00DF584F">
        <w:rPr>
          <w:b/>
          <w:noProof/>
          <w:color w:val="C8792A"/>
          <w:shd w:val="clear" w:color="auto" w:fill="FAE7D2"/>
        </w:rPr>
        <w:t>list</w:t>
      </w:r>
      <w:r w:rsidRPr="00DF584F">
        <w:rPr>
          <w:noProof/>
          <w:color w:val="2157AD"/>
          <w:shd w:val="clear" w:color="auto" w:fill="FAE7D2"/>
        </w:rPr>
        <w:t xml:space="preserve"> SpouseWillSuccessorExecs</w:t>
      </w:r>
      <w:r w:rsidRPr="000A5526">
        <w:t>]}</w:t>
      </w:r>
    </w:p>
    <w:p w14:paraId="243A3F55" w14:textId="77777777" w:rsidR="00F76945" w:rsidRPr="00C85689" w:rsidRDefault="00F76945" w:rsidP="00F76945">
      <w:pPr>
        <w:pStyle w:val="TheusSummaryAgents"/>
        <w:spacing w:after="180"/>
      </w:pPr>
      <w:r>
        <w:t>{[</w:t>
      </w:r>
      <w:r w:rsidRPr="00DF584F">
        <w:rPr>
          <w:b/>
          <w:noProof/>
          <w:color w:val="C8792A"/>
          <w:shd w:val="clear" w:color="auto" w:fill="FAE7D2"/>
        </w:rPr>
        <w:t>list</w:t>
      </w:r>
      <w:r w:rsidRPr="00DF584F">
        <w:rPr>
          <w:noProof/>
          <w:color w:val="2157AD"/>
          <w:shd w:val="clear" w:color="auto" w:fill="FAE7D2"/>
        </w:rPr>
        <w:t xml:space="preserve"> TrueAgents|punc: "1, 2, and 3"</w:t>
      </w:r>
      <w:r>
        <w:t>]}</w:t>
      </w:r>
      <w:r w:rsidRPr="00CE2E58">
        <w:rPr>
          <w:b/>
          <w:bCs/>
          <w:smallCaps/>
        </w:rPr>
        <w:t>{[</w:t>
      </w:r>
      <w:proofErr w:type="spellStart"/>
      <w:r w:rsidRPr="00DF584F">
        <w:rPr>
          <w:b/>
          <w:bCs/>
          <w:smallCaps/>
          <w:noProof/>
          <w:color w:val="2157AD"/>
          <w:shd w:val="clear" w:color="auto" w:fill="C9E1F3"/>
        </w:rPr>
        <w:t>NameCO|else</w:t>
      </w:r>
      <w:proofErr w:type="spellEnd"/>
      <w:r w:rsidRPr="00DF584F">
        <w:rPr>
          <w:b/>
          <w:bCs/>
          <w:smallCaps/>
          <w:noProof/>
          <w:color w:val="2157AD"/>
          <w:shd w:val="clear" w:color="auto" w:fill="C9E1F3"/>
        </w:rPr>
        <w:t>: "_________________"</w:t>
      </w:r>
      <w:r w:rsidRPr="00CE2E58">
        <w:rPr>
          <w:b/>
          <w:bCs/>
          <w:smallCaps/>
        </w:rPr>
        <w:t>]}</w:t>
      </w:r>
      <w:r w:rsidRPr="008D26B6">
        <w:t>{[</w:t>
      </w:r>
      <w:r w:rsidRPr="00DF584F">
        <w:rPr>
          <w:b/>
          <w:noProof/>
          <w:color w:val="C8792A"/>
          <w:shd w:val="clear" w:color="auto" w:fill="FAE7D2"/>
        </w:rPr>
        <w:t>endlist</w:t>
      </w:r>
      <w:r w:rsidRPr="008D26B6">
        <w:t>]}</w:t>
      </w:r>
      <w:r w:rsidRPr="000A5526">
        <w:t>{[</w:t>
      </w:r>
      <w:r w:rsidRPr="00DF584F">
        <w:rPr>
          <w:b/>
          <w:noProof/>
          <w:color w:val="41A151"/>
          <w:shd w:val="clear" w:color="auto" w:fill="C9F3CD"/>
        </w:rPr>
        <w:t>if</w:t>
      </w:r>
      <w:r w:rsidRPr="00DF584F">
        <w:rPr>
          <w:noProof/>
          <w:color w:val="2157AD"/>
          <w:shd w:val="clear" w:color="auto" w:fill="C9F3CD"/>
        </w:rPr>
        <w:t xml:space="preserve"> TrueAgents.length &gt; 1</w:t>
      </w:r>
      <w:r w:rsidRPr="000A5526">
        <w:t>]}</w:t>
      </w:r>
      <w:r>
        <w:t>,</w:t>
      </w:r>
      <w:r w:rsidRPr="000A5526">
        <w:t xml:space="preserve"> as </w:t>
      </w:r>
      <w:r>
        <w:t>C</w:t>
      </w:r>
      <w:r w:rsidRPr="000A5526">
        <w:t>o-</w:t>
      </w:r>
      <w:r>
        <w:t>{[</w:t>
      </w:r>
      <w:proofErr w:type="spellStart"/>
      <w:r w:rsidRPr="00DF584F">
        <w:rPr>
          <w:noProof/>
          <w:color w:val="2157AD"/>
          <w:shd w:val="clear" w:color="auto" w:fill="C9E1F3"/>
        </w:rPr>
        <w:t>StateLawSelect.Executor</w:t>
      </w:r>
      <w:proofErr w:type="spellEnd"/>
      <w:r>
        <w:t>]}s</w:t>
      </w:r>
      <w:r w:rsidRPr="000A5526">
        <w:t>{[</w:t>
      </w:r>
      <w:r w:rsidRPr="00DF584F">
        <w:rPr>
          <w:b/>
          <w:noProof/>
          <w:color w:val="41A151"/>
          <w:shd w:val="clear" w:color="auto" w:fill="C9F3CD"/>
        </w:rPr>
        <w:t>endif</w:t>
      </w:r>
      <w:r w:rsidRPr="000A5526">
        <w:t>]}</w:t>
      </w:r>
    </w:p>
    <w:p w14:paraId="699C706D" w14:textId="77777777" w:rsidR="00F76945" w:rsidRDefault="00F76945" w:rsidP="00F76945">
      <w:pPr>
        <w:pStyle w:val="TheusSummaryAgents"/>
      </w:pPr>
      <w:r w:rsidRPr="000A5526">
        <w:t>{[</w:t>
      </w:r>
      <w:r w:rsidRPr="00DF584F">
        <w:rPr>
          <w:b/>
          <w:noProof/>
          <w:color w:val="C8792A"/>
          <w:shd w:val="clear" w:color="auto" w:fill="FAE7D2"/>
        </w:rPr>
        <w:t>endlist</w:t>
      </w:r>
      <w:r w:rsidRPr="000A5526">
        <w:t>]}</w:t>
      </w:r>
    </w:p>
    <w:p w14:paraId="4EAB362E" w14:textId="3191E98E" w:rsidR="00F76945" w:rsidRDefault="00F76945" w:rsidP="00F76945">
      <w:pPr>
        <w:pStyle w:val="TheusSummaryAgents"/>
      </w:pPr>
      <w:r>
        <w:t>{[</w:t>
      </w:r>
      <w:r w:rsidRPr="00DF584F">
        <w:rPr>
          <w:b/>
          <w:noProof/>
          <w:color w:val="41A151"/>
          <w:shd w:val="clear" w:color="auto" w:fill="C9F3CD"/>
        </w:rPr>
        <w:t>endif</w:t>
      </w:r>
      <w:r>
        <w:t>]}</w:t>
      </w:r>
    </w:p>
    <w:p w14:paraId="6BBCC29C" w14:textId="589BED3A" w:rsidR="00F76945" w:rsidRPr="000A5526" w:rsidRDefault="00F76945" w:rsidP="00F7456E">
      <w:pPr>
        <w:pStyle w:val="TheusSummaryAgents"/>
      </w:pPr>
      <w:r>
        <w:t>{[</w:t>
      </w:r>
      <w:r w:rsidRPr="00F76945">
        <w:rPr>
          <w:b/>
          <w:noProof/>
          <w:color w:val="41A151"/>
          <w:shd w:val="clear" w:color="auto" w:fill="C9F3CD"/>
        </w:rPr>
        <w:t>endif</w:t>
      </w:r>
      <w:r>
        <w:t>]}</w:t>
      </w:r>
    </w:p>
    <w:p w14:paraId="50B923C0" w14:textId="77777777" w:rsidR="004A3D70" w:rsidRDefault="004A3D70" w:rsidP="00327EFE">
      <w:pPr>
        <w:pStyle w:val="TheusSummaryAgents"/>
      </w:pPr>
    </w:p>
    <w:p w14:paraId="699D601A" w14:textId="77777777" w:rsidR="004A3D70" w:rsidRPr="00C03550" w:rsidRDefault="004A3D70" w:rsidP="00C03550">
      <w:pPr>
        <w:pStyle w:val="IntroPSubtitle"/>
        <w:jc w:val="center"/>
        <w:rPr>
          <w:i/>
          <w:iCs/>
          <w:sz w:val="32"/>
          <w:szCs w:val="32"/>
          <w:u w:val="single"/>
        </w:rPr>
      </w:pPr>
      <w:r w:rsidRPr="00C03550">
        <w:rPr>
          <w:i/>
          <w:iCs/>
          <w:sz w:val="32"/>
          <w:szCs w:val="32"/>
          <w:u w:val="single"/>
        </w:rPr>
        <w:t>Financial Power of Attorney</w:t>
      </w:r>
    </w:p>
    <w:p w14:paraId="2DE28C8C" w14:textId="77777777" w:rsidR="004A3D70" w:rsidRPr="00682857" w:rsidRDefault="004A3D70" w:rsidP="00F901A8">
      <w:pPr>
        <w:pStyle w:val="CPCenterSingleSpaced"/>
        <w:keepNext/>
        <w:rPr>
          <w:b w:val="0"/>
        </w:rPr>
      </w:pPr>
      <w:r w:rsidRPr="00682857">
        <w:t>Agents in the order and priority listed:</w:t>
      </w:r>
    </w:p>
    <w:p w14:paraId="238C87A2" w14:textId="32EA6B59" w:rsidR="007B422E" w:rsidRDefault="007B422E" w:rsidP="007B422E">
      <w:pPr>
        <w:pStyle w:val="TheusSummaryAgents"/>
      </w:pPr>
      <w:r>
        <w:t>{[</w:t>
      </w:r>
      <w:r w:rsidRPr="005C3FAA">
        <w:rPr>
          <w:b/>
          <w:noProof/>
          <w:color w:val="C8792A"/>
          <w:shd w:val="clear" w:color="auto" w:fill="FAE7D2"/>
        </w:rPr>
        <w:t>list</w:t>
      </w:r>
      <w:r w:rsidRPr="005C3FAA">
        <w:rPr>
          <w:noProof/>
          <w:color w:val="2157AD"/>
          <w:shd w:val="clear" w:color="auto" w:fill="FAE7D2"/>
        </w:rPr>
        <w:t xml:space="preserve"> ClientAgentsFPOA.TrueAgents|punc: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5E1729">
        <w:rPr>
          <w:noProof/>
          <w:color w:val="2157AD"/>
          <w:shd w:val="clear" w:color="auto" w:fill="C9F3CD"/>
        </w:rPr>
        <w:t>ClientAgentsFPOA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613C0819" w14:textId="77777777" w:rsidR="007B422E" w:rsidRPr="000A5526" w:rsidRDefault="007B422E" w:rsidP="007B422E">
      <w:pPr>
        <w:pStyle w:val="TheusSummaryAgents"/>
      </w:pPr>
      <w:r>
        <w:t>{[</w:t>
      </w:r>
      <w:r w:rsidRPr="005E1729">
        <w:rPr>
          <w:b/>
          <w:noProof/>
          <w:color w:val="41A151"/>
          <w:shd w:val="clear" w:color="auto" w:fill="C9F3CD"/>
        </w:rPr>
        <w:t>if</w:t>
      </w:r>
      <w:r w:rsidRPr="005E1729">
        <w:rPr>
          <w:noProof/>
          <w:color w:val="2157AD"/>
          <w:shd w:val="clear" w:color="auto" w:fill="C9F3CD"/>
        </w:rPr>
        <w:t xml:space="preserve"> </w:t>
      </w:r>
      <w:proofErr w:type="gramStart"/>
      <w:r w:rsidRPr="005E1729">
        <w:rPr>
          <w:noProof/>
          <w:color w:val="2157AD"/>
          <w:shd w:val="clear" w:color="auto" w:fill="C9F3CD"/>
        </w:rPr>
        <w:t>ClientFPOASuccessors</w:t>
      </w:r>
      <w:r>
        <w:t>]}</w:t>
      </w:r>
      <w:proofErr w:type="gramEnd"/>
    </w:p>
    <w:p w14:paraId="570F9467" w14:textId="77777777" w:rsidR="007B422E" w:rsidRPr="000A5526" w:rsidRDefault="007B422E" w:rsidP="007B422E">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w:t>
      </w:r>
      <w:proofErr w:type="gramStart"/>
      <w:r w:rsidRPr="005E1729">
        <w:rPr>
          <w:noProof/>
          <w:color w:val="2157AD"/>
          <w:shd w:val="clear" w:color="auto" w:fill="FAE7D2"/>
        </w:rPr>
        <w:t>ClientFPOASuccAgents</w:t>
      </w:r>
      <w:r w:rsidRPr="000A5526">
        <w:t>]}</w:t>
      </w:r>
      <w:proofErr w:type="gramEnd"/>
    </w:p>
    <w:p w14:paraId="0BBD0DC9" w14:textId="77777777" w:rsidR="007B422E" w:rsidRPr="000A5526" w:rsidRDefault="007B422E" w:rsidP="007B422E">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6EC68DBE" w14:textId="77777777" w:rsidR="007B422E" w:rsidRDefault="007B422E" w:rsidP="007B422E">
      <w:pPr>
        <w:pStyle w:val="TheusSummaryAgents"/>
      </w:pPr>
      <w:r w:rsidRPr="000A5526">
        <w:t>{[</w:t>
      </w:r>
      <w:r w:rsidRPr="005E1729">
        <w:rPr>
          <w:b/>
          <w:noProof/>
          <w:color w:val="C8792A"/>
          <w:shd w:val="clear" w:color="auto" w:fill="FAE7D2"/>
        </w:rPr>
        <w:t>endlist</w:t>
      </w:r>
      <w:r w:rsidRPr="000A5526">
        <w:t>]}</w:t>
      </w:r>
    </w:p>
    <w:p w14:paraId="14A2A1B7" w14:textId="523894EE" w:rsidR="004A3D70" w:rsidRPr="000A5526" w:rsidRDefault="007B422E" w:rsidP="007B422E">
      <w:pPr>
        <w:pStyle w:val="TheusSummaryAgents"/>
      </w:pPr>
      <w:r>
        <w:t>{[</w:t>
      </w:r>
      <w:r w:rsidRPr="005E1729">
        <w:rPr>
          <w:b/>
          <w:noProof/>
          <w:color w:val="41A151"/>
          <w:shd w:val="clear" w:color="auto" w:fill="C9F3CD"/>
        </w:rPr>
        <w:t>endif</w:t>
      </w:r>
      <w:r>
        <w:t>]}</w:t>
      </w:r>
    </w:p>
    <w:p w14:paraId="3E22B4C9" w14:textId="71AD4434" w:rsidR="004A3D70" w:rsidRDefault="008B2851" w:rsidP="004A3D70">
      <w:pPr>
        <w:pStyle w:val="TheusSummaryAgents"/>
      </w:pPr>
      <w:r>
        <w:t>{[</w:t>
      </w:r>
      <w:r w:rsidRPr="00DF584F">
        <w:rPr>
          <w:b/>
          <w:noProof/>
          <w:color w:val="41A151"/>
          <w:shd w:val="clear" w:color="auto" w:fill="C9F3CD"/>
        </w:rPr>
        <w:t>if</w:t>
      </w:r>
      <w:r w:rsidRPr="00DF584F">
        <w:rPr>
          <w:noProof/>
          <w:color w:val="2157AD"/>
          <w:shd w:val="clear" w:color="auto" w:fill="C9F3CD"/>
        </w:rPr>
        <w:t xml:space="preserve"> </w:t>
      </w:r>
      <w:r>
        <w:rPr>
          <w:noProof/>
          <w:color w:val="2157AD"/>
          <w:shd w:val="clear" w:color="auto" w:fill="C9F3CD"/>
        </w:rPr>
        <w:t>MarriedTF &amp;&amp; JointOrSinglePlan == "Joint</w:t>
      </w:r>
      <w:proofErr w:type="gramStart"/>
      <w:r>
        <w:rPr>
          <w:noProof/>
          <w:color w:val="2157AD"/>
          <w:shd w:val="clear" w:color="auto" w:fill="C9F3CD"/>
        </w:rPr>
        <w:t>"</w:t>
      </w:r>
      <w:r>
        <w:t>]}</w:t>
      </w:r>
      <w:proofErr w:type="gramEnd"/>
    </w:p>
    <w:p w14:paraId="6EAB5CB9" w14:textId="77777777" w:rsidR="00674BA0" w:rsidRDefault="00674BA0" w:rsidP="004A3D70">
      <w:pPr>
        <w:pStyle w:val="TheusSummaryAgents"/>
      </w:pPr>
    </w:p>
    <w:p w14:paraId="54E93244" w14:textId="77777777" w:rsidR="008B2851" w:rsidRDefault="008B2851" w:rsidP="008B2851">
      <w:pPr>
        <w:pStyle w:val="TheusSummaryAgents"/>
      </w:pPr>
      <w:r>
        <w:t>{[</w:t>
      </w:r>
      <w:r w:rsidRPr="00DF584F">
        <w:rPr>
          <w:b/>
          <w:noProof/>
          <w:color w:val="C8792A"/>
          <w:shd w:val="clear" w:color="auto" w:fill="FAE7D2"/>
        </w:rPr>
        <w:t>list</w:t>
      </w:r>
      <w:r w:rsidRPr="00DF584F">
        <w:rPr>
          <w:noProof/>
          <w:color w:val="2157AD"/>
          <w:shd w:val="clear" w:color="auto" w:fill="FAE7D2"/>
        </w:rPr>
        <w:t xml:space="preserve"> SpouseAgentsFPOA.TrueAgents|punc: "1, 2, and 3"</w:t>
      </w:r>
      <w:r>
        <w:t>]}</w:t>
      </w:r>
      <w:r w:rsidRPr="00CE2E58">
        <w:rPr>
          <w:b/>
          <w:bCs/>
          <w:smallCaps/>
        </w:rPr>
        <w:t>{[</w:t>
      </w:r>
      <w:proofErr w:type="spellStart"/>
      <w:r w:rsidRPr="00DF584F">
        <w:rPr>
          <w:b/>
          <w:bCs/>
          <w:smallCaps/>
          <w:noProof/>
          <w:color w:val="2157AD"/>
          <w:shd w:val="clear" w:color="auto" w:fill="C9E1F3"/>
        </w:rPr>
        <w:t>NameCO|else</w:t>
      </w:r>
      <w:proofErr w:type="spellEnd"/>
      <w:r w:rsidRPr="00DF584F">
        <w:rPr>
          <w:b/>
          <w:bCs/>
          <w:smallCaps/>
          <w:noProof/>
          <w:color w:val="2157AD"/>
          <w:shd w:val="clear" w:color="auto" w:fill="C9E1F3"/>
        </w:rPr>
        <w:t>: "_________________"</w:t>
      </w:r>
      <w:r w:rsidRPr="00CE2E58">
        <w:rPr>
          <w:b/>
          <w:bCs/>
          <w:smallCaps/>
        </w:rPr>
        <w:t>]}</w:t>
      </w:r>
      <w:r w:rsidRPr="008D26B6">
        <w:t>{[</w:t>
      </w:r>
      <w:r w:rsidRPr="00DF584F">
        <w:rPr>
          <w:b/>
          <w:noProof/>
          <w:color w:val="C8792A"/>
          <w:shd w:val="clear" w:color="auto" w:fill="FAE7D2"/>
        </w:rPr>
        <w:t>endlist</w:t>
      </w:r>
      <w:r w:rsidRPr="008D26B6">
        <w:t>]}</w:t>
      </w:r>
      <w:r w:rsidRPr="000A5526">
        <w:t>{[</w:t>
      </w:r>
      <w:r w:rsidRPr="00DF584F">
        <w:rPr>
          <w:b/>
          <w:noProof/>
          <w:color w:val="41A151"/>
          <w:shd w:val="clear" w:color="auto" w:fill="C9F3CD"/>
        </w:rPr>
        <w:t>if</w:t>
      </w:r>
      <w:r w:rsidRPr="00DF584F">
        <w:rPr>
          <w:noProof/>
          <w:color w:val="2157AD"/>
          <w:shd w:val="clear" w:color="auto" w:fill="C9F3CD"/>
        </w:rPr>
        <w:t xml:space="preserve"> SpouseAgentsFPOA.TrueAgents.length &gt; 1</w:t>
      </w:r>
      <w:r w:rsidRPr="000A5526">
        <w:t>]}</w:t>
      </w:r>
      <w:r>
        <w:t>,</w:t>
      </w:r>
      <w:r w:rsidRPr="000A5526">
        <w:t xml:space="preserve"> as </w:t>
      </w:r>
      <w:r>
        <w:t>C</w:t>
      </w:r>
      <w:r w:rsidRPr="000A5526">
        <w:t>o-</w:t>
      </w:r>
      <w:r>
        <w:t>Agents</w:t>
      </w:r>
      <w:r w:rsidRPr="000A5526">
        <w:t>{[</w:t>
      </w:r>
      <w:r w:rsidRPr="00DF584F">
        <w:rPr>
          <w:b/>
          <w:noProof/>
          <w:color w:val="41A151"/>
          <w:shd w:val="clear" w:color="auto" w:fill="C9F3CD"/>
        </w:rPr>
        <w:t>endif</w:t>
      </w:r>
      <w:r w:rsidRPr="000A5526">
        <w:t>]}</w:t>
      </w:r>
    </w:p>
    <w:p w14:paraId="113A2BA1" w14:textId="77777777" w:rsidR="008B2851" w:rsidRPr="000A5526" w:rsidRDefault="008B2851" w:rsidP="008B2851">
      <w:pPr>
        <w:pStyle w:val="TheusSummaryAgents"/>
      </w:pPr>
      <w:r>
        <w:t>{[</w:t>
      </w:r>
      <w:r w:rsidRPr="00DF584F">
        <w:rPr>
          <w:b/>
          <w:noProof/>
          <w:color w:val="41A151"/>
          <w:shd w:val="clear" w:color="auto" w:fill="C9F3CD"/>
        </w:rPr>
        <w:t>if</w:t>
      </w:r>
      <w:r w:rsidRPr="00DF584F">
        <w:rPr>
          <w:noProof/>
          <w:color w:val="2157AD"/>
          <w:shd w:val="clear" w:color="auto" w:fill="C9F3CD"/>
        </w:rPr>
        <w:t xml:space="preserve"> </w:t>
      </w:r>
      <w:proofErr w:type="gramStart"/>
      <w:r w:rsidRPr="00DF584F">
        <w:rPr>
          <w:noProof/>
          <w:color w:val="2157AD"/>
          <w:shd w:val="clear" w:color="auto" w:fill="C9F3CD"/>
        </w:rPr>
        <w:t>SpouseFPOASuccessors</w:t>
      </w:r>
      <w:r>
        <w:t>]}</w:t>
      </w:r>
      <w:proofErr w:type="gramEnd"/>
    </w:p>
    <w:p w14:paraId="7FA8798E" w14:textId="77777777" w:rsidR="008B2851" w:rsidRPr="000A5526" w:rsidRDefault="008B2851" w:rsidP="008B2851">
      <w:pPr>
        <w:pStyle w:val="TheusSummaryAgents"/>
      </w:pPr>
      <w:r w:rsidRPr="000A5526">
        <w:t>{[</w:t>
      </w:r>
      <w:r w:rsidRPr="00DF584F">
        <w:rPr>
          <w:b/>
          <w:noProof/>
          <w:color w:val="C8792A"/>
          <w:shd w:val="clear" w:color="auto" w:fill="FAE7D2"/>
        </w:rPr>
        <w:t>list</w:t>
      </w:r>
      <w:r w:rsidRPr="00DF584F">
        <w:rPr>
          <w:noProof/>
          <w:color w:val="2157AD"/>
          <w:shd w:val="clear" w:color="auto" w:fill="FAE7D2"/>
        </w:rPr>
        <w:t xml:space="preserve"> </w:t>
      </w:r>
      <w:proofErr w:type="gramStart"/>
      <w:r w:rsidRPr="00DF584F">
        <w:rPr>
          <w:noProof/>
          <w:color w:val="2157AD"/>
          <w:shd w:val="clear" w:color="auto" w:fill="FAE7D2"/>
        </w:rPr>
        <w:t>SpouseFPOASuccAgents</w:t>
      </w:r>
      <w:r w:rsidRPr="000A5526">
        <w:t>]}</w:t>
      </w:r>
      <w:proofErr w:type="gramEnd"/>
    </w:p>
    <w:p w14:paraId="7D4C3405" w14:textId="77777777" w:rsidR="008B2851" w:rsidRPr="000A5526" w:rsidRDefault="008B2851" w:rsidP="008B2851">
      <w:pPr>
        <w:pStyle w:val="TheusSummaryAgents"/>
      </w:pPr>
      <w:r>
        <w:t>{[</w:t>
      </w:r>
      <w:r w:rsidRPr="00DF584F">
        <w:rPr>
          <w:b/>
          <w:noProof/>
          <w:color w:val="C8792A"/>
          <w:shd w:val="clear" w:color="auto" w:fill="FAE7D2"/>
        </w:rPr>
        <w:t>list</w:t>
      </w:r>
      <w:r w:rsidRPr="00DF584F">
        <w:rPr>
          <w:noProof/>
          <w:color w:val="2157AD"/>
          <w:shd w:val="clear" w:color="auto" w:fill="FAE7D2"/>
        </w:rPr>
        <w:t xml:space="preserve"> TrueAgents|punc: "1, 2, and 3"</w:t>
      </w:r>
      <w:r>
        <w:t>]}</w:t>
      </w:r>
      <w:r w:rsidRPr="00CE2E58">
        <w:rPr>
          <w:b/>
          <w:bCs/>
          <w:smallCaps/>
        </w:rPr>
        <w:t>{[</w:t>
      </w:r>
      <w:proofErr w:type="spellStart"/>
      <w:r w:rsidRPr="00DF584F">
        <w:rPr>
          <w:b/>
          <w:bCs/>
          <w:smallCaps/>
          <w:noProof/>
          <w:color w:val="2157AD"/>
          <w:shd w:val="clear" w:color="auto" w:fill="C9E1F3"/>
        </w:rPr>
        <w:t>NameCO|else</w:t>
      </w:r>
      <w:proofErr w:type="spellEnd"/>
      <w:r w:rsidRPr="00DF584F">
        <w:rPr>
          <w:b/>
          <w:bCs/>
          <w:smallCaps/>
          <w:noProof/>
          <w:color w:val="2157AD"/>
          <w:shd w:val="clear" w:color="auto" w:fill="C9E1F3"/>
        </w:rPr>
        <w:t>: "_________________"</w:t>
      </w:r>
      <w:r w:rsidRPr="00CE2E58">
        <w:rPr>
          <w:b/>
          <w:bCs/>
          <w:smallCaps/>
        </w:rPr>
        <w:t>]}</w:t>
      </w:r>
      <w:r w:rsidRPr="008D26B6">
        <w:t>{[</w:t>
      </w:r>
      <w:r w:rsidRPr="00DF584F">
        <w:rPr>
          <w:b/>
          <w:noProof/>
          <w:color w:val="C8792A"/>
          <w:shd w:val="clear" w:color="auto" w:fill="FAE7D2"/>
        </w:rPr>
        <w:t>endlist</w:t>
      </w:r>
      <w:r w:rsidRPr="008D26B6">
        <w:t>]}</w:t>
      </w:r>
      <w:r w:rsidRPr="000A5526">
        <w:t>{[</w:t>
      </w:r>
      <w:r w:rsidRPr="00DF584F">
        <w:rPr>
          <w:b/>
          <w:noProof/>
          <w:color w:val="41A151"/>
          <w:shd w:val="clear" w:color="auto" w:fill="C9F3CD"/>
        </w:rPr>
        <w:t>if</w:t>
      </w:r>
      <w:r w:rsidRPr="00DF584F">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DF584F">
        <w:rPr>
          <w:b/>
          <w:noProof/>
          <w:color w:val="41A151"/>
          <w:shd w:val="clear" w:color="auto" w:fill="C9F3CD"/>
        </w:rPr>
        <w:t>endif</w:t>
      </w:r>
      <w:r w:rsidRPr="000A5526">
        <w:t xml:space="preserve">]} </w:t>
      </w:r>
    </w:p>
    <w:p w14:paraId="6F749255" w14:textId="77777777" w:rsidR="008B2851" w:rsidRDefault="008B2851" w:rsidP="008B2851">
      <w:pPr>
        <w:pStyle w:val="TheusSummaryAgents"/>
      </w:pPr>
      <w:r w:rsidRPr="000A5526">
        <w:t>{[</w:t>
      </w:r>
      <w:r w:rsidRPr="00DF584F">
        <w:rPr>
          <w:b/>
          <w:noProof/>
          <w:color w:val="C8792A"/>
          <w:shd w:val="clear" w:color="auto" w:fill="FAE7D2"/>
        </w:rPr>
        <w:t>endlist</w:t>
      </w:r>
      <w:r w:rsidRPr="000A5526">
        <w:t>]}</w:t>
      </w:r>
    </w:p>
    <w:p w14:paraId="47604FFB" w14:textId="661EC415" w:rsidR="008B2851" w:rsidRDefault="008B2851" w:rsidP="008B2851">
      <w:pPr>
        <w:pStyle w:val="TheusSummaryAgents"/>
      </w:pPr>
      <w:r>
        <w:t>{[</w:t>
      </w:r>
      <w:r w:rsidRPr="00DF584F">
        <w:rPr>
          <w:b/>
          <w:noProof/>
          <w:color w:val="41A151"/>
          <w:shd w:val="clear" w:color="auto" w:fill="C9F3CD"/>
        </w:rPr>
        <w:t>endif</w:t>
      </w:r>
      <w:r>
        <w:t>]}</w:t>
      </w:r>
    </w:p>
    <w:p w14:paraId="53E7C6D1" w14:textId="29B3E9DC" w:rsidR="008B2851" w:rsidRDefault="008B2851" w:rsidP="004A3D70">
      <w:pPr>
        <w:pStyle w:val="TheusSummaryAgents"/>
      </w:pPr>
      <w:r>
        <w:t>{[endif]}</w:t>
      </w:r>
    </w:p>
    <w:p w14:paraId="3A12CA47" w14:textId="77777777" w:rsidR="004A3D70" w:rsidRPr="00C03550" w:rsidRDefault="004A3D70" w:rsidP="00765C42">
      <w:pPr>
        <w:pStyle w:val="IntroPSubtitle"/>
        <w:jc w:val="center"/>
        <w:rPr>
          <w:i/>
          <w:iCs/>
          <w:sz w:val="32"/>
          <w:szCs w:val="32"/>
          <w:u w:val="single"/>
        </w:rPr>
      </w:pPr>
      <w:r w:rsidRPr="00C03550">
        <w:rPr>
          <w:i/>
          <w:iCs/>
          <w:sz w:val="32"/>
          <w:szCs w:val="32"/>
          <w:u w:val="single"/>
        </w:rPr>
        <w:t>Health Care Power of Attorney</w:t>
      </w:r>
    </w:p>
    <w:p w14:paraId="1DDEB2DC" w14:textId="77777777" w:rsidR="004A3D70" w:rsidRPr="00682857" w:rsidRDefault="004A3D70" w:rsidP="00F901A8">
      <w:pPr>
        <w:pStyle w:val="CPCenterSingleSpaced"/>
        <w:rPr>
          <w:b w:val="0"/>
        </w:rPr>
      </w:pPr>
      <w:r w:rsidRPr="00682857">
        <w:t>Agents in the order and priority listed:</w:t>
      </w:r>
    </w:p>
    <w:p w14:paraId="2D01479D" w14:textId="52E9F2EB" w:rsidR="007B422E" w:rsidRDefault="007B422E" w:rsidP="007B422E">
      <w:pPr>
        <w:pStyle w:val="TheusSummaryAgents"/>
      </w:pPr>
      <w:r>
        <w:t>{[</w:t>
      </w:r>
      <w:r w:rsidRPr="005C3FAA">
        <w:rPr>
          <w:b/>
          <w:noProof/>
          <w:color w:val="C8792A"/>
          <w:shd w:val="clear" w:color="auto" w:fill="FAE7D2"/>
        </w:rPr>
        <w:t>list</w:t>
      </w:r>
      <w:r w:rsidRPr="005C3FAA">
        <w:rPr>
          <w:noProof/>
          <w:color w:val="2157AD"/>
          <w:shd w:val="clear" w:color="auto" w:fill="FAE7D2"/>
        </w:rPr>
        <w:t xml:space="preserve"> </w:t>
      </w:r>
      <w:r w:rsidRPr="002B650A">
        <w:rPr>
          <w:noProof/>
          <w:color w:val="2157AD"/>
          <w:shd w:val="clear" w:color="auto" w:fill="FAE7D2"/>
        </w:rPr>
        <w:t>ClientAgentsHPOA</w:t>
      </w:r>
      <w:r w:rsidRPr="005C3FAA">
        <w:rPr>
          <w:noProof/>
          <w:color w:val="2157AD"/>
          <w:shd w:val="clear" w:color="auto" w:fill="FAE7D2"/>
        </w:rPr>
        <w:t>.TrueAgents|punc: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w:t>
      </w:r>
      <w:r w:rsidRPr="005E1729">
        <w:rPr>
          <w:noProof/>
          <w:color w:val="2157AD"/>
          <w:shd w:val="clear" w:color="auto" w:fill="C9F3CD"/>
        </w:rPr>
        <w:t>ClientAgents</w:t>
      </w:r>
      <w:r>
        <w:rPr>
          <w:noProof/>
          <w:color w:val="2157AD"/>
          <w:shd w:val="clear" w:color="auto" w:fill="C9F3CD"/>
        </w:rPr>
        <w:t>H</w:t>
      </w:r>
      <w:r w:rsidRPr="005E1729">
        <w:rPr>
          <w:noProof/>
          <w:color w:val="2157AD"/>
          <w:shd w:val="clear" w:color="auto" w:fill="C9F3CD"/>
        </w:rPr>
        <w:t>POA</w:t>
      </w:r>
      <w:r>
        <w:rPr>
          <w:noProof/>
          <w:color w:val="2157AD"/>
          <w:shd w:val="clear" w:color="auto" w:fill="C9F3CD"/>
        </w:rPr>
        <w:t>.</w:t>
      </w:r>
      <w:r w:rsidRPr="008D26B6">
        <w:rPr>
          <w:noProof/>
          <w:color w:val="2157AD"/>
          <w:shd w:val="clear" w:color="auto" w:fill="C9F3CD"/>
        </w:rPr>
        <w:t>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w:t>
      </w:r>
    </w:p>
    <w:p w14:paraId="25251254" w14:textId="77777777" w:rsidR="007B422E" w:rsidRPr="000A5526" w:rsidRDefault="007B422E" w:rsidP="007B422E">
      <w:pPr>
        <w:pStyle w:val="TheusSummaryAgents"/>
      </w:pPr>
      <w:r>
        <w:lastRenderedPageBreak/>
        <w:t>{[</w:t>
      </w:r>
      <w:r w:rsidRPr="005E1729">
        <w:rPr>
          <w:b/>
          <w:noProof/>
          <w:color w:val="41A151"/>
          <w:shd w:val="clear" w:color="auto" w:fill="C9F3CD"/>
        </w:rPr>
        <w:t>if</w:t>
      </w:r>
      <w:r w:rsidRPr="005E1729">
        <w:rPr>
          <w:noProof/>
          <w:color w:val="2157AD"/>
          <w:shd w:val="clear" w:color="auto" w:fill="C9F3CD"/>
        </w:rPr>
        <w:t xml:space="preserve"> </w:t>
      </w:r>
      <w:proofErr w:type="gramStart"/>
      <w:r w:rsidRPr="005E1729">
        <w:rPr>
          <w:noProof/>
          <w:color w:val="2157AD"/>
          <w:shd w:val="clear" w:color="auto" w:fill="C9F3CD"/>
        </w:rPr>
        <w:t>ClientHPOASuccessors</w:t>
      </w:r>
      <w:r>
        <w:t>]}</w:t>
      </w:r>
      <w:proofErr w:type="gramEnd"/>
    </w:p>
    <w:p w14:paraId="1A3CD9A7" w14:textId="77777777" w:rsidR="007B422E" w:rsidRPr="00D25AD6" w:rsidRDefault="007B422E" w:rsidP="007B422E">
      <w:pPr>
        <w:pStyle w:val="TheusSummaryAgents"/>
      </w:pPr>
      <w:r w:rsidRPr="000A5526">
        <w:t>{[</w:t>
      </w:r>
      <w:r w:rsidRPr="005E1729">
        <w:rPr>
          <w:b/>
          <w:noProof/>
          <w:color w:val="C8792A"/>
          <w:shd w:val="clear" w:color="auto" w:fill="FAE7D2"/>
        </w:rPr>
        <w:t>list</w:t>
      </w:r>
      <w:r w:rsidRPr="005E1729">
        <w:rPr>
          <w:noProof/>
          <w:color w:val="2157AD"/>
          <w:shd w:val="clear" w:color="auto" w:fill="FAE7D2"/>
        </w:rPr>
        <w:t xml:space="preserve"> </w:t>
      </w:r>
      <w:proofErr w:type="gramStart"/>
      <w:r w:rsidRPr="005E1729">
        <w:rPr>
          <w:noProof/>
          <w:color w:val="2157AD"/>
          <w:shd w:val="clear" w:color="auto" w:fill="FAE7D2"/>
        </w:rPr>
        <w:t>ClientHPOASuccAgents</w:t>
      </w:r>
      <w:r w:rsidRPr="000A5526">
        <w:t>]}</w:t>
      </w:r>
      <w:proofErr w:type="gramEnd"/>
    </w:p>
    <w:p w14:paraId="2B768F2F" w14:textId="77777777" w:rsidR="007B422E" w:rsidRDefault="007B422E" w:rsidP="007B422E">
      <w:pPr>
        <w:pStyle w:val="TheusSummaryAgents"/>
      </w:pPr>
      <w:r>
        <w:t>{[</w:t>
      </w:r>
      <w:r w:rsidRPr="008D26B6">
        <w:rPr>
          <w:b/>
          <w:noProof/>
          <w:color w:val="C8792A"/>
          <w:shd w:val="clear" w:color="auto" w:fill="FAE7D2"/>
        </w:rPr>
        <w:t>list</w:t>
      </w:r>
      <w:r w:rsidRPr="008D26B6">
        <w:rPr>
          <w:noProof/>
          <w:color w:val="2157AD"/>
          <w:shd w:val="clear" w:color="auto" w:fill="FAE7D2"/>
        </w:rPr>
        <w:t xml:space="preserve"> TrueAgents|punc: "1, 2, and 3"</w:t>
      </w:r>
      <w:r>
        <w:t>]}</w:t>
      </w:r>
      <w:r w:rsidRPr="00CE2E58">
        <w:rPr>
          <w:b/>
          <w:bCs/>
          <w:smallCaps/>
        </w:rPr>
        <w:t>{[</w:t>
      </w:r>
      <w:proofErr w:type="spellStart"/>
      <w:r w:rsidRPr="00FA134E">
        <w:rPr>
          <w:b/>
          <w:bCs/>
          <w:smallCaps/>
          <w:noProof/>
          <w:color w:val="2157AD"/>
          <w:shd w:val="clear" w:color="auto" w:fill="C9E1F3"/>
        </w:rPr>
        <w:t>NameCO|else</w:t>
      </w:r>
      <w:proofErr w:type="spellEnd"/>
      <w:r w:rsidRPr="00FA134E">
        <w:rPr>
          <w:b/>
          <w:bCs/>
          <w:smallCaps/>
          <w:noProof/>
          <w:color w:val="2157AD"/>
          <w:shd w:val="clear" w:color="auto" w:fill="C9E1F3"/>
        </w:rPr>
        <w:t>: "_________________"</w:t>
      </w:r>
      <w:r w:rsidRPr="00CE2E58">
        <w:rPr>
          <w:b/>
          <w:bCs/>
          <w:smallCaps/>
        </w:rPr>
        <w:t>]}</w:t>
      </w:r>
      <w:r w:rsidRPr="008D26B6">
        <w:t>{[</w:t>
      </w:r>
      <w:r w:rsidRPr="008D26B6">
        <w:rPr>
          <w:b/>
          <w:noProof/>
          <w:color w:val="C8792A"/>
          <w:shd w:val="clear" w:color="auto" w:fill="FAE7D2"/>
        </w:rPr>
        <w:t>endlist</w:t>
      </w:r>
      <w:r w:rsidRPr="008D26B6">
        <w:t>]}</w:t>
      </w:r>
      <w:r w:rsidRPr="000A5526">
        <w:t>{[</w:t>
      </w:r>
      <w:r w:rsidRPr="008D26B6">
        <w:rPr>
          <w:b/>
          <w:noProof/>
          <w:color w:val="41A151"/>
          <w:shd w:val="clear" w:color="auto" w:fill="C9F3CD"/>
        </w:rPr>
        <w:t>if</w:t>
      </w:r>
      <w:r w:rsidRPr="008D26B6">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FA134E">
        <w:rPr>
          <w:b/>
          <w:noProof/>
          <w:color w:val="41A151"/>
          <w:shd w:val="clear" w:color="auto" w:fill="C9F3CD"/>
        </w:rPr>
        <w:t>endif</w:t>
      </w:r>
      <w:r w:rsidRPr="000A5526">
        <w:t xml:space="preserve">]} </w:t>
      </w:r>
    </w:p>
    <w:p w14:paraId="7E5FC00C" w14:textId="77777777" w:rsidR="007B422E" w:rsidRDefault="007B422E" w:rsidP="007B422E">
      <w:pPr>
        <w:pStyle w:val="TheusSummaryAgents"/>
      </w:pPr>
      <w:r w:rsidRPr="000A5526">
        <w:t>{[</w:t>
      </w:r>
      <w:r w:rsidRPr="005E1729">
        <w:rPr>
          <w:b/>
          <w:noProof/>
          <w:color w:val="C8792A"/>
          <w:shd w:val="clear" w:color="auto" w:fill="FAE7D2"/>
        </w:rPr>
        <w:t>endlist</w:t>
      </w:r>
      <w:r w:rsidRPr="000A5526">
        <w:t>]}</w:t>
      </w:r>
    </w:p>
    <w:p w14:paraId="0BAD5237" w14:textId="3A5776DF" w:rsidR="004A3D70" w:rsidRDefault="007B422E" w:rsidP="007B422E">
      <w:pPr>
        <w:pStyle w:val="TheusSummaryAgents"/>
      </w:pPr>
      <w:r>
        <w:t>{[</w:t>
      </w:r>
      <w:r w:rsidRPr="005E1729">
        <w:rPr>
          <w:b/>
          <w:noProof/>
          <w:color w:val="41A151"/>
          <w:shd w:val="clear" w:color="auto" w:fill="C9F3CD"/>
        </w:rPr>
        <w:t>endif</w:t>
      </w:r>
      <w:r>
        <w:t>]}</w:t>
      </w:r>
    </w:p>
    <w:p w14:paraId="36D63513" w14:textId="4C174B63" w:rsidR="00327EFE" w:rsidRDefault="008B2851" w:rsidP="004A3D70">
      <w:pPr>
        <w:pStyle w:val="TheusSummaryAgents"/>
      </w:pPr>
      <w:r>
        <w:t>{[</w:t>
      </w:r>
      <w:r w:rsidRPr="00DF584F">
        <w:rPr>
          <w:b/>
          <w:noProof/>
          <w:color w:val="41A151"/>
          <w:shd w:val="clear" w:color="auto" w:fill="C9F3CD"/>
        </w:rPr>
        <w:t>if</w:t>
      </w:r>
      <w:r w:rsidRPr="00DF584F">
        <w:rPr>
          <w:noProof/>
          <w:color w:val="2157AD"/>
          <w:shd w:val="clear" w:color="auto" w:fill="C9F3CD"/>
        </w:rPr>
        <w:t xml:space="preserve"> </w:t>
      </w:r>
      <w:r>
        <w:rPr>
          <w:noProof/>
          <w:color w:val="2157AD"/>
          <w:shd w:val="clear" w:color="auto" w:fill="C9F3CD"/>
        </w:rPr>
        <w:t>MarriedTF &amp;&amp; JointOrSinglePlan == "Joint</w:t>
      </w:r>
      <w:proofErr w:type="gramStart"/>
      <w:r>
        <w:rPr>
          <w:noProof/>
          <w:color w:val="2157AD"/>
          <w:shd w:val="clear" w:color="auto" w:fill="C9F3CD"/>
        </w:rPr>
        <w:t>"</w:t>
      </w:r>
      <w:r>
        <w:t>]}</w:t>
      </w:r>
      <w:proofErr w:type="gramEnd"/>
    </w:p>
    <w:p w14:paraId="51511D30" w14:textId="77777777" w:rsidR="00674BA0" w:rsidRDefault="00674BA0" w:rsidP="004A3D70">
      <w:pPr>
        <w:pStyle w:val="TheusSummaryAgents"/>
      </w:pPr>
    </w:p>
    <w:p w14:paraId="0AE5B60C" w14:textId="77777777" w:rsidR="008B2851" w:rsidRDefault="008B2851" w:rsidP="008B2851">
      <w:pPr>
        <w:pStyle w:val="TheusSummaryAgents"/>
      </w:pPr>
      <w:r>
        <w:t>{[</w:t>
      </w:r>
      <w:r w:rsidRPr="00DF584F">
        <w:rPr>
          <w:b/>
          <w:noProof/>
          <w:color w:val="C8792A"/>
          <w:shd w:val="clear" w:color="auto" w:fill="FAE7D2"/>
        </w:rPr>
        <w:t>list</w:t>
      </w:r>
      <w:r w:rsidRPr="00DF584F">
        <w:rPr>
          <w:noProof/>
          <w:color w:val="2157AD"/>
          <w:shd w:val="clear" w:color="auto" w:fill="FAE7D2"/>
        </w:rPr>
        <w:t xml:space="preserve"> SpouseAgentsHPOA.TrueAgents|punc: "1, 2, and 3"</w:t>
      </w:r>
      <w:r>
        <w:t>]}</w:t>
      </w:r>
      <w:r w:rsidRPr="00CE2E58">
        <w:rPr>
          <w:b/>
          <w:bCs/>
          <w:smallCaps/>
        </w:rPr>
        <w:t>{[</w:t>
      </w:r>
      <w:proofErr w:type="spellStart"/>
      <w:r w:rsidRPr="00DF584F">
        <w:rPr>
          <w:b/>
          <w:bCs/>
          <w:smallCaps/>
          <w:noProof/>
          <w:color w:val="2157AD"/>
          <w:shd w:val="clear" w:color="auto" w:fill="C9E1F3"/>
        </w:rPr>
        <w:t>NameCO|else</w:t>
      </w:r>
      <w:proofErr w:type="spellEnd"/>
      <w:r w:rsidRPr="00DF584F">
        <w:rPr>
          <w:b/>
          <w:bCs/>
          <w:smallCaps/>
          <w:noProof/>
          <w:color w:val="2157AD"/>
          <w:shd w:val="clear" w:color="auto" w:fill="C9E1F3"/>
        </w:rPr>
        <w:t>: "_________________"</w:t>
      </w:r>
      <w:r w:rsidRPr="00CE2E58">
        <w:rPr>
          <w:b/>
          <w:bCs/>
          <w:smallCaps/>
        </w:rPr>
        <w:t>]}</w:t>
      </w:r>
      <w:r w:rsidRPr="008D26B6">
        <w:t>{[</w:t>
      </w:r>
      <w:r w:rsidRPr="00DF584F">
        <w:rPr>
          <w:b/>
          <w:noProof/>
          <w:color w:val="C8792A"/>
          <w:shd w:val="clear" w:color="auto" w:fill="FAE7D2"/>
        </w:rPr>
        <w:t>endlist</w:t>
      </w:r>
      <w:r w:rsidRPr="008D26B6">
        <w:t>]}</w:t>
      </w:r>
      <w:r w:rsidRPr="000A5526">
        <w:t>{[</w:t>
      </w:r>
      <w:r w:rsidRPr="00DF584F">
        <w:rPr>
          <w:b/>
          <w:noProof/>
          <w:color w:val="41A151"/>
          <w:shd w:val="clear" w:color="auto" w:fill="C9F3CD"/>
        </w:rPr>
        <w:t>if</w:t>
      </w:r>
      <w:r w:rsidRPr="00DF584F">
        <w:rPr>
          <w:noProof/>
          <w:color w:val="2157AD"/>
          <w:shd w:val="clear" w:color="auto" w:fill="C9F3CD"/>
        </w:rPr>
        <w:t xml:space="preserve"> SpouseAgentsHPOA.TrueAgents.length &gt; 1</w:t>
      </w:r>
      <w:r w:rsidRPr="000A5526">
        <w:t>]}</w:t>
      </w:r>
      <w:r>
        <w:t>,</w:t>
      </w:r>
      <w:r w:rsidRPr="000A5526">
        <w:t xml:space="preserve"> as </w:t>
      </w:r>
      <w:r>
        <w:t>C</w:t>
      </w:r>
      <w:r w:rsidRPr="000A5526">
        <w:t>o-</w:t>
      </w:r>
      <w:r>
        <w:t>Agents</w:t>
      </w:r>
      <w:r w:rsidRPr="000A5526">
        <w:t>{[</w:t>
      </w:r>
      <w:r w:rsidRPr="00DF584F">
        <w:rPr>
          <w:b/>
          <w:noProof/>
          <w:color w:val="41A151"/>
          <w:shd w:val="clear" w:color="auto" w:fill="C9F3CD"/>
        </w:rPr>
        <w:t>endif</w:t>
      </w:r>
      <w:r w:rsidRPr="000A5526">
        <w:t>]}</w:t>
      </w:r>
    </w:p>
    <w:p w14:paraId="2985A242" w14:textId="77777777" w:rsidR="008B2851" w:rsidRPr="000A5526" w:rsidRDefault="008B2851" w:rsidP="008B2851">
      <w:pPr>
        <w:pStyle w:val="TheusSummaryAgents"/>
      </w:pPr>
      <w:r>
        <w:t>{[</w:t>
      </w:r>
      <w:r w:rsidRPr="00DF584F">
        <w:rPr>
          <w:b/>
          <w:noProof/>
          <w:color w:val="41A151"/>
          <w:shd w:val="clear" w:color="auto" w:fill="C9F3CD"/>
        </w:rPr>
        <w:t>if</w:t>
      </w:r>
      <w:r w:rsidRPr="00DF584F">
        <w:rPr>
          <w:noProof/>
          <w:color w:val="2157AD"/>
          <w:shd w:val="clear" w:color="auto" w:fill="C9F3CD"/>
        </w:rPr>
        <w:t xml:space="preserve"> </w:t>
      </w:r>
      <w:proofErr w:type="gramStart"/>
      <w:r w:rsidRPr="00DF584F">
        <w:rPr>
          <w:noProof/>
          <w:color w:val="2157AD"/>
          <w:shd w:val="clear" w:color="auto" w:fill="C9F3CD"/>
        </w:rPr>
        <w:t>SpouseHPOASuccessors</w:t>
      </w:r>
      <w:r>
        <w:t>]}</w:t>
      </w:r>
      <w:proofErr w:type="gramEnd"/>
    </w:p>
    <w:p w14:paraId="06AE84CA" w14:textId="77777777" w:rsidR="008B2851" w:rsidRPr="00D25AD6" w:rsidRDefault="008B2851" w:rsidP="008B2851">
      <w:pPr>
        <w:pStyle w:val="TheusSummaryAgents"/>
      </w:pPr>
      <w:r w:rsidRPr="000A5526">
        <w:t>{[</w:t>
      </w:r>
      <w:r w:rsidRPr="00DF584F">
        <w:rPr>
          <w:b/>
          <w:noProof/>
          <w:color w:val="C8792A"/>
          <w:shd w:val="clear" w:color="auto" w:fill="FAE7D2"/>
        </w:rPr>
        <w:t>list</w:t>
      </w:r>
      <w:r w:rsidRPr="00DF584F">
        <w:rPr>
          <w:noProof/>
          <w:color w:val="2157AD"/>
          <w:shd w:val="clear" w:color="auto" w:fill="FAE7D2"/>
        </w:rPr>
        <w:t xml:space="preserve"> </w:t>
      </w:r>
      <w:proofErr w:type="gramStart"/>
      <w:r w:rsidRPr="00DF584F">
        <w:rPr>
          <w:noProof/>
          <w:color w:val="2157AD"/>
          <w:shd w:val="clear" w:color="auto" w:fill="FAE7D2"/>
        </w:rPr>
        <w:t>SpouseHPOASuccAgents</w:t>
      </w:r>
      <w:r w:rsidRPr="000A5526">
        <w:t>]}</w:t>
      </w:r>
      <w:proofErr w:type="gramEnd"/>
    </w:p>
    <w:p w14:paraId="7028DF72" w14:textId="77777777" w:rsidR="008B2851" w:rsidRDefault="008B2851" w:rsidP="008B2851">
      <w:pPr>
        <w:pStyle w:val="TheusSummaryAgents"/>
      </w:pPr>
      <w:r>
        <w:t>{[</w:t>
      </w:r>
      <w:r w:rsidRPr="00DF584F">
        <w:rPr>
          <w:b/>
          <w:noProof/>
          <w:color w:val="C8792A"/>
          <w:shd w:val="clear" w:color="auto" w:fill="FAE7D2"/>
        </w:rPr>
        <w:t>list</w:t>
      </w:r>
      <w:r w:rsidRPr="00DF584F">
        <w:rPr>
          <w:noProof/>
          <w:color w:val="2157AD"/>
          <w:shd w:val="clear" w:color="auto" w:fill="FAE7D2"/>
        </w:rPr>
        <w:t xml:space="preserve"> TrueAgents|punc: "1, 2, and 3"</w:t>
      </w:r>
      <w:r>
        <w:t>]}</w:t>
      </w:r>
      <w:r w:rsidRPr="00CE2E58">
        <w:rPr>
          <w:b/>
          <w:bCs/>
          <w:smallCaps/>
        </w:rPr>
        <w:t>{[</w:t>
      </w:r>
      <w:proofErr w:type="spellStart"/>
      <w:r w:rsidRPr="00DF584F">
        <w:rPr>
          <w:b/>
          <w:bCs/>
          <w:smallCaps/>
          <w:noProof/>
          <w:color w:val="2157AD"/>
          <w:shd w:val="clear" w:color="auto" w:fill="C9E1F3"/>
        </w:rPr>
        <w:t>NameCO|else</w:t>
      </w:r>
      <w:proofErr w:type="spellEnd"/>
      <w:r w:rsidRPr="00DF584F">
        <w:rPr>
          <w:b/>
          <w:bCs/>
          <w:smallCaps/>
          <w:noProof/>
          <w:color w:val="2157AD"/>
          <w:shd w:val="clear" w:color="auto" w:fill="C9E1F3"/>
        </w:rPr>
        <w:t>: "_________________"</w:t>
      </w:r>
      <w:r w:rsidRPr="00CE2E58">
        <w:rPr>
          <w:b/>
          <w:bCs/>
          <w:smallCaps/>
        </w:rPr>
        <w:t>]}</w:t>
      </w:r>
      <w:r w:rsidRPr="008D26B6">
        <w:t>{[</w:t>
      </w:r>
      <w:r w:rsidRPr="00DF584F">
        <w:rPr>
          <w:b/>
          <w:noProof/>
          <w:color w:val="C8792A"/>
          <w:shd w:val="clear" w:color="auto" w:fill="FAE7D2"/>
        </w:rPr>
        <w:t>endlist</w:t>
      </w:r>
      <w:r w:rsidRPr="008D26B6">
        <w:t>]}</w:t>
      </w:r>
      <w:r w:rsidRPr="000A5526">
        <w:t>{[</w:t>
      </w:r>
      <w:r w:rsidRPr="00DF584F">
        <w:rPr>
          <w:b/>
          <w:noProof/>
          <w:color w:val="41A151"/>
          <w:shd w:val="clear" w:color="auto" w:fill="C9F3CD"/>
        </w:rPr>
        <w:t>if</w:t>
      </w:r>
      <w:r w:rsidRPr="00DF584F">
        <w:rPr>
          <w:noProof/>
          <w:color w:val="2157AD"/>
          <w:shd w:val="clear" w:color="auto" w:fill="C9F3CD"/>
        </w:rPr>
        <w:t xml:space="preserve"> TrueAgents.length &gt; 1</w:t>
      </w:r>
      <w:r w:rsidRPr="000A5526">
        <w:t>]}</w:t>
      </w:r>
      <w:r>
        <w:t>,</w:t>
      </w:r>
      <w:r w:rsidRPr="000A5526">
        <w:t xml:space="preserve"> as </w:t>
      </w:r>
      <w:r>
        <w:t>C</w:t>
      </w:r>
      <w:r w:rsidRPr="000A5526">
        <w:t>o-</w:t>
      </w:r>
      <w:r>
        <w:t>Agents</w:t>
      </w:r>
      <w:r w:rsidRPr="000A5526">
        <w:t>{[</w:t>
      </w:r>
      <w:r w:rsidRPr="00DF584F">
        <w:rPr>
          <w:b/>
          <w:noProof/>
          <w:color w:val="41A151"/>
          <w:shd w:val="clear" w:color="auto" w:fill="C9F3CD"/>
        </w:rPr>
        <w:t>endif</w:t>
      </w:r>
      <w:r w:rsidRPr="000A5526">
        <w:t xml:space="preserve">]} </w:t>
      </w:r>
    </w:p>
    <w:p w14:paraId="6B10FCBE" w14:textId="77777777" w:rsidR="008B2851" w:rsidRDefault="008B2851" w:rsidP="008B2851">
      <w:pPr>
        <w:pStyle w:val="TheusSummaryAgents"/>
      </w:pPr>
      <w:r w:rsidRPr="000A5526">
        <w:t>{[</w:t>
      </w:r>
      <w:r w:rsidRPr="00DF584F">
        <w:rPr>
          <w:b/>
          <w:noProof/>
          <w:color w:val="C8792A"/>
          <w:shd w:val="clear" w:color="auto" w:fill="FAE7D2"/>
        </w:rPr>
        <w:t>endlist</w:t>
      </w:r>
      <w:r w:rsidRPr="000A5526">
        <w:t>]}</w:t>
      </w:r>
    </w:p>
    <w:p w14:paraId="39DDBE99" w14:textId="05BCE742" w:rsidR="008B2851" w:rsidRDefault="008B2851" w:rsidP="008B2851">
      <w:pPr>
        <w:pStyle w:val="TheusSummaryAgents"/>
      </w:pPr>
      <w:r>
        <w:t>{[</w:t>
      </w:r>
      <w:r w:rsidRPr="00DF584F">
        <w:rPr>
          <w:b/>
          <w:noProof/>
          <w:color w:val="41A151"/>
          <w:shd w:val="clear" w:color="auto" w:fill="C9F3CD"/>
        </w:rPr>
        <w:t>endif</w:t>
      </w:r>
      <w:r>
        <w:t>]}</w:t>
      </w:r>
    </w:p>
    <w:p w14:paraId="549B1696" w14:textId="29C58455" w:rsidR="008B2851" w:rsidRPr="000A5526" w:rsidRDefault="008B2851" w:rsidP="004A3D70">
      <w:pPr>
        <w:pStyle w:val="TheusSummaryAgents"/>
      </w:pPr>
      <w:r>
        <w:t>{[</w:t>
      </w:r>
      <w:r w:rsidRPr="00674BA0">
        <w:rPr>
          <w:b/>
          <w:noProof/>
          <w:color w:val="41A151"/>
          <w:shd w:val="clear" w:color="auto" w:fill="C9F3CD"/>
        </w:rPr>
        <w:t>endif</w:t>
      </w:r>
      <w:r>
        <w:t>]}</w:t>
      </w:r>
    </w:p>
    <w:p w14:paraId="0AAD3E8C" w14:textId="77777777" w:rsidR="004A3D70" w:rsidRPr="00C03550" w:rsidRDefault="004A3D70" w:rsidP="004A3D70">
      <w:pPr>
        <w:pStyle w:val="CPTitle"/>
        <w:rPr>
          <w:rFonts w:ascii="Garamond" w:hAnsi="Garamond"/>
          <w:sz w:val="40"/>
          <w:szCs w:val="40"/>
          <w:u w:val="single"/>
        </w:rPr>
      </w:pPr>
      <w:r w:rsidRPr="00C03550">
        <w:rPr>
          <w:rFonts w:ascii="Garamond" w:hAnsi="Garamond"/>
          <w:sz w:val="40"/>
          <w:szCs w:val="40"/>
          <w:u w:val="single"/>
        </w:rPr>
        <w:t>General Trust Provisions by Article</w:t>
      </w:r>
    </w:p>
    <w:p w14:paraId="33453C0E" w14:textId="77777777" w:rsidR="004A3D70" w:rsidRPr="00C03550" w:rsidRDefault="004A3D70" w:rsidP="00C03550">
      <w:pPr>
        <w:pStyle w:val="IntroPSubtitle"/>
        <w:jc w:val="center"/>
        <w:rPr>
          <w:sz w:val="32"/>
          <w:szCs w:val="32"/>
        </w:rPr>
      </w:pPr>
      <w:r w:rsidRPr="00C03550">
        <w:rPr>
          <w:sz w:val="32"/>
          <w:szCs w:val="32"/>
        </w:rPr>
        <w:t>Article One (Declaration of Trust)</w:t>
      </w:r>
    </w:p>
    <w:p w14:paraId="021DAB99" w14:textId="3DDD7783" w:rsidR="004A3D70" w:rsidRPr="00F4709F" w:rsidRDefault="004A3D70" w:rsidP="004A3D70">
      <w:pPr>
        <w:pStyle w:val="TheusSummaryBody1"/>
        <w:rPr>
          <w:b/>
          <w:bCs/>
        </w:rPr>
      </w:pPr>
      <w:r w:rsidRPr="005D192D">
        <w:rPr>
          <w:bCs/>
        </w:rPr>
        <w:t xml:space="preserve">This Trust </w:t>
      </w:r>
      <w:r w:rsidRPr="002D57B9">
        <w:t>is</w:t>
      </w:r>
      <w:r w:rsidRPr="005D192D">
        <w:rPr>
          <w:bCs/>
        </w:rPr>
        <w:t xml:space="preserve"> {[</w:t>
      </w:r>
      <w:r w:rsidRPr="00613DA1">
        <w:rPr>
          <w:b/>
          <w:bCs/>
          <w:noProof/>
          <w:color w:val="41A151"/>
          <w:shd w:val="clear" w:color="auto" w:fill="C9F3CD"/>
        </w:rPr>
        <w:t>if</w:t>
      </w:r>
      <w:r w:rsidRPr="00613DA1">
        <w:rPr>
          <w:bCs/>
          <w:noProof/>
          <w:color w:val="2157AD"/>
          <w:shd w:val="clear" w:color="auto" w:fill="C9F3CD"/>
        </w:rPr>
        <w:t xml:space="preserve"> RevApt == "APT"</w:t>
      </w:r>
      <w:r w:rsidRPr="005D192D">
        <w:rPr>
          <w:bCs/>
        </w:rPr>
        <w:t>]}</w:t>
      </w:r>
      <w:proofErr w:type="spellStart"/>
      <w:r w:rsidRPr="005D192D">
        <w:rPr>
          <w:bCs/>
        </w:rPr>
        <w:t>ir</w:t>
      </w:r>
      <w:proofErr w:type="spellEnd"/>
      <w:r w:rsidRPr="005D192D">
        <w:rPr>
          <w:bCs/>
        </w:rPr>
        <w:t>{[</w:t>
      </w:r>
      <w:r w:rsidRPr="00613DA1">
        <w:rPr>
          <w:b/>
          <w:bCs/>
          <w:noProof/>
          <w:color w:val="41A151"/>
          <w:shd w:val="clear" w:color="auto" w:fill="C9F3CD"/>
        </w:rPr>
        <w:t>endif</w:t>
      </w:r>
      <w:r w:rsidRPr="005D192D">
        <w:rPr>
          <w:bCs/>
        </w:rPr>
        <w:t>]}revocable and I can{[</w:t>
      </w:r>
      <w:r w:rsidRPr="00613DA1">
        <w:rPr>
          <w:b/>
          <w:bCs/>
          <w:noProof/>
          <w:color w:val="41A151"/>
          <w:shd w:val="clear" w:color="auto" w:fill="C9F3CD"/>
        </w:rPr>
        <w:t>if</w:t>
      </w:r>
      <w:r w:rsidRPr="00613DA1">
        <w:rPr>
          <w:bCs/>
          <w:noProof/>
          <w:color w:val="2157AD"/>
          <w:shd w:val="clear" w:color="auto" w:fill="C9F3CD"/>
        </w:rPr>
        <w:t xml:space="preserve"> RevApt == "APT"</w:t>
      </w:r>
      <w:r w:rsidRPr="005D192D">
        <w:rPr>
          <w:bCs/>
        </w:rPr>
        <w:t>]}not{[</w:t>
      </w:r>
      <w:r w:rsidRPr="00613DA1">
        <w:rPr>
          <w:b/>
          <w:bCs/>
          <w:noProof/>
          <w:color w:val="41A151"/>
          <w:shd w:val="clear" w:color="auto" w:fill="C9F3CD"/>
        </w:rPr>
        <w:t>endif</w:t>
      </w:r>
      <w:r w:rsidRPr="005D192D">
        <w:rPr>
          <w:bCs/>
        </w:rPr>
        <w:t>]} alter, amend, revoke or terminate it {[</w:t>
      </w:r>
      <w:r w:rsidRPr="00613DA1">
        <w:rPr>
          <w:b/>
          <w:bCs/>
          <w:noProof/>
          <w:color w:val="41A151"/>
          <w:shd w:val="clear" w:color="auto" w:fill="C9F3CD"/>
        </w:rPr>
        <w:t>if</w:t>
      </w:r>
      <w:r w:rsidRPr="00613DA1">
        <w:rPr>
          <w:bCs/>
          <w:noProof/>
          <w:color w:val="2157AD"/>
          <w:shd w:val="clear" w:color="auto" w:fill="C9F3CD"/>
        </w:rPr>
        <w:t xml:space="preserve"> RevApt == "Revocable"</w:t>
      </w:r>
      <w:r w:rsidRPr="005D192D">
        <w:rPr>
          <w:bCs/>
        </w:rPr>
        <w:t xml:space="preserve">]}as </w:t>
      </w:r>
      <w:r>
        <w:rPr>
          <w:bCs/>
        </w:rPr>
        <w:t xml:space="preserve">specifically </w:t>
      </w:r>
      <w:r w:rsidRPr="005D192D">
        <w:rPr>
          <w:bCs/>
        </w:rPr>
        <w:t xml:space="preserve">provided </w:t>
      </w:r>
      <w:r>
        <w:rPr>
          <w:bCs/>
        </w:rPr>
        <w:t xml:space="preserve">for </w:t>
      </w:r>
      <w:r w:rsidRPr="005D192D">
        <w:rPr>
          <w:bCs/>
        </w:rPr>
        <w:t>in Article Two{[</w:t>
      </w:r>
      <w:r w:rsidRPr="00613DA1">
        <w:rPr>
          <w:b/>
          <w:bCs/>
          <w:noProof/>
          <w:color w:val="41A151"/>
          <w:shd w:val="clear" w:color="auto" w:fill="C9F3CD"/>
        </w:rPr>
        <w:t>else</w:t>
      </w:r>
      <w:r w:rsidRPr="005D192D">
        <w:rPr>
          <w:bCs/>
        </w:rPr>
        <w:t xml:space="preserve">]}in any way except as specifically provided for </w:t>
      </w:r>
      <w:r>
        <w:rPr>
          <w:bCs/>
        </w:rPr>
        <w:t>in the</w:t>
      </w:r>
      <w:r w:rsidRPr="005D192D">
        <w:rPr>
          <w:bCs/>
        </w:rPr>
        <w:t xml:space="preserve"> Trust Agreement{[</w:t>
      </w:r>
      <w:r w:rsidRPr="00613DA1">
        <w:rPr>
          <w:b/>
          <w:bCs/>
          <w:noProof/>
          <w:color w:val="41A151"/>
          <w:shd w:val="clear" w:color="auto" w:fill="C9F3CD"/>
        </w:rPr>
        <w:t>endif</w:t>
      </w:r>
      <w:r w:rsidRPr="005D192D">
        <w:rPr>
          <w:bCs/>
        </w:rPr>
        <w:t>]}.</w:t>
      </w:r>
    </w:p>
    <w:p w14:paraId="474CBD23" w14:textId="77777777" w:rsidR="004A3D70" w:rsidRPr="00C03550" w:rsidRDefault="004A3D70" w:rsidP="00C03550">
      <w:pPr>
        <w:pStyle w:val="IntroPSubtitle"/>
        <w:jc w:val="center"/>
        <w:rPr>
          <w:sz w:val="32"/>
          <w:szCs w:val="32"/>
        </w:rPr>
      </w:pPr>
      <w:r w:rsidRPr="00C03550">
        <w:rPr>
          <w:sz w:val="32"/>
          <w:szCs w:val="32"/>
        </w:rPr>
        <w:t>Article Two (Lifetime Trust)</w:t>
      </w:r>
    </w:p>
    <w:p w14:paraId="445960EB" w14:textId="77777777" w:rsidR="004A3D70" w:rsidRDefault="004A3D70" w:rsidP="001A23B1">
      <w:pPr>
        <w:pStyle w:val="TheusSummaryBody1"/>
        <w:keepNext/>
      </w:pPr>
      <w:r>
        <w:t>The income {[</w:t>
      </w:r>
      <w:r w:rsidRPr="00613DA1">
        <w:rPr>
          <w:b/>
          <w:noProof/>
          <w:color w:val="41A151"/>
          <w:shd w:val="clear" w:color="auto" w:fill="C9F3CD"/>
        </w:rPr>
        <w:t>if</w:t>
      </w:r>
      <w:r w:rsidRPr="00613DA1">
        <w:rPr>
          <w:noProof/>
          <w:color w:val="2157AD"/>
          <w:shd w:val="clear" w:color="auto" w:fill="C9F3CD"/>
        </w:rPr>
        <w:t xml:space="preserve"> RevApt == "Revocable"</w:t>
      </w:r>
      <w:r>
        <w:t>]}and principal {[</w:t>
      </w:r>
      <w:r w:rsidRPr="00613DA1">
        <w:rPr>
          <w:b/>
          <w:noProof/>
          <w:color w:val="41A151"/>
          <w:shd w:val="clear" w:color="auto" w:fill="C9F3CD"/>
        </w:rPr>
        <w:t>endif</w:t>
      </w:r>
      <w:r>
        <w:t>]}beneficiaries of the Lifetime Trust created in the Trust are as follows:</w:t>
      </w:r>
    </w:p>
    <w:tbl>
      <w:tblPr>
        <w:tblW w:w="9576" w:type="dxa"/>
        <w:tblLayout w:type="fixed"/>
        <w:tblLook w:val="04A0" w:firstRow="1" w:lastRow="0" w:firstColumn="1" w:lastColumn="0" w:noHBand="0" w:noVBand="1"/>
      </w:tblPr>
      <w:tblGrid>
        <w:gridCol w:w="5580"/>
        <w:gridCol w:w="3996"/>
      </w:tblGrid>
      <w:tr w:rsidR="004A3D70" w14:paraId="6CE1F9F7" w14:textId="77777777" w:rsidTr="000064CE">
        <w:tc>
          <w:tcPr>
            <w:tcW w:w="5580" w:type="dxa"/>
          </w:tcPr>
          <w:p w14:paraId="33E7F449" w14:textId="77777777" w:rsidR="004A3D70" w:rsidRDefault="004A3D70" w:rsidP="001A23B1">
            <w:pPr>
              <w:pStyle w:val="BaseStyle"/>
              <w:keepNext/>
              <w:rPr>
                <w:b/>
                <w:u w:val="single"/>
              </w:rPr>
            </w:pPr>
            <w:r>
              <w:rPr>
                <w:b/>
                <w:u w:val="single"/>
              </w:rPr>
              <w:t>Name or Class</w:t>
            </w:r>
          </w:p>
          <w:p w14:paraId="649350FC" w14:textId="77777777" w:rsidR="004A3D70" w:rsidRDefault="004A3D70" w:rsidP="00015DA7">
            <w:pPr>
              <w:pStyle w:val="BaseStyle"/>
              <w:rPr>
                <w:b/>
                <w:u w:val="single"/>
              </w:rPr>
            </w:pPr>
          </w:p>
        </w:tc>
        <w:tc>
          <w:tcPr>
            <w:tcW w:w="3996" w:type="dxa"/>
          </w:tcPr>
          <w:p w14:paraId="0296C3CB" w14:textId="77777777" w:rsidR="004A3D70" w:rsidRDefault="004A3D70" w:rsidP="00015DA7">
            <w:pPr>
              <w:pStyle w:val="BaseStyle"/>
              <w:rPr>
                <w:b/>
                <w:u w:val="single"/>
              </w:rPr>
            </w:pPr>
            <w:r>
              <w:rPr>
                <w:b/>
                <w:u w:val="single"/>
              </w:rPr>
              <w:t>Relationship</w:t>
            </w:r>
          </w:p>
        </w:tc>
      </w:tr>
      <w:tr w:rsidR="004A3D70" w14:paraId="0AE65F04" w14:textId="77777777" w:rsidTr="000064CE">
        <w:tc>
          <w:tcPr>
            <w:tcW w:w="5580" w:type="dxa"/>
          </w:tcPr>
          <w:p w14:paraId="343F73EA" w14:textId="5E196CEC" w:rsidR="004A3D70" w:rsidRPr="00F310C4" w:rsidRDefault="008F0D6C" w:rsidP="00015DA7">
            <w:pPr>
              <w:pStyle w:val="BaseStyle"/>
              <w:rPr>
                <w:smallCaps/>
              </w:rPr>
            </w:pPr>
            <w:r w:rsidRPr="008F0D6C">
              <w:rPr>
                <w:b/>
                <w:smallCaps/>
              </w:rPr>
              <w:t>{[</w:t>
            </w:r>
            <w:proofErr w:type="spellStart"/>
            <w:r w:rsidR="0088437C">
              <w:rPr>
                <w:b/>
                <w:smallCaps/>
                <w:noProof/>
                <w:color w:val="2157AD"/>
                <w:shd w:val="clear" w:color="auto" w:fill="C9E1F3"/>
              </w:rPr>
              <w:t>TrueSingleSettlor.</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p>
          <w:p w14:paraId="014EBA3E" w14:textId="77777777" w:rsidR="004A3D70" w:rsidRDefault="004A3D70" w:rsidP="00015DA7">
            <w:pPr>
              <w:pStyle w:val="BaseStyle"/>
            </w:pPr>
          </w:p>
        </w:tc>
        <w:tc>
          <w:tcPr>
            <w:tcW w:w="3996" w:type="dxa"/>
          </w:tcPr>
          <w:p w14:paraId="444B9505" w14:textId="4F44DCCF" w:rsidR="004A3D70" w:rsidRDefault="008B0C5F" w:rsidP="00015DA7">
            <w:pPr>
              <w:pStyle w:val="BaseStyle"/>
            </w:pPr>
            <w:r>
              <w:rPr>
                <w:rFonts w:eastAsia="Times New Roman"/>
              </w:rPr>
              <w:t>{[</w:t>
            </w:r>
            <w:proofErr w:type="spellStart"/>
            <w:r>
              <w:rPr>
                <w:rFonts w:eastAsia="Times New Roman"/>
                <w:color w:val="2157AD"/>
                <w:shd w:val="clear" w:color="auto" w:fill="C9E1F3"/>
              </w:rPr>
              <w:t>StateLawSelect.</w:t>
            </w:r>
            <w:proofErr w:type="gramStart"/>
            <w:r>
              <w:rPr>
                <w:rFonts w:eastAsia="Times New Roman"/>
                <w:color w:val="2157AD"/>
                <w:shd w:val="clear" w:color="auto" w:fill="C9E1F3"/>
              </w:rPr>
              <w:t>GrantorReference</w:t>
            </w:r>
            <w:proofErr w:type="spellEnd"/>
            <w:r>
              <w:rPr>
                <w:rFonts w:eastAsia="Times New Roman"/>
              </w:rPr>
              <w:t>]}</w:t>
            </w:r>
            <w:proofErr w:type="gramEnd"/>
          </w:p>
          <w:p w14:paraId="22A0B903" w14:textId="77777777" w:rsidR="004A3D70" w:rsidRDefault="004A3D70" w:rsidP="00015DA7">
            <w:pPr>
              <w:pStyle w:val="BaseStyle"/>
            </w:pPr>
          </w:p>
        </w:tc>
      </w:tr>
    </w:tbl>
    <w:p w14:paraId="7F54244A" w14:textId="77777777" w:rsidR="004A3D70" w:rsidRDefault="004A3D70" w:rsidP="004A3D70">
      <w:pPr>
        <w:pStyle w:val="TheusBody2"/>
        <w:rPr>
          <w:bCs/>
        </w:rPr>
      </w:pPr>
      <w:r w:rsidRPr="005D192D">
        <w:rPr>
          <w:bCs/>
        </w:rPr>
        <w:t>{[</w:t>
      </w:r>
      <w:r w:rsidRPr="00613DA1">
        <w:rPr>
          <w:b/>
          <w:bCs/>
          <w:noProof/>
          <w:color w:val="41A151"/>
          <w:shd w:val="clear" w:color="auto" w:fill="C9F3CD"/>
        </w:rPr>
        <w:t>if</w:t>
      </w:r>
      <w:r w:rsidRPr="00613DA1">
        <w:rPr>
          <w:bCs/>
          <w:noProof/>
          <w:color w:val="2157AD"/>
          <w:shd w:val="clear" w:color="auto" w:fill="C9F3CD"/>
        </w:rPr>
        <w:t xml:space="preserve"> RevApt == "APT"</w:t>
      </w:r>
      <w:r w:rsidRPr="005D192D">
        <w:rPr>
          <w:bCs/>
        </w:rPr>
        <w:t>]}</w:t>
      </w:r>
    </w:p>
    <w:p w14:paraId="5A01222B" w14:textId="522FAB89" w:rsidR="004A3D70" w:rsidRDefault="004A3D70" w:rsidP="004A3D70">
      <w:pPr>
        <w:pStyle w:val="TheusBody2"/>
      </w:pPr>
      <w:r>
        <w:t xml:space="preserve">The principal </w:t>
      </w:r>
      <w:proofErr w:type="spellStart"/>
      <w:r>
        <w:t>benificiary</w:t>
      </w:r>
      <w:proofErr w:type="spellEnd"/>
      <w:r>
        <w:t>(</w:t>
      </w:r>
      <w:proofErr w:type="spellStart"/>
      <w:r>
        <w:t>ies</w:t>
      </w:r>
      <w:proofErr w:type="spellEnd"/>
      <w:r>
        <w:t>) of the Lifetime Trust created in the Trust shall be the Residuary Trust Principal Beneficiary(</w:t>
      </w:r>
      <w:proofErr w:type="spellStart"/>
      <w:r>
        <w:t>ies</w:t>
      </w:r>
      <w:proofErr w:type="spellEnd"/>
      <w:r>
        <w:t>).</w:t>
      </w:r>
    </w:p>
    <w:p w14:paraId="7888AC0D" w14:textId="0705A3AF" w:rsidR="004A3D70" w:rsidRDefault="004A3D70" w:rsidP="004A3D70">
      <w:pPr>
        <w:pStyle w:val="TheusSummaryBody1"/>
      </w:pPr>
      <w:r>
        <w:t xml:space="preserve">No payment or distribution of the principal of the Trust shall be made </w:t>
      </w:r>
      <w:proofErr w:type="gramStart"/>
      <w:r>
        <w:t xml:space="preserve">to </w:t>
      </w:r>
      <w:r w:rsidR="008B0C5F">
        <w:rPr>
          <w:rFonts w:eastAsia="Times New Roman"/>
        </w:rPr>
        <w:t>{[</w:t>
      </w:r>
      <w:proofErr w:type="spellStart"/>
      <w:proofErr w:type="gramEnd"/>
      <w:r w:rsidR="008B0C5F">
        <w:rPr>
          <w:rFonts w:eastAsia="Times New Roman"/>
          <w:color w:val="2157AD"/>
          <w:shd w:val="clear" w:color="auto" w:fill="C9E1F3"/>
        </w:rPr>
        <w:t>StateLawSelect.</w:t>
      </w:r>
      <w:proofErr w:type="gramStart"/>
      <w:r w:rsidR="008B0C5F">
        <w:rPr>
          <w:rFonts w:eastAsia="Times New Roman"/>
          <w:color w:val="2157AD"/>
          <w:shd w:val="clear" w:color="auto" w:fill="C9E1F3"/>
        </w:rPr>
        <w:t>GrantorReference</w:t>
      </w:r>
      <w:proofErr w:type="spellEnd"/>
      <w:r w:rsidR="008B0C5F">
        <w:rPr>
          <w:rFonts w:eastAsia="Times New Roman"/>
        </w:rPr>
        <w:t>]}</w:t>
      </w:r>
      <w:proofErr w:type="gramEnd"/>
      <w:r>
        <w:t xml:space="preserve"> or for the benefit of </w:t>
      </w:r>
      <w:proofErr w:type="gramStart"/>
      <w:r>
        <w:t xml:space="preserve">the </w:t>
      </w:r>
      <w:r w:rsidR="008B0C5F">
        <w:rPr>
          <w:rFonts w:eastAsia="Times New Roman"/>
        </w:rPr>
        <w:t>{[</w:t>
      </w:r>
      <w:proofErr w:type="spellStart"/>
      <w:proofErr w:type="gramEnd"/>
      <w:r w:rsidR="008B0C5F">
        <w:rPr>
          <w:rFonts w:eastAsia="Times New Roman"/>
          <w:color w:val="2157AD"/>
          <w:shd w:val="clear" w:color="auto" w:fill="C9E1F3"/>
        </w:rPr>
        <w:t>StateLawSelect.</w:t>
      </w:r>
      <w:proofErr w:type="gramStart"/>
      <w:r w:rsidR="008B0C5F">
        <w:rPr>
          <w:rFonts w:eastAsia="Times New Roman"/>
          <w:color w:val="2157AD"/>
          <w:shd w:val="clear" w:color="auto" w:fill="C9E1F3"/>
        </w:rPr>
        <w:t>GrantorReference</w:t>
      </w:r>
      <w:proofErr w:type="spellEnd"/>
      <w:r w:rsidR="008B0C5F">
        <w:rPr>
          <w:rFonts w:eastAsia="Times New Roman"/>
        </w:rPr>
        <w:t>]}</w:t>
      </w:r>
      <w:proofErr w:type="gramEnd"/>
      <w:r>
        <w:t xml:space="preserve"> </w:t>
      </w:r>
      <w:r>
        <w:lastRenderedPageBreak/>
        <w:t xml:space="preserve">or on behalf of </w:t>
      </w:r>
      <w:proofErr w:type="gramStart"/>
      <w:r>
        <w:t xml:space="preserve">the </w:t>
      </w:r>
      <w:r w:rsidR="008B0C5F">
        <w:rPr>
          <w:rFonts w:eastAsia="Times New Roman"/>
        </w:rPr>
        <w:t>{[</w:t>
      </w:r>
      <w:proofErr w:type="spellStart"/>
      <w:proofErr w:type="gramEnd"/>
      <w:r w:rsidR="008B0C5F">
        <w:rPr>
          <w:rFonts w:eastAsia="Times New Roman"/>
          <w:color w:val="2157AD"/>
          <w:shd w:val="clear" w:color="auto" w:fill="C9E1F3"/>
        </w:rPr>
        <w:t>StateLawSelect.</w:t>
      </w:r>
      <w:proofErr w:type="gramStart"/>
      <w:r w:rsidR="008B0C5F">
        <w:rPr>
          <w:rFonts w:eastAsia="Times New Roman"/>
          <w:color w:val="2157AD"/>
          <w:shd w:val="clear" w:color="auto" w:fill="C9E1F3"/>
        </w:rPr>
        <w:t>GrantorReference</w:t>
      </w:r>
      <w:proofErr w:type="spellEnd"/>
      <w:r w:rsidR="008B0C5F">
        <w:rPr>
          <w:rFonts w:eastAsia="Times New Roman"/>
        </w:rPr>
        <w:t>]}</w:t>
      </w:r>
      <w:proofErr w:type="gramEnd"/>
      <w:r>
        <w:t xml:space="preserve">, including but not limited to </w:t>
      </w:r>
      <w:r w:rsidR="00327EFE">
        <w:t>my</w:t>
      </w:r>
      <w:r>
        <w:t xml:space="preserve"> legal obligations.</w:t>
      </w:r>
    </w:p>
    <w:p w14:paraId="2E3D6629" w14:textId="7DAB15D6" w:rsidR="004A3D70" w:rsidRDefault="004A3D70" w:rsidP="004A3D70">
      <w:pPr>
        <w:pStyle w:val="TheusBody2"/>
      </w:pPr>
      <w:r>
        <w:t>{[</w:t>
      </w:r>
      <w:r w:rsidRPr="00613DA1">
        <w:rPr>
          <w:b/>
          <w:noProof/>
          <w:color w:val="41A151"/>
          <w:shd w:val="clear" w:color="auto" w:fill="C9F3CD"/>
        </w:rPr>
        <w:t>endif</w:t>
      </w:r>
      <w:r>
        <w:t>]}</w:t>
      </w:r>
    </w:p>
    <w:p w14:paraId="2771ACE1" w14:textId="27248737" w:rsidR="00423F96" w:rsidRDefault="00423F96" w:rsidP="004A3D70">
      <w:pPr>
        <w:pStyle w:val="TheusBody2"/>
      </w:pPr>
      <w:r>
        <w:t>{[</w:t>
      </w:r>
      <w:r w:rsidRPr="00613DA1">
        <w:rPr>
          <w:b/>
          <w:noProof/>
          <w:color w:val="41A151"/>
          <w:shd w:val="clear" w:color="auto" w:fill="C9F3CD"/>
        </w:rPr>
        <w:t>if</w:t>
      </w:r>
      <w:r w:rsidRPr="00613DA1">
        <w:rPr>
          <w:noProof/>
          <w:color w:val="2157AD"/>
          <w:shd w:val="clear" w:color="auto" w:fill="C9F3CD"/>
        </w:rPr>
        <w:t xml:space="preserve"> !</w:t>
      </w:r>
      <w:proofErr w:type="gramStart"/>
      <w:r w:rsidRPr="00613DA1">
        <w:rPr>
          <w:noProof/>
          <w:color w:val="2157AD"/>
          <w:shd w:val="clear" w:color="auto" w:fill="C9F3CD"/>
        </w:rPr>
        <w:t>TrustDisabilityTF</w:t>
      </w:r>
      <w:r>
        <w:t>]}</w:t>
      </w:r>
      <w:proofErr w:type="gramEnd"/>
    </w:p>
    <w:p w14:paraId="0484FB0E" w14:textId="77777777" w:rsidR="004A3D70" w:rsidRPr="00C03550" w:rsidRDefault="004A3D70" w:rsidP="00C03550">
      <w:pPr>
        <w:pStyle w:val="IntroPSubtitle"/>
        <w:jc w:val="center"/>
        <w:rPr>
          <w:sz w:val="32"/>
          <w:szCs w:val="32"/>
        </w:rPr>
      </w:pPr>
      <w:r w:rsidRPr="00C03550">
        <w:rPr>
          <w:sz w:val="32"/>
          <w:szCs w:val="32"/>
        </w:rPr>
        <w:t>Article Two (Disability Panel)</w:t>
      </w:r>
    </w:p>
    <w:p w14:paraId="7C9FF87C" w14:textId="46D430F0" w:rsidR="004A3D70" w:rsidRDefault="004A3D70" w:rsidP="004A3D70">
      <w:pPr>
        <w:pStyle w:val="TheusBody2"/>
      </w:pPr>
      <w:r>
        <w:t xml:space="preserve">The disability panel members for </w:t>
      </w:r>
      <w:r w:rsidR="008F0D6C" w:rsidRPr="008F0D6C">
        <w:rPr>
          <w:b/>
          <w:smallCaps/>
        </w:rPr>
        <w:t>{[</w:t>
      </w:r>
      <w:proofErr w:type="spellStart"/>
      <w:r w:rsidR="0088437C">
        <w:rPr>
          <w:b/>
          <w:smallCaps/>
          <w:noProof/>
          <w:color w:val="2157AD"/>
          <w:shd w:val="clear" w:color="auto" w:fill="C9E1F3"/>
        </w:rPr>
        <w:t>TrueSingleSettlor.</w:t>
      </w:r>
      <w:r w:rsidR="008F0D6C" w:rsidRPr="00613DA1">
        <w:rPr>
          <w:b/>
          <w:smallCaps/>
          <w:noProof/>
          <w:color w:val="2157AD"/>
          <w:shd w:val="clear" w:color="auto" w:fill="C9E1F3"/>
        </w:rPr>
        <w:t>NameCO|else</w:t>
      </w:r>
      <w:proofErr w:type="spellEnd"/>
      <w:r w:rsidR="008F0D6C" w:rsidRPr="00613DA1">
        <w:rPr>
          <w:b/>
          <w:smallCaps/>
          <w:noProof/>
          <w:color w:val="2157AD"/>
          <w:shd w:val="clear" w:color="auto" w:fill="C9E1F3"/>
        </w:rPr>
        <w:t>: "_________________"</w:t>
      </w:r>
      <w:r w:rsidR="008F0D6C" w:rsidRPr="008F0D6C">
        <w:rPr>
          <w:b/>
          <w:smallCaps/>
        </w:rPr>
        <w:t>]}</w:t>
      </w:r>
      <w:r>
        <w:t xml:space="preserve"> are: </w:t>
      </w:r>
      <w:r w:rsidRPr="00085ECD">
        <w:t>{[</w:t>
      </w:r>
      <w:r w:rsidRPr="00613DA1">
        <w:rPr>
          <w:b/>
          <w:noProof/>
          <w:color w:val="C8792A"/>
          <w:shd w:val="clear" w:color="auto" w:fill="FAE7D2"/>
        </w:rPr>
        <w:t>list</w:t>
      </w:r>
      <w:r w:rsidRPr="00613DA1">
        <w:rPr>
          <w:noProof/>
          <w:color w:val="2157AD"/>
          <w:shd w:val="clear" w:color="auto" w:fill="FAE7D2"/>
        </w:rPr>
        <w:t xml:space="preserve"> ClientDisbPanel|punc: "1, 2, and 3"</w:t>
      </w:r>
      <w:r w:rsidRPr="00085ECD">
        <w:t>]}</w:t>
      </w:r>
      <w:r w:rsidR="006A77F2" w:rsidRPr="006A77F2">
        <w:rPr>
          <w:b/>
          <w:smallCaps/>
        </w:rPr>
        <w:t>{[</w:t>
      </w:r>
      <w:proofErr w:type="spellStart"/>
      <w:r w:rsidR="006A77F2" w:rsidRPr="00613DA1">
        <w:rPr>
          <w:b/>
          <w:smallCaps/>
          <w:noProof/>
          <w:color w:val="2157AD"/>
          <w:shd w:val="clear" w:color="auto" w:fill="C9E1F3"/>
        </w:rPr>
        <w:t>NameCO|else</w:t>
      </w:r>
      <w:proofErr w:type="spellEnd"/>
      <w:r w:rsidR="006A77F2" w:rsidRPr="00613DA1">
        <w:rPr>
          <w:b/>
          <w:smallCaps/>
          <w:noProof/>
          <w:color w:val="2157AD"/>
          <w:shd w:val="clear" w:color="auto" w:fill="C9E1F3"/>
        </w:rPr>
        <w:t>: "_________________"</w:t>
      </w:r>
      <w:r w:rsidR="006A77F2" w:rsidRPr="006A77F2">
        <w:rPr>
          <w:b/>
          <w:smallCaps/>
        </w:rPr>
        <w:t>]}</w:t>
      </w:r>
      <w:r w:rsidRPr="00085ECD">
        <w:t>{[</w:t>
      </w:r>
      <w:r w:rsidRPr="00613DA1">
        <w:rPr>
          <w:b/>
          <w:noProof/>
          <w:color w:val="C8792A"/>
          <w:shd w:val="clear" w:color="auto" w:fill="FAE7D2"/>
        </w:rPr>
        <w:t>endlist</w:t>
      </w:r>
      <w:r w:rsidRPr="00085ECD">
        <w:t>]}.</w:t>
      </w:r>
    </w:p>
    <w:p w14:paraId="200CBA4A" w14:textId="51FF688D" w:rsidR="004A3D70" w:rsidRDefault="004A3D70" w:rsidP="004A3D70">
      <w:pPr>
        <w:pStyle w:val="TheusBody2"/>
      </w:pPr>
      <w:r>
        <w:t>{[</w:t>
      </w:r>
      <w:r w:rsidRPr="00613DA1">
        <w:rPr>
          <w:b/>
          <w:noProof/>
          <w:color w:val="41A151"/>
          <w:shd w:val="clear" w:color="auto" w:fill="C9F3CD"/>
        </w:rPr>
        <w:t>if</w:t>
      </w:r>
      <w:r w:rsidRPr="00613DA1">
        <w:rPr>
          <w:noProof/>
          <w:color w:val="2157AD"/>
          <w:shd w:val="clear" w:color="auto" w:fill="C9F3CD"/>
        </w:rPr>
        <w:t xml:space="preserve"> </w:t>
      </w:r>
      <w:proofErr w:type="gramStart"/>
      <w:r w:rsidR="009956DC" w:rsidRPr="009956DC">
        <w:rPr>
          <w:noProof/>
          <w:color w:val="2157AD"/>
          <w:shd w:val="clear" w:color="auto" w:fill="C9F3CD"/>
        </w:rPr>
        <w:t>ClientSuccessorDisability</w:t>
      </w:r>
      <w:r>
        <w:t>]}</w:t>
      </w:r>
      <w:proofErr w:type="gramEnd"/>
    </w:p>
    <w:p w14:paraId="23536B7F" w14:textId="6827095D" w:rsidR="004A3D70" w:rsidRDefault="004A3D70" w:rsidP="004A3D70">
      <w:pPr>
        <w:pStyle w:val="TheusBody2"/>
      </w:pPr>
      <w:r w:rsidRPr="000D2236">
        <w:t xml:space="preserve">In the event any member of the Disability Panel of </w:t>
      </w:r>
      <w:r w:rsidR="008F0D6C" w:rsidRPr="008F0D6C">
        <w:rPr>
          <w:b/>
          <w:smallCaps/>
        </w:rPr>
        <w:t>{[</w:t>
      </w:r>
      <w:proofErr w:type="spellStart"/>
      <w:r w:rsidR="0088437C">
        <w:rPr>
          <w:b/>
          <w:smallCaps/>
          <w:noProof/>
          <w:color w:val="2157AD"/>
          <w:shd w:val="clear" w:color="auto" w:fill="C9E1F3"/>
        </w:rPr>
        <w:t>TrueSingleSettlor.</w:t>
      </w:r>
      <w:r w:rsidR="008F0D6C" w:rsidRPr="00613DA1">
        <w:rPr>
          <w:b/>
          <w:smallCaps/>
          <w:noProof/>
          <w:color w:val="2157AD"/>
          <w:shd w:val="clear" w:color="auto" w:fill="C9E1F3"/>
        </w:rPr>
        <w:t>NameCO|else</w:t>
      </w:r>
      <w:proofErr w:type="spellEnd"/>
      <w:r w:rsidR="008F0D6C" w:rsidRPr="00613DA1">
        <w:rPr>
          <w:b/>
          <w:smallCaps/>
          <w:noProof/>
          <w:color w:val="2157AD"/>
          <w:shd w:val="clear" w:color="auto" w:fill="C9E1F3"/>
        </w:rPr>
        <w:t>: "_________________"</w:t>
      </w:r>
      <w:r w:rsidR="008F0D6C" w:rsidRPr="008F0D6C">
        <w:rPr>
          <w:b/>
          <w:smallCaps/>
        </w:rPr>
        <w:t>]}</w:t>
      </w:r>
      <w:r w:rsidRPr="000D2236">
        <w:t xml:space="preserve"> named hereinabove shall be unable or unwilling to serve or to continue to serve, then </w:t>
      </w:r>
      <w:r>
        <w:t>{[</w:t>
      </w:r>
      <w:r w:rsidRPr="00613DA1">
        <w:rPr>
          <w:b/>
          <w:noProof/>
          <w:color w:val="C8792A"/>
          <w:shd w:val="clear" w:color="auto" w:fill="FAE7D2"/>
        </w:rPr>
        <w:t>list</w:t>
      </w:r>
      <w:r w:rsidRPr="00613DA1">
        <w:rPr>
          <w:noProof/>
          <w:color w:val="2157AD"/>
          <w:shd w:val="clear" w:color="auto" w:fill="FAE7D2"/>
        </w:rPr>
        <w:t xml:space="preserve"> ClientSuccDisability|punc: "1, 2, and 3"</w:t>
      </w:r>
      <w:r>
        <w:t>]}</w:t>
      </w:r>
      <w:r w:rsidR="006A77F2" w:rsidRPr="006A77F2">
        <w:rPr>
          <w:b/>
          <w:smallCaps/>
        </w:rPr>
        <w:t>{[</w:t>
      </w:r>
      <w:proofErr w:type="spellStart"/>
      <w:r w:rsidR="006A77F2" w:rsidRPr="00613DA1">
        <w:rPr>
          <w:b/>
          <w:smallCaps/>
          <w:noProof/>
          <w:color w:val="2157AD"/>
          <w:shd w:val="clear" w:color="auto" w:fill="C9E1F3"/>
        </w:rPr>
        <w:t>InitialAgent.NameCO|else</w:t>
      </w:r>
      <w:proofErr w:type="spellEnd"/>
      <w:r w:rsidR="006A77F2" w:rsidRPr="00613DA1">
        <w:rPr>
          <w:b/>
          <w:smallCaps/>
          <w:noProof/>
          <w:color w:val="2157AD"/>
          <w:shd w:val="clear" w:color="auto" w:fill="C9E1F3"/>
        </w:rPr>
        <w:t>: "_________________"</w:t>
      </w:r>
      <w:r w:rsidR="006A77F2" w:rsidRPr="006A77F2">
        <w:rPr>
          <w:b/>
          <w:smallCaps/>
        </w:rPr>
        <w:t>]}</w:t>
      </w:r>
      <w:r>
        <w:t>{[</w:t>
      </w:r>
      <w:r w:rsidRPr="00613DA1">
        <w:rPr>
          <w:b/>
          <w:noProof/>
          <w:color w:val="C8792A"/>
          <w:shd w:val="clear" w:color="auto" w:fill="FAE7D2"/>
        </w:rPr>
        <w:t>endlist</w:t>
      </w:r>
      <w:r>
        <w:t>]}</w:t>
      </w:r>
      <w:r w:rsidRPr="000D2236">
        <w:t xml:space="preserve"> shall serve as successor members of the Disability Panel, in the order listed. </w:t>
      </w:r>
    </w:p>
    <w:p w14:paraId="524FACF8" w14:textId="3FE5AC86" w:rsidR="004A3D70" w:rsidRDefault="004A3D70" w:rsidP="004A3D70">
      <w:pPr>
        <w:pStyle w:val="TheusBody2"/>
      </w:pPr>
      <w:r>
        <w:t>{[</w:t>
      </w:r>
      <w:r w:rsidRPr="00613DA1">
        <w:rPr>
          <w:b/>
          <w:noProof/>
          <w:color w:val="41A151"/>
          <w:shd w:val="clear" w:color="auto" w:fill="C9F3CD"/>
        </w:rPr>
        <w:t>endif</w:t>
      </w:r>
      <w:r>
        <w:t>]}</w:t>
      </w:r>
    </w:p>
    <w:p w14:paraId="6CAF10E8" w14:textId="0DF052DD" w:rsidR="00674BA0" w:rsidRDefault="00674BA0" w:rsidP="00674BA0">
      <w:pPr>
        <w:pStyle w:val="TheusBody2"/>
      </w:pPr>
      <w:r>
        <w:t>{[</w:t>
      </w:r>
      <w:r w:rsidRPr="00674BA0">
        <w:rPr>
          <w:b/>
          <w:noProof/>
          <w:color w:val="41A151"/>
          <w:shd w:val="clear" w:color="auto" w:fill="C9F3CD"/>
        </w:rPr>
        <w:t>if</w:t>
      </w:r>
      <w:r w:rsidRPr="00674BA0">
        <w:rPr>
          <w:noProof/>
          <w:color w:val="2157AD"/>
          <w:shd w:val="clear" w:color="auto" w:fill="C9F3CD"/>
        </w:rPr>
        <w:t xml:space="preserve"> MarriedTF &amp;&amp; JointOrSinglePlan == "Joint</w:t>
      </w:r>
      <w:proofErr w:type="gramStart"/>
      <w:r w:rsidRPr="00674BA0">
        <w:rPr>
          <w:noProof/>
          <w:color w:val="2157AD"/>
          <w:shd w:val="clear" w:color="auto" w:fill="C9F3CD"/>
        </w:rPr>
        <w:t>"</w:t>
      </w:r>
      <w:r>
        <w:t>]}</w:t>
      </w:r>
      <w:proofErr w:type="gramEnd"/>
    </w:p>
    <w:p w14:paraId="13287F6F" w14:textId="77777777" w:rsidR="00674BA0" w:rsidRDefault="00674BA0" w:rsidP="00674BA0">
      <w:pPr>
        <w:pStyle w:val="TheusBody2"/>
      </w:pPr>
      <w:r>
        <w:t xml:space="preserve">The disability panel members for </w:t>
      </w:r>
      <w:r w:rsidRPr="008F0D6C">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r>
        <w:t xml:space="preserve"> are: </w:t>
      </w:r>
      <w:r w:rsidRPr="00085ECD">
        <w:t>{[</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Spouse</w:t>
      </w:r>
      <w:r w:rsidRPr="00613DA1">
        <w:rPr>
          <w:noProof/>
          <w:color w:val="2157AD"/>
          <w:shd w:val="clear" w:color="auto" w:fill="FAE7D2"/>
        </w:rPr>
        <w:t>DisbPanel|punc: "1, 2, and 3"</w:t>
      </w:r>
      <w:r w:rsidRPr="00085ECD">
        <w:t>]}</w:t>
      </w:r>
      <w:r w:rsidRPr="006A77F2">
        <w:rPr>
          <w:b/>
          <w:smallCaps/>
        </w:rPr>
        <w:t>{[</w:t>
      </w:r>
      <w:proofErr w:type="spellStart"/>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6A77F2">
        <w:rPr>
          <w:b/>
          <w:smallCaps/>
        </w:rPr>
        <w:t>]}</w:t>
      </w:r>
      <w:r w:rsidRPr="00085ECD">
        <w:t>{[</w:t>
      </w:r>
      <w:r w:rsidRPr="00613DA1">
        <w:rPr>
          <w:b/>
          <w:noProof/>
          <w:color w:val="C8792A"/>
          <w:shd w:val="clear" w:color="auto" w:fill="FAE7D2"/>
        </w:rPr>
        <w:t>endlist</w:t>
      </w:r>
      <w:r w:rsidRPr="00085ECD">
        <w:t>]}.</w:t>
      </w:r>
    </w:p>
    <w:p w14:paraId="13AD6F36" w14:textId="77777777" w:rsidR="00674BA0" w:rsidRDefault="00674BA0" w:rsidP="00674BA0">
      <w:pPr>
        <w:pStyle w:val="TheusBody2"/>
      </w:pPr>
      <w:r>
        <w:t>{[</w:t>
      </w:r>
      <w:r w:rsidRPr="00613DA1">
        <w:rPr>
          <w:b/>
          <w:noProof/>
          <w:color w:val="41A151"/>
          <w:shd w:val="clear" w:color="auto" w:fill="C9F3CD"/>
        </w:rPr>
        <w:t>if</w:t>
      </w:r>
      <w:r w:rsidRPr="00613DA1">
        <w:rPr>
          <w:noProof/>
          <w:color w:val="2157AD"/>
          <w:shd w:val="clear" w:color="auto" w:fill="C9F3CD"/>
        </w:rPr>
        <w:t xml:space="preserve"> </w:t>
      </w:r>
      <w:r>
        <w:rPr>
          <w:noProof/>
          <w:color w:val="2157AD"/>
          <w:shd w:val="clear" w:color="auto" w:fill="C9F3CD"/>
        </w:rPr>
        <w:t>Spouse</w:t>
      </w:r>
      <w:r w:rsidRPr="009956DC">
        <w:rPr>
          <w:noProof/>
          <w:color w:val="2157AD"/>
          <w:shd w:val="clear" w:color="auto" w:fill="C9F3CD"/>
        </w:rPr>
        <w:t>SuccessorDisability</w:t>
      </w:r>
      <w:r>
        <w:t>]}</w:t>
      </w:r>
    </w:p>
    <w:p w14:paraId="7F9032B2" w14:textId="77777777" w:rsidR="00674BA0" w:rsidRDefault="00674BA0" w:rsidP="00674BA0">
      <w:pPr>
        <w:pStyle w:val="TheusBody2"/>
      </w:pPr>
      <w:r w:rsidRPr="000D2236">
        <w:t xml:space="preserve">In the event any member of the Disability Panel of </w:t>
      </w:r>
      <w:r w:rsidRPr="008F0D6C">
        <w:rPr>
          <w:b/>
          <w:smallCaps/>
        </w:rPr>
        <w:t>{[</w:t>
      </w:r>
      <w:proofErr w:type="spellStart"/>
      <w:r>
        <w:rPr>
          <w:b/>
          <w:smallCaps/>
          <w:noProof/>
          <w:color w:val="2157AD"/>
          <w:shd w:val="clear" w:color="auto" w:fill="C9E1F3"/>
        </w:rPr>
        <w:t>Spouse.</w:t>
      </w:r>
      <w:r w:rsidRPr="00613DA1">
        <w:rPr>
          <w:b/>
          <w:smallCaps/>
          <w:noProof/>
          <w:color w:val="2157AD"/>
          <w:shd w:val="clear" w:color="auto" w:fill="C9E1F3"/>
        </w:rPr>
        <w:t>NameCO|else</w:t>
      </w:r>
      <w:proofErr w:type="spellEnd"/>
      <w:r w:rsidRPr="00613DA1">
        <w:rPr>
          <w:b/>
          <w:smallCaps/>
          <w:noProof/>
          <w:color w:val="2157AD"/>
          <w:shd w:val="clear" w:color="auto" w:fill="C9E1F3"/>
        </w:rPr>
        <w:t>: "_________________"</w:t>
      </w:r>
      <w:r w:rsidRPr="008F0D6C">
        <w:rPr>
          <w:b/>
          <w:smallCaps/>
        </w:rPr>
        <w:t>]}</w:t>
      </w:r>
      <w:r w:rsidRPr="000D2236">
        <w:t xml:space="preserve"> named hereinabove shall be unable or unwilling to serve or to continue to serve, then </w:t>
      </w:r>
      <w:r>
        <w:t>{[</w:t>
      </w:r>
      <w:r w:rsidRPr="00613DA1">
        <w:rPr>
          <w:b/>
          <w:noProof/>
          <w:color w:val="C8792A"/>
          <w:shd w:val="clear" w:color="auto" w:fill="FAE7D2"/>
        </w:rPr>
        <w:t>list</w:t>
      </w:r>
      <w:r w:rsidRPr="00613DA1">
        <w:rPr>
          <w:noProof/>
          <w:color w:val="2157AD"/>
          <w:shd w:val="clear" w:color="auto" w:fill="FAE7D2"/>
        </w:rPr>
        <w:t xml:space="preserve"> </w:t>
      </w:r>
      <w:r>
        <w:rPr>
          <w:noProof/>
          <w:color w:val="2157AD"/>
          <w:shd w:val="clear" w:color="auto" w:fill="FAE7D2"/>
        </w:rPr>
        <w:t>Spouse</w:t>
      </w:r>
      <w:r w:rsidRPr="00613DA1">
        <w:rPr>
          <w:noProof/>
          <w:color w:val="2157AD"/>
          <w:shd w:val="clear" w:color="auto" w:fill="FAE7D2"/>
        </w:rPr>
        <w:t>SuccDisability|punc: "1, 2, and 3"</w:t>
      </w:r>
      <w:r>
        <w:t>]}</w:t>
      </w:r>
      <w:r w:rsidRPr="006A77F2">
        <w:rPr>
          <w:b/>
          <w:smallCaps/>
        </w:rPr>
        <w:t>{[</w:t>
      </w:r>
      <w:proofErr w:type="spellStart"/>
      <w:r w:rsidRPr="00613DA1">
        <w:rPr>
          <w:b/>
          <w:smallCaps/>
          <w:noProof/>
          <w:color w:val="2157AD"/>
          <w:shd w:val="clear" w:color="auto" w:fill="C9E1F3"/>
        </w:rPr>
        <w:t>InitialAgent.NameCO|else</w:t>
      </w:r>
      <w:proofErr w:type="spellEnd"/>
      <w:r w:rsidRPr="00613DA1">
        <w:rPr>
          <w:b/>
          <w:smallCaps/>
          <w:noProof/>
          <w:color w:val="2157AD"/>
          <w:shd w:val="clear" w:color="auto" w:fill="C9E1F3"/>
        </w:rPr>
        <w:t>: "_________________"</w:t>
      </w:r>
      <w:r w:rsidRPr="006A77F2">
        <w:rPr>
          <w:b/>
          <w:smallCaps/>
        </w:rPr>
        <w:t>]}</w:t>
      </w:r>
      <w:r>
        <w:t>{[</w:t>
      </w:r>
      <w:r w:rsidRPr="00613DA1">
        <w:rPr>
          <w:b/>
          <w:noProof/>
          <w:color w:val="C8792A"/>
          <w:shd w:val="clear" w:color="auto" w:fill="FAE7D2"/>
        </w:rPr>
        <w:t>endlist</w:t>
      </w:r>
      <w:r>
        <w:t>]}</w:t>
      </w:r>
      <w:r w:rsidRPr="000D2236">
        <w:t xml:space="preserve"> shall serve as successor members of the Disability Panel, in the order listed. </w:t>
      </w:r>
    </w:p>
    <w:p w14:paraId="466D5DAA" w14:textId="59F5CCD3" w:rsidR="00674BA0" w:rsidRDefault="00674BA0" w:rsidP="00674BA0">
      <w:pPr>
        <w:pStyle w:val="TheusBody2"/>
      </w:pPr>
      <w:r>
        <w:t>{[</w:t>
      </w:r>
      <w:r w:rsidRPr="00613DA1">
        <w:rPr>
          <w:b/>
          <w:noProof/>
          <w:color w:val="41A151"/>
          <w:shd w:val="clear" w:color="auto" w:fill="C9F3CD"/>
        </w:rPr>
        <w:t>endif</w:t>
      </w:r>
      <w:r>
        <w:t>]}</w:t>
      </w:r>
    </w:p>
    <w:p w14:paraId="26F0D452" w14:textId="588DFA96" w:rsidR="00674BA0" w:rsidRDefault="00674BA0" w:rsidP="00674BA0">
      <w:pPr>
        <w:pStyle w:val="TheusBody2"/>
      </w:pPr>
      <w:r>
        <w:t>{[</w:t>
      </w:r>
      <w:r w:rsidRPr="00674BA0">
        <w:rPr>
          <w:b/>
          <w:noProof/>
          <w:color w:val="41A151"/>
          <w:shd w:val="clear" w:color="auto" w:fill="C9F3CD"/>
        </w:rPr>
        <w:t>endif</w:t>
      </w:r>
      <w:r>
        <w:t>]}</w:t>
      </w:r>
    </w:p>
    <w:p w14:paraId="691877DB" w14:textId="329192AE" w:rsidR="00423F96" w:rsidRDefault="00423F96" w:rsidP="004A3D70">
      <w:pPr>
        <w:pStyle w:val="TheusBody2"/>
      </w:pPr>
      <w:r>
        <w:t>{[</w:t>
      </w:r>
      <w:r w:rsidRPr="00613DA1">
        <w:rPr>
          <w:b/>
          <w:noProof/>
          <w:color w:val="41A151"/>
          <w:shd w:val="clear" w:color="auto" w:fill="C9F3CD"/>
        </w:rPr>
        <w:t>endif</w:t>
      </w:r>
      <w:r>
        <w:t>]}</w:t>
      </w:r>
    </w:p>
    <w:p w14:paraId="442D6C6E" w14:textId="13DA0997" w:rsidR="004A3D70" w:rsidRPr="00C03550" w:rsidRDefault="004A3D70" w:rsidP="00C03550">
      <w:pPr>
        <w:pStyle w:val="IntroPSubtitle"/>
        <w:jc w:val="center"/>
        <w:rPr>
          <w:sz w:val="32"/>
          <w:szCs w:val="32"/>
        </w:rPr>
      </w:pPr>
      <w:r w:rsidRPr="00C03550">
        <w:rPr>
          <w:sz w:val="32"/>
          <w:szCs w:val="32"/>
        </w:rPr>
        <w:t>Article Three (Administrative Trust)</w:t>
      </w:r>
    </w:p>
    <w:p w14:paraId="1DA5976C" w14:textId="77777777" w:rsidR="004A3D70" w:rsidRDefault="004A3D70" w:rsidP="00C03550">
      <w:pPr>
        <w:pStyle w:val="TheusSummaryBody1"/>
        <w:keepNext/>
      </w:pPr>
      <w:r>
        <w:t>The Trustee is authorized, but not directed, to pay the following:</w:t>
      </w:r>
    </w:p>
    <w:p w14:paraId="74AECD71" w14:textId="632EE562" w:rsidR="004A3D70" w:rsidRDefault="004A3D70" w:rsidP="004A3D70">
      <w:pPr>
        <w:pStyle w:val="TheusSummaryBody2"/>
      </w:pPr>
      <w:r>
        <w:t>A.</w:t>
      </w:r>
      <w:r>
        <w:tab/>
        <w:t xml:space="preserve">expenses of </w:t>
      </w:r>
      <w:r w:rsidR="005C0842">
        <w:t>my</w:t>
      </w:r>
      <w:r>
        <w:t xml:space="preserve"> burial or cremation, memorials, and funeral services of such kind as the Trustee in its sole, absolute and unreviewable discretion shall approve. In </w:t>
      </w:r>
      <w:r>
        <w:lastRenderedPageBreak/>
        <w:t xml:space="preserve">exercising its discretion, the Trustee may be guided, but not controlled, by any instructions for </w:t>
      </w:r>
      <w:r w:rsidR="005C0842">
        <w:t>my</w:t>
      </w:r>
      <w:r>
        <w:t xml:space="preserve"> final arrangements </w:t>
      </w:r>
      <w:r w:rsidR="005C0842">
        <w:t>I</w:t>
      </w:r>
      <w:r>
        <w:t xml:space="preserve"> may have </w:t>
      </w:r>
      <w:proofErr w:type="gramStart"/>
      <w:r>
        <w:t>provided;</w:t>
      </w:r>
      <w:proofErr w:type="gramEnd"/>
    </w:p>
    <w:p w14:paraId="710C65A1" w14:textId="2B819BF0" w:rsidR="004A3D70" w:rsidRDefault="004A3D70" w:rsidP="004A3D70">
      <w:pPr>
        <w:pStyle w:val="TheusSummaryBody2"/>
      </w:pPr>
      <w:r>
        <w:t>B.</w:t>
      </w:r>
      <w:r>
        <w:tab/>
        <w:t xml:space="preserve">expenses </w:t>
      </w:r>
      <w:proofErr w:type="gramStart"/>
      <w:r>
        <w:t>with regard to</w:t>
      </w:r>
      <w:proofErr w:type="gramEnd"/>
      <w:r>
        <w:t xml:space="preserve"> the administration of </w:t>
      </w:r>
      <w:r w:rsidR="005C0842">
        <w:t>my</w:t>
      </w:r>
      <w:r>
        <w:t xml:space="preserve"> estate; and </w:t>
      </w:r>
    </w:p>
    <w:p w14:paraId="16BEEA31" w14:textId="455B14BC" w:rsidR="007776FF" w:rsidRPr="007776FF" w:rsidRDefault="004A3D70" w:rsidP="007776FF">
      <w:pPr>
        <w:pStyle w:val="TheusSummaryBody2"/>
      </w:pPr>
      <w:r>
        <w:t>C.</w:t>
      </w:r>
      <w:r>
        <w:tab/>
        <w:t xml:space="preserve">federal estate tax, applicable state inheritance or estate taxes, or any other taxes occasioned by </w:t>
      </w:r>
      <w:r w:rsidR="005C0842">
        <w:t>my death</w:t>
      </w:r>
      <w:r>
        <w:t xml:space="preserve"> in accordance with the provisions of </w:t>
      </w:r>
      <w:r w:rsidR="007776FF">
        <w:t>the paragraph entitled “</w:t>
      </w:r>
      <w:r w:rsidR="007776FF" w:rsidRPr="007776FF">
        <w:t>Payments to Tax Authorities for Trust Inclusion</w:t>
      </w:r>
      <w:r w:rsidR="007776FF">
        <w:t>”.</w:t>
      </w:r>
    </w:p>
    <w:p w14:paraId="435AA87F" w14:textId="5BEB3844" w:rsidR="004A3D70" w:rsidRDefault="004A3D70" w:rsidP="004A3D70">
      <w:pPr>
        <w:pStyle w:val="TheusSummaryBody1"/>
      </w:pPr>
      <w:r>
        <w:t>{[</w:t>
      </w:r>
      <w:r w:rsidRPr="00613DA1">
        <w:rPr>
          <w:b/>
          <w:noProof/>
          <w:color w:val="41A151"/>
          <w:shd w:val="clear" w:color="auto" w:fill="C9F3CD"/>
        </w:rPr>
        <w:t>if</w:t>
      </w:r>
      <w:r w:rsidRPr="00613DA1">
        <w:rPr>
          <w:noProof/>
          <w:color w:val="2157AD"/>
          <w:shd w:val="clear" w:color="auto" w:fill="C9F3CD"/>
        </w:rPr>
        <w:t xml:space="preserve"> </w:t>
      </w:r>
      <w:proofErr w:type="gramStart"/>
      <w:r w:rsidR="00B6094F" w:rsidRPr="00613DA1">
        <w:rPr>
          <w:noProof/>
          <w:color w:val="2157AD"/>
          <w:shd w:val="clear" w:color="auto" w:fill="C9F3CD"/>
        </w:rPr>
        <w:t>SpecificFirstDeathTF</w:t>
      </w:r>
      <w:r>
        <w:t>]}</w:t>
      </w:r>
      <w:proofErr w:type="gramEnd"/>
    </w:p>
    <w:p w14:paraId="07FEF6A4" w14:textId="4F2DD3B5" w:rsidR="004A3D70" w:rsidRPr="00C03550" w:rsidRDefault="009C240D" w:rsidP="00C03550">
      <w:pPr>
        <w:pStyle w:val="IntroPSubtitle"/>
        <w:jc w:val="center"/>
        <w:rPr>
          <w:sz w:val="32"/>
          <w:szCs w:val="32"/>
        </w:rPr>
      </w:pPr>
      <w:r w:rsidRPr="00C03550">
        <w:rPr>
          <w:sz w:val="32"/>
          <w:szCs w:val="32"/>
        </w:rPr>
        <w:t>Article {[</w:t>
      </w:r>
      <w:r w:rsidR="00FB57DE" w:rsidRPr="00C03550">
        <w:rPr>
          <w:noProof/>
          <w:color w:val="2157AD"/>
          <w:sz w:val="32"/>
          <w:szCs w:val="32"/>
          <w:shd w:val="clear" w:color="auto" w:fill="C9E1F3"/>
        </w:rPr>
        <w:t>((TrustArtList|map:this.toString</w:t>
      </w:r>
      <w:r w:rsidRPr="00C03550">
        <w:rPr>
          <w:noProof/>
          <w:color w:val="2157AD"/>
          <w:sz w:val="32"/>
          <w:szCs w:val="32"/>
          <w:shd w:val="clear" w:color="auto" w:fill="C9E1F3"/>
        </w:rPr>
        <w:t>()).indexOf("ResiduaryDistribs")</w:t>
      </w:r>
      <w:r w:rsidR="00FB57DE" w:rsidRPr="00C03550">
        <w:rPr>
          <w:noProof/>
          <w:color w:val="2157AD"/>
          <w:sz w:val="32"/>
          <w:szCs w:val="32"/>
          <w:shd w:val="clear" w:color="auto" w:fill="C9E1F3"/>
        </w:rPr>
        <w:t xml:space="preserve"> + 1)|cardinal|titlecaps</w:t>
      </w:r>
      <w:r w:rsidRPr="00C03550">
        <w:rPr>
          <w:sz w:val="32"/>
          <w:szCs w:val="32"/>
        </w:rPr>
        <w:t>]}</w:t>
      </w:r>
      <w:r w:rsidR="008E16E4" w:rsidRPr="00C03550">
        <w:rPr>
          <w:sz w:val="32"/>
          <w:szCs w:val="32"/>
        </w:rPr>
        <w:t xml:space="preserve"> </w:t>
      </w:r>
      <w:r w:rsidR="004A3D70" w:rsidRPr="00C03550">
        <w:rPr>
          <w:sz w:val="32"/>
          <w:szCs w:val="32"/>
        </w:rPr>
        <w:t>(Specific Distributions for Beneficiaries)</w:t>
      </w:r>
    </w:p>
    <w:p w14:paraId="5B48B7A2" w14:textId="61079AC8" w:rsidR="004A3D70" w:rsidRDefault="004A3D70" w:rsidP="004A3D70">
      <w:pPr>
        <w:pStyle w:val="TheusSummaryBody1"/>
      </w:pPr>
      <w:r w:rsidRPr="0033571E">
        <w:t xml:space="preserve">Your Trust contains a provision for one or more specific bequests, which will be distributed prior to any distributions to your Residuary Beneficiaries. </w:t>
      </w:r>
      <w:r>
        <w:t>Parties designated to receive specific bequests are as follows:</w:t>
      </w:r>
    </w:p>
    <w:p w14:paraId="0FB9BBB0" w14:textId="44BF9DAD" w:rsidR="004A3D70" w:rsidRDefault="004A3D70" w:rsidP="004A3D70">
      <w:pPr>
        <w:pStyle w:val="TheusSummaryBody1"/>
      </w:pPr>
      <w:r w:rsidRPr="00085ECD">
        <w:t>{[</w:t>
      </w:r>
      <w:r w:rsidRPr="00613DA1">
        <w:rPr>
          <w:b/>
          <w:noProof/>
          <w:color w:val="C8792A"/>
          <w:shd w:val="clear" w:color="auto" w:fill="FAE7D2"/>
        </w:rPr>
        <w:t>list</w:t>
      </w:r>
      <w:r w:rsidRPr="00613DA1">
        <w:rPr>
          <w:noProof/>
          <w:color w:val="2157AD"/>
          <w:shd w:val="clear" w:color="auto" w:fill="FAE7D2"/>
        </w:rPr>
        <w:t xml:space="preserve"> </w:t>
      </w:r>
      <w:proofErr w:type="gramStart"/>
      <w:r w:rsidR="00B6094F" w:rsidRPr="00613DA1">
        <w:rPr>
          <w:noProof/>
          <w:color w:val="2157AD"/>
          <w:shd w:val="clear" w:color="auto" w:fill="FAE7D2"/>
        </w:rPr>
        <w:t>SingleSpecifics</w:t>
      </w:r>
      <w:r w:rsidRPr="00085ECD">
        <w:t>]}</w:t>
      </w:r>
      <w:proofErr w:type="gramEnd"/>
    </w:p>
    <w:p w14:paraId="63620FC0" w14:textId="2EAECA44" w:rsidR="004A3D70" w:rsidRDefault="004A3D70" w:rsidP="004A3D70">
      <w:pPr>
        <w:pStyle w:val="TheusSummaryAgents"/>
      </w:pPr>
      <w:r>
        <w:t>{[</w:t>
      </w:r>
      <w:r w:rsidRPr="00613DA1">
        <w:rPr>
          <w:b/>
          <w:noProof/>
          <w:color w:val="C8792A"/>
          <w:shd w:val="clear" w:color="auto" w:fill="FAE7D2"/>
        </w:rPr>
        <w:t>list</w:t>
      </w:r>
      <w:r w:rsidRPr="00613DA1">
        <w:rPr>
          <w:noProof/>
          <w:color w:val="2157AD"/>
          <w:shd w:val="clear" w:color="auto" w:fill="FAE7D2"/>
        </w:rPr>
        <w:t xml:space="preserve"> </w:t>
      </w:r>
      <w:r w:rsidR="003B6B42" w:rsidRPr="003B6B42">
        <w:rPr>
          <w:noProof/>
          <w:color w:val="2157AD"/>
          <w:shd w:val="clear" w:color="auto" w:fill="FAE7D2"/>
        </w:rPr>
        <w:t>BeneficiaryNames</w:t>
      </w:r>
      <w:r w:rsidRPr="00613DA1">
        <w:rPr>
          <w:noProof/>
          <w:color w:val="2157AD"/>
          <w:shd w:val="clear" w:color="auto" w:fill="FAE7D2"/>
        </w:rPr>
        <w:t>|punc: "1, 2, and 3"</w:t>
      </w:r>
      <w:r>
        <w:t>]}</w:t>
      </w:r>
      <w:r w:rsidR="00A923F7" w:rsidRPr="00A923F7">
        <w:rPr>
          <w:b/>
          <w:smallCaps/>
        </w:rPr>
        <w:t>{[</w:t>
      </w:r>
      <w:proofErr w:type="spellStart"/>
      <w:r w:rsidR="003B6B42">
        <w:rPr>
          <w:b/>
          <w:smallCaps/>
          <w:noProof/>
          <w:color w:val="2157AD"/>
          <w:shd w:val="clear" w:color="auto" w:fill="C9E1F3"/>
        </w:rPr>
        <w:t>this</w:t>
      </w:r>
      <w:r w:rsidR="00A923F7" w:rsidRPr="00613DA1">
        <w:rPr>
          <w:b/>
          <w:smallCaps/>
          <w:noProof/>
          <w:color w:val="2157AD"/>
          <w:shd w:val="clear" w:color="auto" w:fill="C9E1F3"/>
        </w:rPr>
        <w:t>|else</w:t>
      </w:r>
      <w:proofErr w:type="spellEnd"/>
      <w:r w:rsidR="00A923F7" w:rsidRPr="00613DA1">
        <w:rPr>
          <w:b/>
          <w:smallCaps/>
          <w:noProof/>
          <w:color w:val="2157AD"/>
          <w:shd w:val="clear" w:color="auto" w:fill="C9E1F3"/>
        </w:rPr>
        <w:t>: "_________________"</w:t>
      </w:r>
      <w:r w:rsidR="00A923F7" w:rsidRPr="00A923F7">
        <w:rPr>
          <w:b/>
          <w:smallCaps/>
        </w:rPr>
        <w:t>]}</w:t>
      </w:r>
      <w:r>
        <w:t>{[</w:t>
      </w:r>
      <w:r w:rsidRPr="00613DA1">
        <w:rPr>
          <w:b/>
          <w:noProof/>
          <w:color w:val="C8792A"/>
          <w:shd w:val="clear" w:color="auto" w:fill="FAE7D2"/>
        </w:rPr>
        <w:t>endlist</w:t>
      </w:r>
      <w:r>
        <w:t xml:space="preserve">]} </w:t>
      </w:r>
    </w:p>
    <w:p w14:paraId="44031729" w14:textId="77777777" w:rsidR="004A3D70" w:rsidRPr="00085ECD" w:rsidRDefault="004A3D70" w:rsidP="004A3D70">
      <w:pPr>
        <w:pStyle w:val="TheusSummaryBody1"/>
      </w:pPr>
      <w:r>
        <w:t>{[</w:t>
      </w:r>
      <w:r w:rsidRPr="00613DA1">
        <w:rPr>
          <w:b/>
          <w:noProof/>
          <w:color w:val="C8792A"/>
          <w:shd w:val="clear" w:color="auto" w:fill="FAE7D2"/>
        </w:rPr>
        <w:t>endlist</w:t>
      </w:r>
      <w:r>
        <w:t>]}</w:t>
      </w:r>
    </w:p>
    <w:p w14:paraId="459C54A3" w14:textId="49059810" w:rsidR="004A3D70" w:rsidRPr="0033571E" w:rsidRDefault="004A3D70" w:rsidP="004A3D70">
      <w:pPr>
        <w:pStyle w:val="TheusSummaryBody1"/>
      </w:pPr>
      <w:r w:rsidRPr="0033571E">
        <w:t xml:space="preserve">The terms for distributions to each beneficiary will be addressed individually. Please refer to the </w:t>
      </w:r>
      <w:r>
        <w:t xml:space="preserve">Specific </w:t>
      </w:r>
      <w:r w:rsidRPr="0033571E">
        <w:t xml:space="preserve">Distributions to </w:t>
      </w:r>
      <w:r w:rsidRPr="0033571E">
        <w:rPr>
          <w:rStyle w:val="BodyText2Char"/>
        </w:rPr>
        <w:t>Beneficiaries</w:t>
      </w:r>
      <w:r w:rsidRPr="0033571E">
        <w:t xml:space="preserve"> contained in </w:t>
      </w:r>
      <w:r w:rsidR="009C240D">
        <w:t xml:space="preserve">Article </w:t>
      </w:r>
      <w:r w:rsidR="009C240D" w:rsidRPr="00857158">
        <w:t>{[</w:t>
      </w:r>
      <w:r w:rsidR="00FB57DE">
        <w:rPr>
          <w:noProof/>
          <w:color w:val="2157AD"/>
          <w:shd w:val="clear" w:color="auto" w:fill="C9E1F3"/>
        </w:rPr>
        <w:t>((TrustArtList|map:this.toString</w:t>
      </w:r>
      <w:r w:rsidR="009C240D" w:rsidRPr="00857158">
        <w:rPr>
          <w:noProof/>
          <w:color w:val="2157AD"/>
          <w:shd w:val="clear" w:color="auto" w:fill="C9E1F3"/>
        </w:rPr>
        <w:t>()).indexOf("</w:t>
      </w:r>
      <w:r w:rsidR="009C240D" w:rsidRPr="009C240D">
        <w:rPr>
          <w:noProof/>
          <w:color w:val="2157AD"/>
          <w:shd w:val="clear" w:color="auto" w:fill="C9E1F3"/>
        </w:rPr>
        <w:t>ResiduaryDistribs</w:t>
      </w:r>
      <w:r w:rsidR="009C240D" w:rsidRPr="00857158">
        <w:rPr>
          <w:noProof/>
          <w:color w:val="2157AD"/>
          <w:shd w:val="clear" w:color="auto" w:fill="C9E1F3"/>
        </w:rPr>
        <w:t>")</w:t>
      </w:r>
      <w:r w:rsidR="00FB57DE">
        <w:rPr>
          <w:noProof/>
          <w:color w:val="2157AD"/>
          <w:shd w:val="clear" w:color="auto" w:fill="C9E1F3"/>
        </w:rPr>
        <w:t xml:space="preserve"> + 1)|cardinal|titlecaps</w:t>
      </w:r>
      <w:r w:rsidR="009C240D" w:rsidRPr="00857158">
        <w:t>]}</w:t>
      </w:r>
      <w:r>
        <w:t xml:space="preserve"> </w:t>
      </w:r>
      <w:r w:rsidRPr="0033571E">
        <w:t>for complete information.</w:t>
      </w:r>
    </w:p>
    <w:p w14:paraId="1967DBC4" w14:textId="77777777" w:rsidR="004A3D70" w:rsidRPr="00C8586E" w:rsidRDefault="004A3D70" w:rsidP="004A3D70">
      <w:pPr>
        <w:pStyle w:val="CPBody2"/>
        <w:rPr>
          <w:rFonts w:ascii="Garamond" w:hAnsi="Garamond"/>
        </w:rPr>
      </w:pPr>
      <w:r>
        <w:rPr>
          <w:rFonts w:ascii="Garamond" w:hAnsi="Garamond"/>
        </w:rPr>
        <w:t>{[</w:t>
      </w:r>
      <w:r w:rsidRPr="00613DA1">
        <w:rPr>
          <w:rFonts w:ascii="Garamond" w:hAnsi="Garamond"/>
          <w:b/>
          <w:noProof/>
          <w:color w:val="41A151"/>
          <w:shd w:val="clear" w:color="auto" w:fill="C9F3CD"/>
        </w:rPr>
        <w:t>endif</w:t>
      </w:r>
      <w:r>
        <w:rPr>
          <w:rFonts w:ascii="Garamond" w:hAnsi="Garamond"/>
        </w:rPr>
        <w:t>]}</w:t>
      </w:r>
    </w:p>
    <w:p w14:paraId="4066ACEB" w14:textId="62DDD52B" w:rsidR="004A3D70" w:rsidRPr="00C03550" w:rsidRDefault="009C240D" w:rsidP="00C03550">
      <w:pPr>
        <w:pStyle w:val="IntroPSubtitle"/>
        <w:jc w:val="center"/>
        <w:rPr>
          <w:sz w:val="32"/>
          <w:szCs w:val="32"/>
        </w:rPr>
      </w:pPr>
      <w:r w:rsidRPr="00C03550">
        <w:rPr>
          <w:sz w:val="32"/>
          <w:szCs w:val="32"/>
        </w:rPr>
        <w:t>Article {[</w:t>
      </w:r>
      <w:r w:rsidR="00FB57DE" w:rsidRPr="00C03550">
        <w:rPr>
          <w:noProof/>
          <w:color w:val="2157AD"/>
          <w:sz w:val="32"/>
          <w:szCs w:val="32"/>
          <w:shd w:val="clear" w:color="auto" w:fill="C9E1F3"/>
        </w:rPr>
        <w:t>((TrustArtList|map:this.toString</w:t>
      </w:r>
      <w:r w:rsidRPr="00C03550">
        <w:rPr>
          <w:noProof/>
          <w:color w:val="2157AD"/>
          <w:sz w:val="32"/>
          <w:szCs w:val="32"/>
          <w:shd w:val="clear" w:color="auto" w:fill="C9E1F3"/>
        </w:rPr>
        <w:t>()).indexOf("ResiduaryDistribs")</w:t>
      </w:r>
      <w:r w:rsidR="00FB57DE" w:rsidRPr="00C03550">
        <w:rPr>
          <w:noProof/>
          <w:color w:val="2157AD"/>
          <w:sz w:val="32"/>
          <w:szCs w:val="32"/>
          <w:shd w:val="clear" w:color="auto" w:fill="C9E1F3"/>
        </w:rPr>
        <w:t xml:space="preserve"> + 1)|cardinal|titlecaps</w:t>
      </w:r>
      <w:r w:rsidRPr="00C03550">
        <w:rPr>
          <w:sz w:val="32"/>
          <w:szCs w:val="32"/>
        </w:rPr>
        <w:t>]}</w:t>
      </w:r>
      <w:r w:rsidR="004A3D70" w:rsidRPr="00C03550">
        <w:rPr>
          <w:sz w:val="32"/>
          <w:szCs w:val="32"/>
        </w:rPr>
        <w:t xml:space="preserve"> (Residuary Distributions for Beneficiaries)</w:t>
      </w:r>
    </w:p>
    <w:p w14:paraId="3E048E7C" w14:textId="77777777" w:rsidR="004A3D70" w:rsidRDefault="004A3D70" w:rsidP="004A3D70">
      <w:pPr>
        <w:pStyle w:val="TheusSummaryBody1"/>
      </w:pPr>
      <w:r>
        <w:t xml:space="preserve">Subject to any special bequests set forth in the above-named Article, the Trustee shall administer the remaining Trust Property </w:t>
      </w:r>
      <w:r w:rsidRPr="002D57B9">
        <w:rPr>
          <w:rStyle w:val="BodyText2Char"/>
          <w:bCs/>
        </w:rPr>
        <w:t>with</w:t>
      </w:r>
      <w:r>
        <w:t xml:space="preserve"> all the power and authority granted under the Trust Agreement for the benefit of the Residuary Beneficiaries.  </w:t>
      </w:r>
    </w:p>
    <w:p w14:paraId="4FDB0017" w14:textId="6FB04906" w:rsidR="004A3D70" w:rsidRDefault="00B12953" w:rsidP="004A3D70">
      <w:pPr>
        <w:pStyle w:val="TheusSummaryBody1"/>
      </w:pPr>
      <w:r>
        <w:rPr>
          <w:rFonts w:cs="Times New Roman"/>
        </w:rPr>
        <w:t>My</w:t>
      </w:r>
      <w:r w:rsidR="004A3D70">
        <w:rPr>
          <w:rFonts w:cs="Times New Roman"/>
        </w:rPr>
        <w:t xml:space="preserve"> </w:t>
      </w:r>
      <w:r w:rsidR="004A3D70" w:rsidRPr="002D57B9">
        <w:rPr>
          <w:rStyle w:val="BodyText2Char"/>
          <w:bCs/>
        </w:rPr>
        <w:t>Residuary</w:t>
      </w:r>
      <w:r w:rsidR="004A3D70">
        <w:rPr>
          <w:rFonts w:cs="Times New Roman"/>
        </w:rPr>
        <w:t xml:space="preserve"> Beneficiaries’ names and shares are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3060"/>
        <w:gridCol w:w="1610"/>
      </w:tblGrid>
      <w:tr w:rsidR="000064CE" w14:paraId="7119295C" w14:textId="77777777" w:rsidTr="00C42632">
        <w:tc>
          <w:tcPr>
            <w:tcW w:w="4680" w:type="dxa"/>
          </w:tcPr>
          <w:p w14:paraId="12EAB83B" w14:textId="0031CF7D" w:rsidR="000064CE" w:rsidRDefault="00C42632" w:rsidP="004A3D70">
            <w:pPr>
              <w:pStyle w:val="ShareList"/>
            </w:pPr>
            <w:r>
              <w:rPr>
                <w:b/>
                <w:u w:val="single"/>
              </w:rPr>
              <w:t>Residuary Beneficiary Name</w:t>
            </w:r>
          </w:p>
        </w:tc>
        <w:tc>
          <w:tcPr>
            <w:tcW w:w="3060" w:type="dxa"/>
          </w:tcPr>
          <w:p w14:paraId="51AA6289" w14:textId="704558AE" w:rsidR="000064CE" w:rsidRDefault="00C42632" w:rsidP="004A3D70">
            <w:pPr>
              <w:pStyle w:val="ShareList"/>
            </w:pPr>
            <w:r>
              <w:rPr>
                <w:b/>
                <w:u w:val="single"/>
              </w:rPr>
              <w:t>Relationship</w:t>
            </w:r>
          </w:p>
        </w:tc>
        <w:tc>
          <w:tcPr>
            <w:tcW w:w="1610" w:type="dxa"/>
          </w:tcPr>
          <w:p w14:paraId="1092F6F7" w14:textId="76A23B5A" w:rsidR="000064CE" w:rsidRDefault="00C42632" w:rsidP="004A3D70">
            <w:pPr>
              <w:pStyle w:val="ShareList"/>
            </w:pPr>
            <w:r>
              <w:rPr>
                <w:b/>
                <w:u w:val="single"/>
              </w:rPr>
              <w:t>Share</w:t>
            </w:r>
          </w:p>
        </w:tc>
      </w:tr>
    </w:tbl>
    <w:p w14:paraId="6B5F1BAA" w14:textId="287176A2" w:rsidR="00C42632" w:rsidRDefault="00C42632">
      <w:r w:rsidRPr="009772C5">
        <w:t>{[</w:t>
      </w:r>
      <w:r w:rsidRPr="00613DA1">
        <w:rPr>
          <w:b/>
          <w:noProof/>
          <w:color w:val="C8792A"/>
          <w:shd w:val="clear" w:color="auto" w:fill="FAE7D2"/>
        </w:rPr>
        <w:t>list</w:t>
      </w:r>
      <w:r w:rsidRPr="00613DA1">
        <w:rPr>
          <w:noProof/>
          <w:color w:val="2157AD"/>
          <w:shd w:val="clear" w:color="auto" w:fill="FAE7D2"/>
        </w:rPr>
        <w:t xml:space="preserve"> </w:t>
      </w:r>
      <w:proofErr w:type="gramStart"/>
      <w:r w:rsidRPr="00613DA1">
        <w:rPr>
          <w:noProof/>
          <w:color w:val="2157AD"/>
          <w:shd w:val="clear" w:color="auto" w:fill="FAE7D2"/>
        </w:rPr>
        <w:t>ResidualBeneficiaries</w:t>
      </w:r>
      <w:r w:rsidRPr="009772C5">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3060"/>
        <w:gridCol w:w="1610"/>
      </w:tblGrid>
      <w:tr w:rsidR="000064CE" w14:paraId="2BC289FD" w14:textId="77777777" w:rsidTr="00C42632">
        <w:tc>
          <w:tcPr>
            <w:tcW w:w="4680" w:type="dxa"/>
          </w:tcPr>
          <w:p w14:paraId="6D54A122" w14:textId="6A7B24D4" w:rsidR="000064CE" w:rsidRDefault="00C42632" w:rsidP="004A3D70">
            <w:pPr>
              <w:pStyle w:val="ShareList"/>
            </w:pPr>
            <w:r w:rsidRPr="00B043DB">
              <w:rPr>
                <w:b/>
                <w:smallCaps/>
              </w:rPr>
              <w:lastRenderedPageBreak/>
              <w:t>{[</w:t>
            </w:r>
            <w:proofErr w:type="spellStart"/>
            <w:r w:rsidRPr="00613DA1">
              <w:rPr>
                <w:b/>
                <w:smallCaps/>
                <w:noProof/>
                <w:color w:val="2157AD"/>
                <w:shd w:val="clear" w:color="auto" w:fill="C9E1F3"/>
              </w:rPr>
              <w:t>ResiduaryBenef.NameCO|else</w:t>
            </w:r>
            <w:proofErr w:type="spellEnd"/>
            <w:r w:rsidRPr="00613DA1">
              <w:rPr>
                <w:b/>
                <w:smallCaps/>
                <w:noProof/>
                <w:color w:val="2157AD"/>
                <w:shd w:val="clear" w:color="auto" w:fill="C9E1F3"/>
              </w:rPr>
              <w:t>: "_________________"</w:t>
            </w:r>
            <w:r w:rsidRPr="00B043DB">
              <w:rPr>
                <w:b/>
                <w:smallCaps/>
              </w:rPr>
              <w:t>]}</w:t>
            </w:r>
          </w:p>
        </w:tc>
        <w:tc>
          <w:tcPr>
            <w:tcW w:w="3060" w:type="dxa"/>
          </w:tcPr>
          <w:p w14:paraId="62B69926" w14:textId="411B8715" w:rsidR="000064CE" w:rsidRDefault="00C42632" w:rsidP="004A3D70">
            <w:pPr>
              <w:pStyle w:val="ShareList"/>
            </w:pPr>
            <w:r w:rsidRPr="009772C5">
              <w:t>{[</w:t>
            </w:r>
            <w:r w:rsidRPr="00613DA1">
              <w:rPr>
                <w:b/>
                <w:noProof/>
                <w:color w:val="41A151"/>
                <w:shd w:val="clear" w:color="auto" w:fill="C9F3CD"/>
              </w:rPr>
              <w:t>if</w:t>
            </w:r>
            <w:r w:rsidRPr="00613DA1">
              <w:rPr>
                <w:noProof/>
                <w:color w:val="2157AD"/>
                <w:shd w:val="clear" w:color="auto" w:fill="C9F3CD"/>
              </w:rPr>
              <w:t xml:space="preserve"> ResiduaryBenef.IndividualTF</w:t>
            </w:r>
            <w:r w:rsidRPr="009772C5">
              <w:t>]}{[</w:t>
            </w:r>
            <w:proofErr w:type="spellStart"/>
            <w:r w:rsidRPr="00613DA1">
              <w:rPr>
                <w:noProof/>
                <w:color w:val="2157AD"/>
                <w:shd w:val="clear" w:color="auto" w:fill="C9E1F3"/>
              </w:rPr>
              <w:t>ResiduaryBenef.TrustRelationship|else</w:t>
            </w:r>
            <w:proofErr w:type="spellEnd"/>
            <w:r w:rsidRPr="00613DA1">
              <w:rPr>
                <w:noProof/>
                <w:color w:val="2157AD"/>
                <w:shd w:val="clear" w:color="auto" w:fill="C9E1F3"/>
              </w:rPr>
              <w:t>: " "</w:t>
            </w:r>
            <w:r w:rsidRPr="009772C5">
              <w:t>]}{[</w:t>
            </w:r>
            <w:r w:rsidRPr="00613DA1">
              <w:rPr>
                <w:b/>
                <w:noProof/>
                <w:color w:val="41A151"/>
                <w:shd w:val="clear" w:color="auto" w:fill="C9F3CD"/>
              </w:rPr>
              <w:t>endif</w:t>
            </w:r>
            <w:r w:rsidRPr="009772C5">
              <w:t>]}</w:t>
            </w:r>
          </w:p>
        </w:tc>
        <w:tc>
          <w:tcPr>
            <w:tcW w:w="1610" w:type="dxa"/>
          </w:tcPr>
          <w:p w14:paraId="121E3421" w14:textId="3FEDE705" w:rsidR="000064CE" w:rsidRDefault="00C42632" w:rsidP="004A3D70">
            <w:pPr>
              <w:pStyle w:val="ShareList"/>
            </w:pPr>
            <w:r w:rsidRPr="00CC2CB9">
              <w:t>{[</w:t>
            </w:r>
            <w:r w:rsidRPr="00CC2CB9">
              <w:rPr>
                <w:b/>
                <w:noProof/>
                <w:color w:val="41A151"/>
                <w:shd w:val="clear" w:color="auto" w:fill="C9F3CD"/>
              </w:rPr>
              <w:t>if</w:t>
            </w:r>
            <w:r w:rsidRPr="00CC2CB9">
              <w:rPr>
                <w:noProof/>
                <w:color w:val="2157AD"/>
                <w:shd w:val="clear" w:color="auto" w:fill="C9F3CD"/>
              </w:rPr>
              <w:t xml:space="preserve"> TrustDistributionsEqualTF </w:t>
            </w:r>
            <w:r>
              <w:rPr>
                <w:noProof/>
                <w:color w:val="2157AD"/>
                <w:shd w:val="clear" w:color="auto" w:fill="C9F3CD"/>
              </w:rPr>
              <w:t>!</w:t>
            </w:r>
            <w:r w:rsidRPr="00CC2CB9">
              <w:rPr>
                <w:noProof/>
                <w:color w:val="2157AD"/>
                <w:shd w:val="clear" w:color="auto" w:fill="C9F3CD"/>
              </w:rPr>
              <w:t>= "</w:t>
            </w:r>
            <w:r>
              <w:rPr>
                <w:noProof/>
                <w:color w:val="2157AD"/>
                <w:shd w:val="clear" w:color="auto" w:fill="C9F3CD"/>
              </w:rPr>
              <w:t>Yes</w:t>
            </w:r>
            <w:r w:rsidRPr="00CC2CB9">
              <w:rPr>
                <w:noProof/>
                <w:color w:val="2157AD"/>
                <w:shd w:val="clear" w:color="auto" w:fill="C9F3CD"/>
              </w:rPr>
              <w:t>"</w:t>
            </w:r>
            <w:r w:rsidRPr="00CC2CB9">
              <w:t>]}{[</w:t>
            </w:r>
            <w:proofErr w:type="spellStart"/>
            <w:r w:rsidRPr="00CC2CB9">
              <w:rPr>
                <w:noProof/>
                <w:color w:val="2157AD"/>
                <w:shd w:val="clear" w:color="auto" w:fill="C9E1F3"/>
              </w:rPr>
              <w:t>ResiduaryAmount|else</w:t>
            </w:r>
            <w:proofErr w:type="spellEnd"/>
            <w:r w:rsidRPr="00CC2CB9">
              <w:rPr>
                <w:noProof/>
                <w:color w:val="2157AD"/>
                <w:shd w:val="clear" w:color="auto" w:fill="C9E1F3"/>
              </w:rPr>
              <w:t>: ""</w:t>
            </w:r>
            <w:r w:rsidRPr="00CC2CB9">
              <w:t>]}{[</w:t>
            </w:r>
            <w:r w:rsidRPr="00CC2CB9">
              <w:rPr>
                <w:b/>
                <w:noProof/>
                <w:color w:val="41A151"/>
                <w:shd w:val="clear" w:color="auto" w:fill="C9F3CD"/>
              </w:rPr>
              <w:t>elseif</w:t>
            </w:r>
            <w:r w:rsidRPr="00CC2CB9">
              <w:rPr>
                <w:noProof/>
                <w:color w:val="2157AD"/>
                <w:shd w:val="clear" w:color="auto" w:fill="C9F3CD"/>
              </w:rPr>
              <w:t xml:space="preserve"> TrustDistributionsEqualTF == "Yes"</w:t>
            </w:r>
            <w:r w:rsidRPr="00CC2CB9">
              <w:t>]}{[</w:t>
            </w:r>
            <w:r w:rsidRPr="00CC2CB9">
              <w:rPr>
                <w:b/>
                <w:noProof/>
                <w:color w:val="41A151"/>
                <w:shd w:val="clear" w:color="auto" w:fill="C9F3CD"/>
              </w:rPr>
              <w:t>if</w:t>
            </w:r>
            <w:r w:rsidRPr="00CC2CB9">
              <w:rPr>
                <w:noProof/>
                <w:color w:val="2157AD"/>
                <w:shd w:val="clear" w:color="auto" w:fill="C9F3CD"/>
              </w:rPr>
              <w:t xml:space="preserve"> ResidualBeneficiaries.length &gt; 1</w:t>
            </w:r>
            <w:r w:rsidRPr="00CC2CB9">
              <w:t>]}1/{[</w:t>
            </w:r>
            <w:r w:rsidRPr="00CC2CB9">
              <w:rPr>
                <w:noProof/>
                <w:color w:val="2157AD"/>
                <w:shd w:val="clear" w:color="auto" w:fill="C9E1F3"/>
              </w:rPr>
              <w:t>ResidualBeneficiaries.length</w:t>
            </w:r>
            <w:r w:rsidRPr="00CC2CB9">
              <w:t>]}{[</w:t>
            </w:r>
            <w:r w:rsidRPr="00CC2CB9">
              <w:rPr>
                <w:b/>
                <w:noProof/>
                <w:color w:val="41A151"/>
                <w:shd w:val="clear" w:color="auto" w:fill="C9F3CD"/>
              </w:rPr>
              <w:t>else</w:t>
            </w:r>
            <w:r w:rsidRPr="00CC2CB9">
              <w:t>]}100%{[</w:t>
            </w:r>
            <w:r w:rsidRPr="00CC2CB9">
              <w:rPr>
                <w:b/>
                <w:noProof/>
                <w:color w:val="41A151"/>
                <w:shd w:val="clear" w:color="auto" w:fill="C9F3CD"/>
              </w:rPr>
              <w:t>endif</w:t>
            </w:r>
            <w:r w:rsidRPr="00CC2CB9">
              <w:t>]}{[</w:t>
            </w:r>
            <w:r w:rsidRPr="00CC2CB9">
              <w:rPr>
                <w:b/>
                <w:noProof/>
                <w:color w:val="41A151"/>
                <w:shd w:val="clear" w:color="auto" w:fill="C9F3CD"/>
              </w:rPr>
              <w:t>else</w:t>
            </w:r>
            <w:r w:rsidRPr="00CC2CB9">
              <w:t>]}</w:t>
            </w:r>
            <w:r w:rsidRPr="00CC2CB9">
              <w:rPr>
                <w:highlight w:val="yellow"/>
              </w:rPr>
              <w:t>____</w:t>
            </w:r>
            <w:r w:rsidRPr="00CC2CB9">
              <w:t>{[</w:t>
            </w:r>
            <w:r w:rsidRPr="00CC2CB9">
              <w:rPr>
                <w:b/>
                <w:noProof/>
                <w:color w:val="41A151"/>
                <w:shd w:val="clear" w:color="auto" w:fill="C9F3CD"/>
              </w:rPr>
              <w:t>endif</w:t>
            </w:r>
            <w:r w:rsidRPr="00CC2CB9">
              <w:t>]}</w:t>
            </w:r>
          </w:p>
        </w:tc>
      </w:tr>
    </w:tbl>
    <w:p w14:paraId="1EC4C969" w14:textId="77777777" w:rsidR="004A3D70" w:rsidRDefault="004A3D70" w:rsidP="004A3D70">
      <w:pPr>
        <w:pStyle w:val="CPBody1"/>
        <w:rPr>
          <w:rFonts w:ascii="Garamond" w:hAnsi="Garamond"/>
        </w:rPr>
      </w:pPr>
      <w:r>
        <w:rPr>
          <w:rFonts w:ascii="Garamond" w:hAnsi="Garamond"/>
        </w:rPr>
        <w:t>{[</w:t>
      </w:r>
      <w:r w:rsidRPr="00613DA1">
        <w:rPr>
          <w:rFonts w:ascii="Garamond" w:hAnsi="Garamond"/>
          <w:b/>
          <w:noProof/>
          <w:color w:val="C8792A"/>
          <w:shd w:val="clear" w:color="auto" w:fill="FAE7D2"/>
        </w:rPr>
        <w:t>endlist</w:t>
      </w:r>
      <w:r>
        <w:rPr>
          <w:rFonts w:ascii="Garamond" w:hAnsi="Garamond"/>
        </w:rPr>
        <w:t>]}</w:t>
      </w:r>
    </w:p>
    <w:p w14:paraId="7E6F7524" w14:textId="77777777" w:rsidR="004A3D70" w:rsidRDefault="004A3D70" w:rsidP="004A3D70">
      <w:pPr>
        <w:pStyle w:val="TheusSummaryBody1"/>
      </w:pPr>
      <w:r>
        <w:t>The terms for distributions to</w:t>
      </w:r>
      <w:r w:rsidRPr="00F4709F">
        <w:t xml:space="preserve"> each beneficiary will be addressed individually. Please refer to the Distributions to </w:t>
      </w:r>
      <w:r w:rsidRPr="002D57B9">
        <w:rPr>
          <w:rStyle w:val="BodyText2Char"/>
          <w:bCs/>
        </w:rPr>
        <w:t>Beneficiaries</w:t>
      </w:r>
      <w:r w:rsidRPr="00F4709F">
        <w:t xml:space="preserve"> </w:t>
      </w:r>
      <w:r>
        <w:t>contained in this Article</w:t>
      </w:r>
      <w:r w:rsidRPr="00F4709F">
        <w:t xml:space="preserve"> for complete information.</w:t>
      </w:r>
    </w:p>
    <w:p w14:paraId="60782E33" w14:textId="57B3EC93" w:rsidR="001122F3" w:rsidRPr="00F4709F" w:rsidRDefault="001122F3" w:rsidP="004A3D70">
      <w:pPr>
        <w:pStyle w:val="TheusSummaryBody1"/>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r w:rsidR="009C240D" w:rsidRPr="009C240D">
        <w:rPr>
          <w:rFonts w:eastAsia="Times New Roman"/>
          <w:color w:val="2157AD"/>
          <w:shd w:val="clear" w:color="auto" w:fill="C9F3CD"/>
        </w:rPr>
        <w:t>(</w:t>
      </w:r>
      <w:proofErr w:type="spellStart"/>
      <w:r w:rsidR="009C240D" w:rsidRPr="009C240D">
        <w:rPr>
          <w:rFonts w:eastAsia="Times New Roman"/>
          <w:color w:val="2157AD"/>
          <w:shd w:val="clear" w:color="auto" w:fill="C9F3CD"/>
        </w:rPr>
        <w:t>SpecificFirstDeathTF</w:t>
      </w:r>
      <w:proofErr w:type="spellEnd"/>
      <w:r w:rsidR="009C240D" w:rsidRPr="009C240D">
        <w:rPr>
          <w:rFonts w:eastAsia="Times New Roman"/>
          <w:color w:val="2157AD"/>
          <w:shd w:val="clear" w:color="auto" w:fill="C9F3CD"/>
        </w:rPr>
        <w:t xml:space="preserve"> &amp;&amp; (</w:t>
      </w:r>
      <w:proofErr w:type="spellStart"/>
      <w:r w:rsidR="009C240D" w:rsidRPr="009C240D">
        <w:rPr>
          <w:rFonts w:eastAsia="Times New Roman"/>
          <w:color w:val="2157AD"/>
          <w:shd w:val="clear" w:color="auto" w:fill="C9F3CD"/>
        </w:rPr>
        <w:t>SingleSpecifics|any</w:t>
      </w:r>
      <w:proofErr w:type="spellEnd"/>
      <w:r w:rsidR="009C240D" w:rsidRPr="009C240D">
        <w:rPr>
          <w:rFonts w:eastAsia="Times New Roman"/>
          <w:color w:val="2157AD"/>
          <w:shd w:val="clear" w:color="auto" w:fill="C9F3CD"/>
        </w:rPr>
        <w:t xml:space="preserve">: </w:t>
      </w:r>
      <w:proofErr w:type="spellStart"/>
      <w:r w:rsidR="009C240D" w:rsidRPr="009C240D">
        <w:rPr>
          <w:rFonts w:eastAsia="Times New Roman"/>
          <w:color w:val="2157AD"/>
          <w:shd w:val="clear" w:color="auto" w:fill="C9F3CD"/>
        </w:rPr>
        <w:t>SpecificOutrightTrust</w:t>
      </w:r>
      <w:proofErr w:type="spellEnd"/>
      <w:r w:rsidR="009C240D" w:rsidRPr="009C240D">
        <w:rPr>
          <w:rFonts w:eastAsia="Times New Roman"/>
          <w:color w:val="2157AD"/>
          <w:shd w:val="clear" w:color="auto" w:fill="C9F3CD"/>
        </w:rPr>
        <w:t xml:space="preserve"> == "Usufruct" &amp;&amp; NOtoUSATrustTF)) || (</w:t>
      </w:r>
      <w:proofErr w:type="spellStart"/>
      <w:r w:rsidR="009C240D" w:rsidRPr="009C240D">
        <w:rPr>
          <w:rFonts w:eastAsia="Times New Roman"/>
          <w:color w:val="2157AD"/>
          <w:shd w:val="clear" w:color="auto" w:fill="C9F3CD"/>
        </w:rPr>
        <w:t>ContingentTrustOptions|contains</w:t>
      </w:r>
      <w:proofErr w:type="spellEnd"/>
      <w:r w:rsidR="009C240D" w:rsidRPr="009C240D">
        <w:rPr>
          <w:rFonts w:eastAsia="Times New Roman"/>
          <w:color w:val="2157AD"/>
          <w:shd w:val="clear" w:color="auto" w:fill="C9F3CD"/>
        </w:rPr>
        <w:t>:"USA") || (</w:t>
      </w:r>
      <w:proofErr w:type="spellStart"/>
      <w:r w:rsidR="009C240D" w:rsidRPr="009C240D">
        <w:rPr>
          <w:rFonts w:eastAsia="Times New Roman"/>
          <w:color w:val="2157AD"/>
          <w:shd w:val="clear" w:color="auto" w:fill="C9F3CD"/>
        </w:rPr>
        <w:t>SpecificFirstDeathTF</w:t>
      </w:r>
      <w:proofErr w:type="spellEnd"/>
      <w:r w:rsidR="009C240D" w:rsidRPr="009C240D">
        <w:rPr>
          <w:rFonts w:eastAsia="Times New Roman"/>
          <w:color w:val="2157AD"/>
          <w:shd w:val="clear" w:color="auto" w:fill="C9F3CD"/>
        </w:rPr>
        <w:t xml:space="preserve"> &amp;&amp; (</w:t>
      </w:r>
      <w:proofErr w:type="spellStart"/>
      <w:r w:rsidR="009C240D" w:rsidRPr="009C240D">
        <w:rPr>
          <w:rFonts w:eastAsia="Times New Roman"/>
          <w:color w:val="2157AD"/>
          <w:shd w:val="clear" w:color="auto" w:fill="C9F3CD"/>
        </w:rPr>
        <w:t>SingleSpecifics|any</w:t>
      </w:r>
      <w:proofErr w:type="spellEnd"/>
      <w:r w:rsidR="009C240D" w:rsidRPr="009C240D">
        <w:rPr>
          <w:rFonts w:eastAsia="Times New Roman"/>
          <w:color w:val="2157AD"/>
          <w:shd w:val="clear" w:color="auto" w:fill="C9F3CD"/>
        </w:rPr>
        <w:t xml:space="preserve">: </w:t>
      </w:r>
      <w:proofErr w:type="spellStart"/>
      <w:r w:rsidR="009C240D" w:rsidRPr="009C240D">
        <w:rPr>
          <w:rFonts w:eastAsia="Times New Roman"/>
          <w:color w:val="2157AD"/>
          <w:shd w:val="clear" w:color="auto" w:fill="C9F3CD"/>
        </w:rPr>
        <w:t>SpecificOutrightTrust</w:t>
      </w:r>
      <w:proofErr w:type="spellEnd"/>
      <w:r w:rsidR="009C240D" w:rsidRPr="009C240D">
        <w:rPr>
          <w:rFonts w:eastAsia="Times New Roman"/>
          <w:color w:val="2157AD"/>
          <w:shd w:val="clear" w:color="auto" w:fill="C9F3CD"/>
        </w:rPr>
        <w:t xml:space="preserve"> == "Trust" &amp;&amp; </w:t>
      </w:r>
      <w:proofErr w:type="spellStart"/>
      <w:r w:rsidR="009C240D" w:rsidRPr="009C240D">
        <w:rPr>
          <w:rFonts w:eastAsia="Times New Roman"/>
          <w:color w:val="2157AD"/>
          <w:shd w:val="clear" w:color="auto" w:fill="C9F3CD"/>
        </w:rPr>
        <w:t>SpecificTrustType</w:t>
      </w:r>
      <w:proofErr w:type="spellEnd"/>
      <w:r w:rsidR="009C240D" w:rsidRPr="009C240D">
        <w:rPr>
          <w:rFonts w:eastAsia="Times New Roman"/>
          <w:color w:val="2157AD"/>
          <w:shd w:val="clear" w:color="auto" w:fill="C9F3CD"/>
        </w:rPr>
        <w:t xml:space="preserve"> == "USA")) || (</w:t>
      </w:r>
      <w:proofErr w:type="spellStart"/>
      <w:r w:rsidR="009C240D" w:rsidRPr="009C240D">
        <w:rPr>
          <w:rFonts w:eastAsia="Times New Roman"/>
          <w:color w:val="2157AD"/>
          <w:shd w:val="clear" w:color="auto" w:fill="C9F3CD"/>
        </w:rPr>
        <w:t>ResidualBeneficiaries|any</w:t>
      </w:r>
      <w:proofErr w:type="spellEnd"/>
      <w:r w:rsidR="009C240D" w:rsidRPr="009C240D">
        <w:rPr>
          <w:rFonts w:eastAsia="Times New Roman"/>
          <w:color w:val="2157AD"/>
          <w:shd w:val="clear" w:color="auto" w:fill="C9F3CD"/>
        </w:rPr>
        <w:t xml:space="preserve">: </w:t>
      </w:r>
      <w:proofErr w:type="spellStart"/>
      <w:r w:rsidR="009C240D" w:rsidRPr="009C240D">
        <w:rPr>
          <w:rFonts w:eastAsia="Times New Roman"/>
          <w:color w:val="2157AD"/>
          <w:shd w:val="clear" w:color="auto" w:fill="C9F3CD"/>
        </w:rPr>
        <w:t>ResiduaryDistribution</w:t>
      </w:r>
      <w:proofErr w:type="spellEnd"/>
      <w:r w:rsidR="009C240D" w:rsidRPr="009C240D">
        <w:rPr>
          <w:rFonts w:eastAsia="Times New Roman"/>
          <w:color w:val="2157AD"/>
          <w:shd w:val="clear" w:color="auto" w:fill="C9F3CD"/>
        </w:rPr>
        <w:t xml:space="preserve"> == "USA")</w:t>
      </w:r>
      <w:r>
        <w:rPr>
          <w:rFonts w:eastAsia="Times New Roman"/>
        </w:rPr>
        <w:t>]}</w:t>
      </w:r>
    </w:p>
    <w:p w14:paraId="14EDE888" w14:textId="79EF4C1C" w:rsidR="004A3D70" w:rsidRPr="00C03550" w:rsidRDefault="009C240D" w:rsidP="00C03550">
      <w:pPr>
        <w:pStyle w:val="IntroPSubtitle"/>
        <w:jc w:val="center"/>
        <w:rPr>
          <w:sz w:val="32"/>
          <w:szCs w:val="32"/>
        </w:rPr>
      </w:pPr>
      <w:r w:rsidRPr="00C03550">
        <w:rPr>
          <w:sz w:val="32"/>
          <w:szCs w:val="32"/>
        </w:rPr>
        <w:t>Article {[</w:t>
      </w:r>
      <w:r w:rsidR="00FB57DE" w:rsidRPr="00C03550">
        <w:rPr>
          <w:noProof/>
          <w:color w:val="2157AD"/>
          <w:sz w:val="32"/>
          <w:szCs w:val="32"/>
          <w:shd w:val="clear" w:color="auto" w:fill="C9E1F3"/>
        </w:rPr>
        <w:t>((</w:t>
      </w:r>
      <w:proofErr w:type="spellStart"/>
      <w:r w:rsidR="00FB57DE" w:rsidRPr="00C03550">
        <w:rPr>
          <w:noProof/>
          <w:color w:val="2157AD"/>
          <w:sz w:val="32"/>
          <w:szCs w:val="32"/>
          <w:shd w:val="clear" w:color="auto" w:fill="C9E1F3"/>
        </w:rPr>
        <w:t>TrustArtList|map:this.toString</w:t>
      </w:r>
      <w:proofErr w:type="spellEnd"/>
      <w:r w:rsidRPr="00C03550">
        <w:rPr>
          <w:noProof/>
          <w:color w:val="2157AD"/>
          <w:sz w:val="32"/>
          <w:szCs w:val="32"/>
          <w:shd w:val="clear" w:color="auto" w:fill="C9E1F3"/>
        </w:rPr>
        <w:t>()).indexOf("USABenes")</w:t>
      </w:r>
      <w:r w:rsidR="00FB57DE" w:rsidRPr="00C03550">
        <w:rPr>
          <w:noProof/>
          <w:color w:val="2157AD"/>
          <w:sz w:val="32"/>
          <w:szCs w:val="32"/>
          <w:shd w:val="clear" w:color="auto" w:fill="C9E1F3"/>
        </w:rPr>
        <w:t xml:space="preserve"> + 1)|cardinal|titlecaps</w:t>
      </w:r>
      <w:r w:rsidRPr="00C03550">
        <w:rPr>
          <w:sz w:val="32"/>
          <w:szCs w:val="32"/>
        </w:rPr>
        <w:t>]}</w:t>
      </w:r>
      <w:r w:rsidR="004A3D70" w:rsidRPr="00C03550">
        <w:rPr>
          <w:sz w:val="32"/>
          <w:szCs w:val="32"/>
        </w:rPr>
        <w:t xml:space="preserve"> (Under-Stated-Age Beneficiaries)</w:t>
      </w:r>
    </w:p>
    <w:p w14:paraId="05FE6607" w14:textId="4564542B" w:rsidR="004A3D70" w:rsidRDefault="004A3D70" w:rsidP="004A3D70">
      <w:pPr>
        <w:pStyle w:val="TheusSummaryBody1"/>
        <w:rPr>
          <w:bCs/>
        </w:rPr>
      </w:pPr>
      <w:r w:rsidRPr="00431EB2">
        <w:rPr>
          <w:bCs/>
        </w:rPr>
        <w:t xml:space="preserve">You have chosen to hold in trust, any bequest for the benefit of any </w:t>
      </w:r>
      <w:r w:rsidRPr="00431EB2">
        <w:rPr>
          <w:rStyle w:val="BodyText2Char"/>
          <w:bCs/>
        </w:rPr>
        <w:t xml:space="preserve">contingent beneficiary or incidental beneficiary, and any bequest to a </w:t>
      </w:r>
      <w:r w:rsidRPr="00431EB2">
        <w:rPr>
          <w:bCs/>
        </w:rPr>
        <w:t xml:space="preserve">named beneficiary whose bequest is outright, if said </w:t>
      </w:r>
      <w:r w:rsidRPr="00E80A30">
        <w:rPr>
          <w:bCs/>
        </w:rPr>
        <w:t>beneficiary has not attained age {[</w:t>
      </w:r>
      <w:proofErr w:type="spellStart"/>
      <w:r w:rsidR="009D1291" w:rsidRPr="00613DA1">
        <w:rPr>
          <w:bCs/>
          <w:noProof/>
          <w:color w:val="2157AD"/>
          <w:shd w:val="clear" w:color="auto" w:fill="C9E1F3"/>
        </w:rPr>
        <w:t>UnderBenef|cardinal|else</w:t>
      </w:r>
      <w:proofErr w:type="spellEnd"/>
      <w:r w:rsidR="009D1291" w:rsidRPr="00613DA1">
        <w:rPr>
          <w:bCs/>
          <w:noProof/>
          <w:color w:val="2157AD"/>
          <w:shd w:val="clear" w:color="auto" w:fill="C9E1F3"/>
        </w:rPr>
        <w:t>: "____________"</w:t>
      </w:r>
      <w:r w:rsidRPr="00E80A30">
        <w:rPr>
          <w:bCs/>
        </w:rPr>
        <w:t>]} ({[</w:t>
      </w:r>
      <w:proofErr w:type="spellStart"/>
      <w:r w:rsidR="009D1291" w:rsidRPr="00613DA1">
        <w:rPr>
          <w:bCs/>
          <w:noProof/>
          <w:color w:val="2157AD"/>
          <w:shd w:val="clear" w:color="auto" w:fill="C9E1F3"/>
        </w:rPr>
        <w:t>UnderBenef|else</w:t>
      </w:r>
      <w:proofErr w:type="spellEnd"/>
      <w:r w:rsidR="009D1291" w:rsidRPr="00613DA1">
        <w:rPr>
          <w:bCs/>
          <w:noProof/>
          <w:color w:val="2157AD"/>
          <w:shd w:val="clear" w:color="auto" w:fill="C9E1F3"/>
        </w:rPr>
        <w:t>: "___"</w:t>
      </w:r>
      <w:r w:rsidRPr="00E80A30">
        <w:rPr>
          <w:bCs/>
        </w:rPr>
        <w:t>]}).</w:t>
      </w:r>
    </w:p>
    <w:p w14:paraId="5716A9FD" w14:textId="77777777" w:rsidR="001122F3" w:rsidRDefault="001122F3" w:rsidP="004A3D70">
      <w:pPr>
        <w:pStyle w:val="TheusSummaryBody1"/>
        <w:rPr>
          <w:rFonts w:eastAsia="Times New Roman"/>
        </w:rPr>
      </w:pPr>
      <w:r>
        <w:rPr>
          <w:rFonts w:eastAsia="Times New Roman"/>
        </w:rPr>
        <w:t>{[</w:t>
      </w:r>
      <w:r>
        <w:rPr>
          <w:rStyle w:val="Strong"/>
          <w:rFonts w:eastAsia="Times New Roman"/>
          <w:color w:val="41A151"/>
          <w:shd w:val="clear" w:color="auto" w:fill="C9F3CD"/>
        </w:rPr>
        <w:t>endif</w:t>
      </w:r>
      <w:r>
        <w:rPr>
          <w:rFonts w:eastAsia="Times New Roman"/>
        </w:rPr>
        <w:t>]}</w:t>
      </w:r>
    </w:p>
    <w:p w14:paraId="38A0CB21" w14:textId="5F3EDDC8" w:rsidR="001122F3" w:rsidRPr="00E80A30" w:rsidRDefault="001122F3" w:rsidP="004A3D70">
      <w:pPr>
        <w:pStyle w:val="TheusSummaryBody1"/>
        <w:rPr>
          <w:b/>
          <w:bCs/>
        </w:rPr>
      </w:pPr>
      <w:r>
        <w:rPr>
          <w:rFonts w:eastAsia="Times New Roman"/>
        </w:rPr>
        <w:t>{[</w:t>
      </w:r>
      <w:r>
        <w:rPr>
          <w:rStyle w:val="Strong"/>
          <w:rFonts w:eastAsia="Times New Roman"/>
          <w:color w:val="41A151"/>
          <w:shd w:val="clear" w:color="auto" w:fill="C9F3CD"/>
        </w:rPr>
        <w:t>if</w:t>
      </w:r>
      <w:r>
        <w:rPr>
          <w:rFonts w:eastAsia="Times New Roman"/>
          <w:color w:val="2157AD"/>
          <w:shd w:val="clear" w:color="auto" w:fill="C9F3CD"/>
        </w:rPr>
        <w:t xml:space="preserve"> </w:t>
      </w:r>
      <w:proofErr w:type="spellStart"/>
      <w:r w:rsidR="0099264F">
        <w:rPr>
          <w:rFonts w:eastAsia="Times New Roman"/>
          <w:color w:val="2157AD"/>
          <w:shd w:val="clear" w:color="auto" w:fill="C9F3CD"/>
        </w:rPr>
        <w:t>ContingentTrustOptions|</w:t>
      </w:r>
      <w:r>
        <w:rPr>
          <w:rFonts w:eastAsia="Times New Roman"/>
          <w:color w:val="2157AD"/>
          <w:shd w:val="clear" w:color="auto" w:fill="C9F3CD"/>
        </w:rPr>
        <w:t>contains</w:t>
      </w:r>
      <w:proofErr w:type="spellEnd"/>
      <w:r>
        <w:rPr>
          <w:rFonts w:eastAsia="Times New Roman"/>
          <w:color w:val="2157AD"/>
          <w:shd w:val="clear" w:color="auto" w:fill="C9F3CD"/>
        </w:rPr>
        <w:t>:"Disabled Bene"</w:t>
      </w:r>
      <w:r>
        <w:rPr>
          <w:rFonts w:eastAsia="Times New Roman"/>
        </w:rPr>
        <w:t xml:space="preserve">]} </w:t>
      </w:r>
    </w:p>
    <w:p w14:paraId="0B9CCC00" w14:textId="203182F2" w:rsidR="004A3D70" w:rsidRPr="00C03550" w:rsidRDefault="009C240D" w:rsidP="00C03550">
      <w:pPr>
        <w:pStyle w:val="IntroPSubtitle"/>
        <w:jc w:val="center"/>
        <w:rPr>
          <w:sz w:val="32"/>
          <w:szCs w:val="32"/>
        </w:rPr>
      </w:pPr>
      <w:r w:rsidRPr="00C03550">
        <w:rPr>
          <w:sz w:val="32"/>
          <w:szCs w:val="32"/>
        </w:rPr>
        <w:lastRenderedPageBreak/>
        <w:t>Article {[</w:t>
      </w:r>
      <w:r w:rsidR="00FB57DE" w:rsidRPr="00C03550">
        <w:rPr>
          <w:noProof/>
          <w:color w:val="2157AD"/>
          <w:sz w:val="32"/>
          <w:szCs w:val="32"/>
          <w:shd w:val="clear" w:color="auto" w:fill="C9E1F3"/>
        </w:rPr>
        <w:t>((</w:t>
      </w:r>
      <w:proofErr w:type="spellStart"/>
      <w:r w:rsidR="00FB57DE" w:rsidRPr="00C03550">
        <w:rPr>
          <w:noProof/>
          <w:color w:val="2157AD"/>
          <w:sz w:val="32"/>
          <w:szCs w:val="32"/>
          <w:shd w:val="clear" w:color="auto" w:fill="C9E1F3"/>
        </w:rPr>
        <w:t>TrustArtList|map:this.toString</w:t>
      </w:r>
      <w:proofErr w:type="spellEnd"/>
      <w:r w:rsidRPr="00C03550">
        <w:rPr>
          <w:noProof/>
          <w:color w:val="2157AD"/>
          <w:sz w:val="32"/>
          <w:szCs w:val="32"/>
          <w:shd w:val="clear" w:color="auto" w:fill="C9E1F3"/>
        </w:rPr>
        <w:t>()).indexOf("DisabledBenes")</w:t>
      </w:r>
      <w:r w:rsidR="00FB57DE" w:rsidRPr="00C03550">
        <w:rPr>
          <w:noProof/>
          <w:color w:val="2157AD"/>
          <w:sz w:val="32"/>
          <w:szCs w:val="32"/>
          <w:shd w:val="clear" w:color="auto" w:fill="C9E1F3"/>
        </w:rPr>
        <w:t xml:space="preserve"> + 1)|cardinal|titlecaps</w:t>
      </w:r>
      <w:r w:rsidRPr="00C03550">
        <w:rPr>
          <w:sz w:val="32"/>
          <w:szCs w:val="32"/>
        </w:rPr>
        <w:t>]}</w:t>
      </w:r>
      <w:r w:rsidR="004A3D70" w:rsidRPr="00C03550">
        <w:rPr>
          <w:sz w:val="32"/>
          <w:szCs w:val="32"/>
        </w:rPr>
        <w:t xml:space="preserve"> (Incompetent or Disabled Beneficiaries)</w:t>
      </w:r>
    </w:p>
    <w:p w14:paraId="194ACAFC" w14:textId="7582E7EE" w:rsidR="004A3D70" w:rsidRDefault="004A3D70" w:rsidP="004A3D70">
      <w:pPr>
        <w:pStyle w:val="TheusSummaryBody1"/>
      </w:pPr>
      <w:r w:rsidRPr="00E80A30">
        <w:t>Notwithstanding any provisions to the contrary, if any beneficiary hereunder is deemed by the Trustee to be disabled</w:t>
      </w:r>
      <w:r>
        <w:t xml:space="preserve"> or incompetent, the Trustee may distribute said beneficiary</w:t>
      </w:r>
      <w:r w:rsidR="00C6113C">
        <w:t>’s</w:t>
      </w:r>
      <w:r>
        <w:t xml:space="preserve"> share as provided in this Article. The Trustee shall then apply for a taxpayer identification number and operate said share as a Supplemental Needs Trust.</w:t>
      </w:r>
    </w:p>
    <w:p w14:paraId="19D9B25F" w14:textId="32E3B9E1" w:rsidR="001122F3" w:rsidRDefault="001122F3" w:rsidP="004A3D70">
      <w:pPr>
        <w:pStyle w:val="TheusSummaryBody1"/>
      </w:pPr>
      <w:r>
        <w:rPr>
          <w:rFonts w:eastAsia="Times New Roman"/>
        </w:rPr>
        <w:t>{[</w:t>
      </w:r>
      <w:r>
        <w:rPr>
          <w:rStyle w:val="Strong"/>
          <w:rFonts w:eastAsia="Times New Roman"/>
          <w:color w:val="41A151"/>
          <w:shd w:val="clear" w:color="auto" w:fill="C9F3CD"/>
        </w:rPr>
        <w:t>endif</w:t>
      </w:r>
      <w:r>
        <w:rPr>
          <w:rFonts w:eastAsia="Times New Roman"/>
        </w:rPr>
        <w:t>]}</w:t>
      </w:r>
    </w:p>
    <w:p w14:paraId="6559D4C0" w14:textId="4CD75B26" w:rsidR="004A3D70" w:rsidRPr="00C03550" w:rsidRDefault="005C5B47" w:rsidP="00C03550">
      <w:pPr>
        <w:pStyle w:val="IntroPSubtitle"/>
        <w:jc w:val="center"/>
        <w:rPr>
          <w:sz w:val="32"/>
          <w:szCs w:val="32"/>
        </w:rPr>
      </w:pPr>
      <w:r w:rsidRPr="00C03550">
        <w:rPr>
          <w:sz w:val="32"/>
          <w:szCs w:val="32"/>
        </w:rPr>
        <w:t>Article {[</w:t>
      </w:r>
      <w:r w:rsidR="00FB57DE" w:rsidRPr="00C03550">
        <w:rPr>
          <w:noProof/>
          <w:color w:val="2157AD"/>
          <w:sz w:val="32"/>
          <w:szCs w:val="32"/>
          <w:shd w:val="clear" w:color="auto" w:fill="C9E1F3"/>
        </w:rPr>
        <w:t>((</w:t>
      </w:r>
      <w:proofErr w:type="spellStart"/>
      <w:r w:rsidR="00FB57DE" w:rsidRPr="00C03550">
        <w:rPr>
          <w:noProof/>
          <w:color w:val="2157AD"/>
          <w:sz w:val="32"/>
          <w:szCs w:val="32"/>
          <w:shd w:val="clear" w:color="auto" w:fill="C9E1F3"/>
        </w:rPr>
        <w:t>TrustArtList|map:this.toString</w:t>
      </w:r>
      <w:proofErr w:type="spellEnd"/>
      <w:r w:rsidRPr="00C03550">
        <w:rPr>
          <w:noProof/>
          <w:color w:val="2157AD"/>
          <w:sz w:val="32"/>
          <w:szCs w:val="32"/>
          <w:shd w:val="clear" w:color="auto" w:fill="C9E1F3"/>
        </w:rPr>
        <w:t>()).indexOf("UltimateDistrib")</w:t>
      </w:r>
      <w:r w:rsidR="00FB57DE" w:rsidRPr="00C03550">
        <w:rPr>
          <w:noProof/>
          <w:color w:val="2157AD"/>
          <w:sz w:val="32"/>
          <w:szCs w:val="32"/>
          <w:shd w:val="clear" w:color="auto" w:fill="C9E1F3"/>
        </w:rPr>
        <w:t xml:space="preserve"> + 1)|cardinal|titlecaps</w:t>
      </w:r>
      <w:r w:rsidRPr="00C03550">
        <w:rPr>
          <w:sz w:val="32"/>
          <w:szCs w:val="32"/>
        </w:rPr>
        <w:t>]}</w:t>
      </w:r>
      <w:r w:rsidR="004A3D70" w:rsidRPr="00C03550">
        <w:rPr>
          <w:sz w:val="32"/>
          <w:szCs w:val="32"/>
        </w:rPr>
        <w:t xml:space="preserve"> (Ultimate Distribution)</w:t>
      </w:r>
    </w:p>
    <w:p w14:paraId="3A65CCD1" w14:textId="56090742" w:rsidR="004A3D70" w:rsidRDefault="004A3D70" w:rsidP="008E7CBB">
      <w:pPr>
        <w:pStyle w:val="TheusSummaryBody1"/>
      </w:pPr>
      <w:r>
        <w:t>If at any time there is no individual beneficiary qualified to receive the final distribution of any trust created in the Trust, or any part of it, then the Trustee shall distribute such portion of said Trust Property</w:t>
      </w:r>
      <w:r w:rsidRPr="009772C5">
        <w:t>{[</w:t>
      </w:r>
      <w:r w:rsidRPr="00613DA1">
        <w:rPr>
          <w:b/>
          <w:noProof/>
          <w:color w:val="41A151"/>
          <w:shd w:val="clear" w:color="auto" w:fill="C9F3CD"/>
        </w:rPr>
        <w:t>if</w:t>
      </w:r>
      <w:r w:rsidRPr="00613DA1">
        <w:rPr>
          <w:noProof/>
          <w:color w:val="2157AD"/>
          <w:shd w:val="clear" w:color="auto" w:fill="C9F3CD"/>
        </w:rPr>
        <w:t xml:space="preserve"> UltimateDistribution == "Intestacy"</w:t>
      </w:r>
      <w:r w:rsidRPr="009772C5">
        <w:t xml:space="preserve">]} </w:t>
      </w:r>
      <w:r w:rsidR="000F6FB8">
        <w:t xml:space="preserve">to the persons who would inherit it if I had died intestate owning the property, all as determined and in the proportions provided by the laws of </w:t>
      </w:r>
      <w:r w:rsidR="00BC5EBA">
        <w:rPr>
          <w:rFonts w:eastAsia="Times New Roman"/>
        </w:rPr>
        <w:t>{[</w:t>
      </w:r>
      <w:proofErr w:type="spellStart"/>
      <w:r w:rsidR="00BC5EBA">
        <w:rPr>
          <w:rFonts w:eastAsia="Times New Roman"/>
          <w:color w:val="2157AD"/>
          <w:shd w:val="clear" w:color="auto" w:fill="C9E1F3"/>
        </w:rPr>
        <w:t>StateLawSelect.Name</w:t>
      </w:r>
      <w:proofErr w:type="spellEnd"/>
      <w:r w:rsidR="00BC5EBA">
        <w:rPr>
          <w:rFonts w:eastAsia="Times New Roman"/>
        </w:rPr>
        <w:t>]}</w:t>
      </w:r>
      <w:r w:rsidR="00BC5EBA">
        <w:t xml:space="preserve"> </w:t>
      </w:r>
      <w:r w:rsidR="000F6FB8">
        <w:t>then in effect at the time of any distribution under this Article</w:t>
      </w:r>
      <w:r w:rsidRPr="009772C5">
        <w:t>{[</w:t>
      </w:r>
      <w:r w:rsidRPr="00613DA1">
        <w:rPr>
          <w:b/>
          <w:noProof/>
          <w:color w:val="41A151"/>
          <w:shd w:val="clear" w:color="auto" w:fill="C9F3CD"/>
        </w:rPr>
        <w:t>elseif</w:t>
      </w:r>
      <w:r w:rsidRPr="00613DA1">
        <w:rPr>
          <w:noProof/>
          <w:color w:val="2157AD"/>
          <w:shd w:val="clear" w:color="auto" w:fill="C9F3CD"/>
        </w:rPr>
        <w:t xml:space="preserve"> UltimateDistribution == "Recipient"</w:t>
      </w:r>
      <w:r w:rsidRPr="009772C5">
        <w:t>]} to {[</w:t>
      </w:r>
      <w:proofErr w:type="spellStart"/>
      <w:r w:rsidRPr="00613DA1">
        <w:rPr>
          <w:noProof/>
          <w:color w:val="2157AD"/>
          <w:shd w:val="clear" w:color="auto" w:fill="C9E1F3"/>
        </w:rPr>
        <w:t>UltimateDistributionRecipient</w:t>
      </w:r>
      <w:r w:rsidR="007F6308" w:rsidRPr="00613DA1">
        <w:rPr>
          <w:noProof/>
          <w:color w:val="2157AD"/>
          <w:shd w:val="clear" w:color="auto" w:fill="C9E1F3"/>
        </w:rPr>
        <w:t>|else</w:t>
      </w:r>
      <w:proofErr w:type="spellEnd"/>
      <w:r w:rsidR="007F6308" w:rsidRPr="00613DA1">
        <w:rPr>
          <w:noProof/>
          <w:color w:val="2157AD"/>
          <w:shd w:val="clear" w:color="auto" w:fill="C9E1F3"/>
        </w:rPr>
        <w:t>: "____________________"</w:t>
      </w:r>
      <w:r w:rsidRPr="009772C5">
        <w:t>]}{[</w:t>
      </w:r>
      <w:r w:rsidRPr="00613DA1">
        <w:rPr>
          <w:b/>
          <w:noProof/>
          <w:color w:val="41A151"/>
          <w:shd w:val="clear" w:color="auto" w:fill="C9F3CD"/>
        </w:rPr>
        <w:t>endif</w:t>
      </w:r>
      <w:r w:rsidRPr="009772C5">
        <w:t>]}</w:t>
      </w:r>
      <w:r w:rsidR="005C5B47">
        <w:t>.</w:t>
      </w:r>
    </w:p>
    <w:p w14:paraId="2C35C801" w14:textId="77777777" w:rsidR="00F74C5F" w:rsidRDefault="00F74C5F" w:rsidP="008E7CBB">
      <w:pPr>
        <w:pStyle w:val="TheusSummaryBody1"/>
      </w:pPr>
    </w:p>
    <w:p w14:paraId="1F0860CF" w14:textId="77777777" w:rsidR="007206EC" w:rsidRDefault="007206EC" w:rsidP="008E7CBB">
      <w:pPr>
        <w:pStyle w:val="TheusSummaryBody1"/>
        <w:sectPr w:rsidR="007206EC" w:rsidSect="00C31DF5">
          <w:headerReference w:type="default" r:id="rId15"/>
          <w:footerReference w:type="default" r:id="rId16"/>
          <w:footerReference w:type="first" r:id="rId17"/>
          <w:pgSz w:w="12240" w:h="15840"/>
          <w:pgMar w:top="1440" w:right="1440" w:bottom="1440" w:left="1440" w:header="720" w:footer="720" w:gutter="0"/>
          <w:pgNumType w:start="1"/>
          <w:cols w:space="720"/>
          <w:docGrid w:linePitch="360"/>
        </w:sectPr>
      </w:pPr>
    </w:p>
    <w:p w14:paraId="2CEBD887" w14:textId="24CFF482" w:rsidR="007206EC" w:rsidRDefault="007206EC" w:rsidP="005C5B47">
      <w:pPr>
        <w:rPr>
          <w:color w:val="FFFFFF" w:themeColor="background1"/>
          <w:sz w:val="2"/>
          <w:szCs w:val="2"/>
        </w:rPr>
      </w:pPr>
    </w:p>
    <w:p w14:paraId="79B399FE" w14:textId="77777777" w:rsidR="005C5B47" w:rsidRPr="005C5B47" w:rsidRDefault="005C5B47" w:rsidP="005C5B47">
      <w:pPr>
        <w:rPr>
          <w:color w:val="FFFFFF" w:themeColor="background1"/>
          <w:sz w:val="2"/>
          <w:szCs w:val="2"/>
        </w:rPr>
      </w:pPr>
    </w:p>
    <w:sectPr w:rsidR="005C5B47" w:rsidRPr="005C5B47" w:rsidSect="007206EC">
      <w:type w:val="continuous"/>
      <w:pgSz w:w="12240" w:h="15840"/>
      <w:pgMar w:top="1440" w:right="1440" w:bottom="1440" w:left="1440" w:header="720" w:footer="720" w:gutter="0"/>
      <w:pgNumType w:start="1"/>
      <w:cols w:num="3"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4DCF" w14:textId="77777777" w:rsidR="00D66454" w:rsidRDefault="00D66454">
      <w:r>
        <w:separator/>
      </w:r>
    </w:p>
  </w:endnote>
  <w:endnote w:type="continuationSeparator" w:id="0">
    <w:p w14:paraId="66AA84D9" w14:textId="77777777" w:rsidR="00D66454" w:rsidRDefault="00D66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2811" w14:textId="77777777" w:rsidR="00CA429C" w:rsidRDefault="00CA429C">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F5AF" w14:textId="1ACBBF54" w:rsidR="00DC6570" w:rsidRDefault="00DC6570" w:rsidP="008801E1">
    <w:pPr>
      <w:jc w:val="center"/>
    </w:pPr>
    <w:r>
      <w:t xml:space="preserve">{[if </w:t>
    </w:r>
    <w:proofErr w:type="spellStart"/>
    <w:r w:rsidRPr="00DC6570">
      <w:t>isTheusTF</w:t>
    </w:r>
    <w:proofErr w:type="spellEnd"/>
    <w:r>
      <w:t>]}</w:t>
    </w:r>
  </w:p>
  <w:p w14:paraId="2635A968" w14:textId="0DA4F364" w:rsidR="008801E1" w:rsidRDefault="008801E1" w:rsidP="008801E1">
    <w:pPr>
      <w:jc w:val="center"/>
    </w:pPr>
    <w:r>
      <w:rPr>
        <w:noProof/>
      </w:rPr>
      <w:drawing>
        <wp:inline distT="0" distB="0" distL="0" distR="0" wp14:anchorId="75FA6A36" wp14:editId="449DE783">
          <wp:extent cx="400050" cy="400050"/>
          <wp:effectExtent l="0" t="0" r="0" b="0"/>
          <wp:docPr id="1297553281" name="Picture 129755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53281" name="Picture 1297553281"/>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2E19FC95" w14:textId="0E7E0C9B" w:rsidR="00DC6570" w:rsidRDefault="00DC6570" w:rsidP="008801E1">
    <w:pPr>
      <w:jc w:val="center"/>
    </w:pPr>
    <w:r>
      <w:t>{[endif]}</w:t>
    </w:r>
  </w:p>
  <w:p w14:paraId="47E1314E" w14:textId="2A6993EB" w:rsidR="008801E1" w:rsidRDefault="003F22F9" w:rsidP="00E31DF8">
    <w:pPr>
      <w:spacing w:after="240"/>
      <w:contextualSpacing/>
      <w:jc w:val="center"/>
      <w:rPr>
        <w:noProof/>
        <w:sz w:val="20"/>
      </w:rPr>
    </w:pPr>
    <w:r w:rsidRPr="003F22F9">
      <w:rPr>
        <w:noProof/>
        <w:sz w:val="20"/>
      </w:rPr>
      <w:t>{[FirmFooter]}</w:t>
    </w:r>
  </w:p>
  <w:p w14:paraId="252D51EF" w14:textId="6EEAD632" w:rsidR="008801E1" w:rsidRDefault="008801E1" w:rsidP="008801E1">
    <w:pPr>
      <w:pStyle w:val="CPFooterBold12"/>
      <w:spacing w:after="0"/>
    </w:pPr>
    <w:r>
      <w:rPr>
        <w:sz w:val="20"/>
      </w:rPr>
      <w:t>©</w:t>
    </w:r>
    <w:r w:rsidR="0035396C">
      <w:rPr>
        <w:sz w:val="20"/>
      </w:rPr>
      <w:fldChar w:fldCharType="begin"/>
    </w:r>
    <w:r w:rsidR="0035396C">
      <w:rPr>
        <w:sz w:val="20"/>
      </w:rPr>
      <w:instrText xml:space="preserve"> DATE  \@ "YYYY"  \* MERGEFORMAT </w:instrText>
    </w:r>
    <w:r w:rsidR="0035396C">
      <w:rPr>
        <w:sz w:val="20"/>
      </w:rPr>
      <w:fldChar w:fldCharType="separate"/>
    </w:r>
    <w:r w:rsidR="00A923C5">
      <w:rPr>
        <w:noProof/>
        <w:sz w:val="20"/>
      </w:rPr>
      <w:t>2025</w:t>
    </w:r>
    <w:r w:rsidR="0035396C">
      <w:rPr>
        <w:sz w:val="20"/>
      </w:rPr>
      <w:fldChar w:fldCharType="end"/>
    </w:r>
    <w:r>
      <w:rPr>
        <w:sz w:val="20"/>
      </w:rPr>
      <w:t xml:space="preserve"> </w:t>
    </w:r>
    <w:r w:rsidR="003F22F9">
      <w:rPr>
        <w:sz w:val="20"/>
      </w:rPr>
      <w:t>{[</w:t>
    </w:r>
    <w:proofErr w:type="spellStart"/>
    <w:r w:rsidR="003F22F9">
      <w:rPr>
        <w:sz w:val="20"/>
      </w:rPr>
      <w:t>firmInfo.FirmName</w:t>
    </w:r>
    <w:proofErr w:type="spellEnd"/>
    <w:r w:rsidR="003F22F9">
      <w:rPr>
        <w:sz w:val="20"/>
      </w:rPr>
      <w:t>]}</w:t>
    </w:r>
  </w:p>
  <w:p w14:paraId="56ACF412" w14:textId="77777777" w:rsidR="008801E1" w:rsidRPr="00F44717" w:rsidRDefault="008801E1" w:rsidP="008801E1">
    <w:pPr>
      <w:pStyle w:val="CPFooterBold10"/>
    </w:pPr>
    <w:r>
      <w:t>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44E5" w14:textId="1F38E60D" w:rsidR="00CA429C" w:rsidRDefault="00CA429C" w:rsidP="00F65F40">
    <w:pPr>
      <w:widowControl w:val="0"/>
      <w:tabs>
        <w:tab w:val="left" w:pos="0"/>
        <w:tab w:val="left" w:pos="720"/>
        <w:tab w:val="left" w:pos="1440"/>
        <w:tab w:val="left" w:pos="2160"/>
      </w:tabs>
      <w:spacing w:line="0" w:lineRule="atLeast"/>
      <w:jc w:val="center"/>
      <w:rPr>
        <w:sz w:val="18"/>
        <w:szCs w:val="18"/>
      </w:rPr>
    </w:pPr>
  </w:p>
  <w:p w14:paraId="58F9DFA1" w14:textId="77777777" w:rsidR="00CA429C" w:rsidRDefault="00CA429C" w:rsidP="00F65F40">
    <w:pPr>
      <w:jc w:val="center"/>
    </w:pPr>
    <w:r>
      <w:rPr>
        <w:noProof/>
      </w:rPr>
      <w:drawing>
        <wp:inline distT="0" distB="0" distL="0" distR="0" wp14:anchorId="73B771C9" wp14:editId="5F95124C">
          <wp:extent cx="400050" cy="400050"/>
          <wp:effectExtent l="0" t="0" r="0" b="0"/>
          <wp:docPr id="574155204" name="Picture 57415520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73DC32BC" w14:textId="77777777" w:rsidR="00CA429C" w:rsidRPr="0020311F" w:rsidRDefault="00CA429C" w:rsidP="0020311F">
    <w:pPr>
      <w:spacing w:after="240"/>
      <w:contextualSpacing/>
      <w:jc w:val="center"/>
      <w:rPr>
        <w:noProof/>
        <w:sz w:val="20"/>
        <w:szCs w:val="20"/>
      </w:rPr>
    </w:pPr>
    <w:r w:rsidRPr="0020311F">
      <w:rPr>
        <w:noProof/>
        <w:sz w:val="20"/>
        <w:szCs w:val="20"/>
      </w:rPr>
      <w:t>Theus Law Offices</w:t>
    </w:r>
  </w:p>
  <w:p w14:paraId="61934198" w14:textId="77777777" w:rsidR="00CA429C" w:rsidRPr="0020311F" w:rsidRDefault="00CA429C" w:rsidP="0020311F">
    <w:pPr>
      <w:spacing w:after="240"/>
      <w:contextualSpacing/>
      <w:jc w:val="center"/>
      <w:rPr>
        <w:noProof/>
        <w:sz w:val="20"/>
        <w:szCs w:val="20"/>
      </w:rPr>
    </w:pPr>
    <w:r w:rsidRPr="0020311F">
      <w:rPr>
        <w:noProof/>
        <w:sz w:val="20"/>
        <w:szCs w:val="20"/>
      </w:rPr>
      <w:t xml:space="preserve">Alexandria • Lafayette </w:t>
    </w:r>
  </w:p>
  <w:p w14:paraId="69484240" w14:textId="77777777" w:rsidR="00CA429C" w:rsidRPr="0020311F" w:rsidRDefault="00CA429C" w:rsidP="0020311F">
    <w:pPr>
      <w:spacing w:after="240"/>
      <w:contextualSpacing/>
      <w:jc w:val="center"/>
      <w:rPr>
        <w:noProof/>
        <w:sz w:val="20"/>
        <w:szCs w:val="20"/>
      </w:rPr>
    </w:pPr>
    <w:r w:rsidRPr="0020311F">
      <w:rPr>
        <w:noProof/>
        <w:sz w:val="20"/>
        <w:szCs w:val="20"/>
      </w:rPr>
      <w:t>Phone: (855) 213-6400 / Fax: (855) 777-0039</w:t>
    </w:r>
  </w:p>
  <w:p w14:paraId="1F1B66AA" w14:textId="14228FE2" w:rsidR="00CA429C" w:rsidRDefault="00CA429C" w:rsidP="0020311F">
    <w:pPr>
      <w:spacing w:after="240"/>
      <w:contextualSpacing/>
      <w:jc w:val="center"/>
      <w:rPr>
        <w:noProof/>
        <w:sz w:val="20"/>
      </w:rPr>
    </w:pPr>
    <w:r w:rsidRPr="0020311F">
      <w:rPr>
        <w:noProof/>
        <w:sz w:val="20"/>
        <w:szCs w:val="20"/>
      </w:rPr>
      <w:t>TheusLawOffices.com</w:t>
    </w:r>
  </w:p>
  <w:p w14:paraId="793E5142" w14:textId="77777777" w:rsidR="00CA429C" w:rsidRDefault="00CA429C" w:rsidP="00F65F40">
    <w:pPr>
      <w:pStyle w:val="CPFooterBold12"/>
      <w:spacing w:after="0"/>
    </w:pPr>
    <w:r>
      <w:rPr>
        <w:sz w:val="20"/>
      </w:rPr>
      <w:t>©2020 Theus Law Offices</w:t>
    </w:r>
  </w:p>
  <w:p w14:paraId="66C05872" w14:textId="77777777" w:rsidR="00CA429C" w:rsidRPr="00F44717" w:rsidRDefault="00CA429C" w:rsidP="00F65F40">
    <w:pPr>
      <w:pStyle w:val="CPFooterBold10"/>
    </w:pPr>
    <w:r>
      <w:t>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498" w:type="pct"/>
      <w:jc w:val="right"/>
      <w:tblCellMar>
        <w:top w:w="115" w:type="dxa"/>
        <w:left w:w="115" w:type="dxa"/>
        <w:bottom w:w="115" w:type="dxa"/>
        <w:right w:w="115" w:type="dxa"/>
      </w:tblCellMar>
      <w:tblLook w:val="04A0" w:firstRow="1" w:lastRow="0" w:firstColumn="1" w:lastColumn="0" w:noHBand="0" w:noVBand="1"/>
    </w:tblPr>
    <w:tblGrid>
      <w:gridCol w:w="9778"/>
      <w:gridCol w:w="514"/>
    </w:tblGrid>
    <w:tr w:rsidR="00A923C5" w14:paraId="5D3DE617" w14:textId="77777777" w:rsidTr="0026768E">
      <w:trPr>
        <w:trHeight w:val="157"/>
        <w:jc w:val="right"/>
      </w:trPr>
      <w:tc>
        <w:tcPr>
          <w:tcW w:w="9778" w:type="dxa"/>
          <w:vAlign w:val="center"/>
        </w:tcPr>
        <w:p w14:paraId="33E68596" w14:textId="77777777" w:rsidR="00A923C5" w:rsidRPr="008C1FB4" w:rsidRDefault="00A923C5" w:rsidP="00A923C5">
          <w:pPr>
            <w:pStyle w:val="Header"/>
            <w:rPr>
              <w:caps/>
              <w:color w:val="0000FF"/>
            </w:rPr>
          </w:pPr>
          <w:r w:rsidRPr="008C1FB4">
            <w:rPr>
              <w:b/>
              <w:bCs/>
              <w:color w:val="0000FF"/>
            </w:rPr>
            <w:t>Portfolio Summary</w:t>
          </w:r>
        </w:p>
      </w:tc>
      <w:tc>
        <w:tcPr>
          <w:tcW w:w="514" w:type="dxa"/>
          <w:shd w:val="clear" w:color="auto" w:fill="0000FF"/>
          <w:vAlign w:val="center"/>
        </w:tcPr>
        <w:p w14:paraId="2D9F8F01" w14:textId="77777777" w:rsidR="00A923C5" w:rsidRPr="004954A9" w:rsidRDefault="00A923C5" w:rsidP="00A923C5">
          <w:pPr>
            <w:pStyle w:val="Footer"/>
            <w:tabs>
              <w:tab w:val="clear" w:pos="4680"/>
              <w:tab w:val="clear" w:pos="9360"/>
            </w:tabs>
            <w:jc w:val="center"/>
            <w:rPr>
              <w:color w:val="FFFFFF" w:themeColor="background1"/>
              <w:sz w:val="22"/>
              <w:szCs w:val="22"/>
            </w:rPr>
          </w:pPr>
          <w:r w:rsidRPr="004954A9">
            <w:rPr>
              <w:color w:val="FFFFFF" w:themeColor="background1"/>
              <w:sz w:val="22"/>
              <w:szCs w:val="22"/>
            </w:rPr>
            <w:fldChar w:fldCharType="begin"/>
          </w:r>
          <w:r w:rsidRPr="004954A9">
            <w:rPr>
              <w:color w:val="FFFFFF" w:themeColor="background1"/>
              <w:sz w:val="22"/>
              <w:szCs w:val="22"/>
            </w:rPr>
            <w:instrText xml:space="preserve"> PAGE   \* MERGEFORMAT </w:instrText>
          </w:r>
          <w:r w:rsidRPr="004954A9">
            <w:rPr>
              <w:color w:val="FFFFFF" w:themeColor="background1"/>
              <w:sz w:val="22"/>
              <w:szCs w:val="22"/>
            </w:rPr>
            <w:fldChar w:fldCharType="separate"/>
          </w:r>
          <w:r w:rsidRPr="004954A9">
            <w:rPr>
              <w:noProof/>
              <w:color w:val="FFFFFF" w:themeColor="background1"/>
              <w:sz w:val="22"/>
              <w:szCs w:val="22"/>
            </w:rPr>
            <w:t>9</w:t>
          </w:r>
          <w:r w:rsidRPr="004954A9">
            <w:rPr>
              <w:noProof/>
              <w:color w:val="FFFFFF" w:themeColor="background1"/>
              <w:sz w:val="22"/>
              <w:szCs w:val="22"/>
            </w:rPr>
            <w:fldChar w:fldCharType="end"/>
          </w:r>
        </w:p>
      </w:tc>
    </w:tr>
  </w:tbl>
  <w:p w14:paraId="78536F6C" w14:textId="77777777" w:rsidR="00A923C5" w:rsidRPr="00A923C5" w:rsidRDefault="00A923C5" w:rsidP="00A457CF">
    <w:pPr>
      <w:widowControl w:val="0"/>
      <w:tabs>
        <w:tab w:val="left" w:pos="0"/>
        <w:tab w:val="left" w:pos="720"/>
        <w:tab w:val="left" w:pos="1440"/>
        <w:tab w:val="left" w:pos="2160"/>
      </w:tabs>
      <w:spacing w:line="0" w:lineRule="atLeast"/>
      <w:rPr>
        <w:sz w:val="2"/>
        <w:szCs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C02C" w14:textId="39A5A9BC" w:rsidR="008801E1" w:rsidRDefault="008801E1" w:rsidP="00F65F40">
    <w:pPr>
      <w:widowControl w:val="0"/>
      <w:tabs>
        <w:tab w:val="left" w:pos="0"/>
        <w:tab w:val="left" w:pos="720"/>
        <w:tab w:val="left" w:pos="1440"/>
        <w:tab w:val="left" w:pos="2160"/>
      </w:tabs>
      <w:spacing w:line="0" w:lineRule="atLeast"/>
      <w:jc w:val="center"/>
      <w:rPr>
        <w:sz w:val="18"/>
        <w:szCs w:val="18"/>
      </w:rPr>
    </w:pPr>
  </w:p>
  <w:p w14:paraId="110313A1" w14:textId="77777777" w:rsidR="008801E1" w:rsidRDefault="008801E1" w:rsidP="00F65F40">
    <w:pPr>
      <w:jc w:val="center"/>
    </w:pPr>
    <w:r>
      <w:rPr>
        <w:noProof/>
      </w:rPr>
      <w:drawing>
        <wp:inline distT="0" distB="0" distL="0" distR="0" wp14:anchorId="1A498650" wp14:editId="11B26BBB">
          <wp:extent cx="400050" cy="400050"/>
          <wp:effectExtent l="0" t="0" r="0" b="0"/>
          <wp:docPr id="83012012" name="Picture 8301201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ieldTheus2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3E14D171" w14:textId="77777777" w:rsidR="008801E1" w:rsidRPr="0020311F" w:rsidRDefault="008801E1" w:rsidP="0020311F">
    <w:pPr>
      <w:spacing w:after="240"/>
      <w:contextualSpacing/>
      <w:jc w:val="center"/>
      <w:rPr>
        <w:noProof/>
        <w:sz w:val="20"/>
        <w:szCs w:val="20"/>
      </w:rPr>
    </w:pPr>
    <w:r w:rsidRPr="0020311F">
      <w:rPr>
        <w:noProof/>
        <w:sz w:val="20"/>
        <w:szCs w:val="20"/>
      </w:rPr>
      <w:t>Theus Law Offices</w:t>
    </w:r>
  </w:p>
  <w:p w14:paraId="3FB3C09B" w14:textId="77777777" w:rsidR="008801E1" w:rsidRPr="0020311F" w:rsidRDefault="008801E1" w:rsidP="0020311F">
    <w:pPr>
      <w:spacing w:after="240"/>
      <w:contextualSpacing/>
      <w:jc w:val="center"/>
      <w:rPr>
        <w:noProof/>
        <w:sz w:val="20"/>
        <w:szCs w:val="20"/>
      </w:rPr>
    </w:pPr>
    <w:r w:rsidRPr="0020311F">
      <w:rPr>
        <w:noProof/>
        <w:sz w:val="20"/>
        <w:szCs w:val="20"/>
      </w:rPr>
      <w:t xml:space="preserve">Alexandria • Lafayette </w:t>
    </w:r>
  </w:p>
  <w:p w14:paraId="6DF0CB01" w14:textId="77777777" w:rsidR="008801E1" w:rsidRPr="0020311F" w:rsidRDefault="008801E1" w:rsidP="0020311F">
    <w:pPr>
      <w:spacing w:after="240"/>
      <w:contextualSpacing/>
      <w:jc w:val="center"/>
      <w:rPr>
        <w:noProof/>
        <w:sz w:val="20"/>
        <w:szCs w:val="20"/>
      </w:rPr>
    </w:pPr>
    <w:r w:rsidRPr="0020311F">
      <w:rPr>
        <w:noProof/>
        <w:sz w:val="20"/>
        <w:szCs w:val="20"/>
      </w:rPr>
      <w:t>Phone: (855) 213-6400 / Fax: (855) 777-0039</w:t>
    </w:r>
  </w:p>
  <w:p w14:paraId="49A8D741" w14:textId="77777777" w:rsidR="008801E1" w:rsidRDefault="008801E1" w:rsidP="0020311F">
    <w:pPr>
      <w:spacing w:after="240"/>
      <w:contextualSpacing/>
      <w:jc w:val="center"/>
      <w:rPr>
        <w:noProof/>
        <w:sz w:val="20"/>
      </w:rPr>
    </w:pPr>
    <w:r w:rsidRPr="0020311F">
      <w:rPr>
        <w:noProof/>
        <w:sz w:val="20"/>
        <w:szCs w:val="20"/>
      </w:rPr>
      <w:t>TheusLawOffices.com</w:t>
    </w:r>
  </w:p>
  <w:p w14:paraId="6D56B60C" w14:textId="77777777" w:rsidR="008801E1" w:rsidRDefault="008801E1" w:rsidP="00F65F40">
    <w:pPr>
      <w:pStyle w:val="CPFooterBold12"/>
      <w:spacing w:after="0"/>
    </w:pPr>
    <w:r>
      <w:rPr>
        <w:sz w:val="20"/>
      </w:rPr>
      <w:t>©2020 Theus Law Offices</w:t>
    </w:r>
  </w:p>
  <w:p w14:paraId="3292D79B" w14:textId="77777777" w:rsidR="008801E1" w:rsidRPr="00F44717" w:rsidRDefault="008801E1" w:rsidP="00F65F40">
    <w:pPr>
      <w:pStyle w:val="CPFooterBold10"/>
    </w:pPr>
    <w:r>
      <w:t>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281EB" w14:textId="77777777" w:rsidR="00D66454" w:rsidRDefault="00D66454">
      <w:r>
        <w:separator/>
      </w:r>
    </w:p>
  </w:footnote>
  <w:footnote w:type="continuationSeparator" w:id="0">
    <w:p w14:paraId="0A53782E" w14:textId="77777777" w:rsidR="00D66454" w:rsidRDefault="00D66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4D28" w14:textId="77777777" w:rsidR="00CA429C" w:rsidRDefault="00CA429C">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620C" w14:textId="77777777" w:rsidR="00CA429C" w:rsidRDefault="00CA429C">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4CD1" w14:textId="77777777" w:rsidR="00CA429C" w:rsidRDefault="00CA429C">
    <w:r>
      <w:cr/>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932E" w14:textId="77777777" w:rsidR="007776FF" w:rsidRDefault="007776F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201C0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A54DD1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FF4FB2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EF80A9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DEE8F8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DB64BE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EE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704A7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366863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714329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E34CA0"/>
    <w:multiLevelType w:val="hybridMultilevel"/>
    <w:tmpl w:val="45AE7C6E"/>
    <w:lvl w:ilvl="0" w:tplc="583094CC">
      <w:start w:val="1"/>
      <w:numFmt w:val="lowerLetter"/>
      <w:lvlText w:val="%1."/>
      <w:lvlJc w:val="left"/>
      <w:pPr>
        <w:ind w:left="2160" w:hanging="360"/>
      </w:pPr>
      <w:rPr>
        <w:b/>
        <w:bCs/>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040E3B9E"/>
    <w:multiLevelType w:val="multilevel"/>
    <w:tmpl w:val="3ED26E8E"/>
    <w:numStyleLink w:val="EnhTheusWillListStyle"/>
  </w:abstractNum>
  <w:abstractNum w:abstractNumId="12" w15:restartNumberingAfterBreak="0">
    <w:nsid w:val="083C2108"/>
    <w:multiLevelType w:val="hybridMultilevel"/>
    <w:tmpl w:val="A5FE861A"/>
    <w:lvl w:ilvl="0" w:tplc="3FAE6DBC">
      <w:start w:val="2"/>
      <w:numFmt w:val="lowerLetter"/>
      <w:lvlText w:val="(%1)"/>
      <w:lvlJc w:val="left"/>
      <w:pPr>
        <w:ind w:left="2707" w:hanging="360"/>
      </w:pPr>
      <w:rPr>
        <w:rFonts w:hint="default"/>
        <w:b/>
      </w:rPr>
    </w:lvl>
    <w:lvl w:ilvl="1" w:tplc="04090019" w:tentative="1">
      <w:start w:val="1"/>
      <w:numFmt w:val="lowerLetter"/>
      <w:lvlText w:val="%2."/>
      <w:lvlJc w:val="left"/>
      <w:pPr>
        <w:ind w:left="3427" w:hanging="360"/>
      </w:pPr>
    </w:lvl>
    <w:lvl w:ilvl="2" w:tplc="0409001B" w:tentative="1">
      <w:start w:val="1"/>
      <w:numFmt w:val="lowerRoman"/>
      <w:lvlText w:val="%3."/>
      <w:lvlJc w:val="right"/>
      <w:pPr>
        <w:ind w:left="4147" w:hanging="180"/>
      </w:pPr>
    </w:lvl>
    <w:lvl w:ilvl="3" w:tplc="0409000F" w:tentative="1">
      <w:start w:val="1"/>
      <w:numFmt w:val="decimal"/>
      <w:lvlText w:val="%4."/>
      <w:lvlJc w:val="left"/>
      <w:pPr>
        <w:ind w:left="4867" w:hanging="360"/>
      </w:pPr>
    </w:lvl>
    <w:lvl w:ilvl="4" w:tplc="04090019" w:tentative="1">
      <w:start w:val="1"/>
      <w:numFmt w:val="lowerLetter"/>
      <w:lvlText w:val="%5."/>
      <w:lvlJc w:val="left"/>
      <w:pPr>
        <w:ind w:left="5587" w:hanging="360"/>
      </w:pPr>
    </w:lvl>
    <w:lvl w:ilvl="5" w:tplc="0409001B" w:tentative="1">
      <w:start w:val="1"/>
      <w:numFmt w:val="lowerRoman"/>
      <w:lvlText w:val="%6."/>
      <w:lvlJc w:val="right"/>
      <w:pPr>
        <w:ind w:left="6307" w:hanging="180"/>
      </w:pPr>
    </w:lvl>
    <w:lvl w:ilvl="6" w:tplc="0409000F" w:tentative="1">
      <w:start w:val="1"/>
      <w:numFmt w:val="decimal"/>
      <w:lvlText w:val="%7."/>
      <w:lvlJc w:val="left"/>
      <w:pPr>
        <w:ind w:left="7027" w:hanging="360"/>
      </w:pPr>
    </w:lvl>
    <w:lvl w:ilvl="7" w:tplc="04090019" w:tentative="1">
      <w:start w:val="1"/>
      <w:numFmt w:val="lowerLetter"/>
      <w:lvlText w:val="%8."/>
      <w:lvlJc w:val="left"/>
      <w:pPr>
        <w:ind w:left="7747" w:hanging="360"/>
      </w:pPr>
    </w:lvl>
    <w:lvl w:ilvl="8" w:tplc="0409001B" w:tentative="1">
      <w:start w:val="1"/>
      <w:numFmt w:val="lowerRoman"/>
      <w:lvlText w:val="%9."/>
      <w:lvlJc w:val="right"/>
      <w:pPr>
        <w:ind w:left="8467" w:hanging="180"/>
      </w:pPr>
    </w:lvl>
  </w:abstractNum>
  <w:abstractNum w:abstractNumId="13" w15:restartNumberingAfterBreak="0">
    <w:nsid w:val="0D0D573A"/>
    <w:multiLevelType w:val="hybridMultilevel"/>
    <w:tmpl w:val="FFAADC6A"/>
    <w:lvl w:ilvl="0" w:tplc="40C8BEBC">
      <w:start w:val="1"/>
      <w:numFmt w:val="cardinalText"/>
      <w:lvlText w:val="Articl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EA2B15"/>
    <w:multiLevelType w:val="multilevel"/>
    <w:tmpl w:val="63845636"/>
    <w:lvl w:ilvl="0">
      <w:start w:val="1"/>
      <w:numFmt w:val="cardinalText"/>
      <w:lvlRestart w:val="0"/>
      <w:suff w:val="nothing"/>
      <w:lvlText w:val="Article %1"/>
      <w:lvlJc w:val="left"/>
      <w:pPr>
        <w:ind w:left="0" w:firstLine="0"/>
      </w:pPr>
      <w:rPr>
        <w:rFonts w:hint="default"/>
      </w:rPr>
    </w:lvl>
    <w:lvl w:ilvl="1">
      <w:start w:val="6"/>
      <w:numFmt w:val="upperLetter"/>
      <w:lvlText w:val="%2."/>
      <w:lvlJc w:val="left"/>
      <w:pPr>
        <w:tabs>
          <w:tab w:val="num" w:pos="900"/>
        </w:tabs>
        <w:ind w:left="900" w:hanging="360"/>
      </w:pPr>
      <w:rPr>
        <w:rFonts w:hint="default"/>
        <w:b/>
      </w:rPr>
    </w:lvl>
    <w:lvl w:ilvl="2">
      <w:start w:val="1"/>
      <w:numFmt w:val="decimal"/>
      <w:lvlText w:val="%3."/>
      <w:lvlJc w:val="left"/>
      <w:pPr>
        <w:tabs>
          <w:tab w:val="num" w:pos="1440"/>
        </w:tabs>
        <w:ind w:left="1440" w:hanging="360"/>
      </w:pPr>
      <w:rPr>
        <w:rFonts w:hint="default"/>
        <w:b/>
      </w:rPr>
    </w:lvl>
    <w:lvl w:ilvl="3">
      <w:start w:val="1"/>
      <w:numFmt w:val="lowerLetter"/>
      <w:lvlText w:val="%4."/>
      <w:lvlJc w:val="left"/>
      <w:pPr>
        <w:tabs>
          <w:tab w:val="num" w:pos="2160"/>
        </w:tabs>
        <w:ind w:left="2160" w:hanging="360"/>
      </w:pPr>
      <w:rPr>
        <w:rFonts w:hint="default"/>
      </w:rPr>
    </w:lvl>
    <w:lvl w:ilvl="4">
      <w:start w:val="1"/>
      <w:numFmt w:val="lowerLetter"/>
      <w:lvlText w:val="%5."/>
      <w:lvlJc w:val="left"/>
      <w:pPr>
        <w:tabs>
          <w:tab w:val="num" w:pos="2880"/>
        </w:tabs>
        <w:ind w:left="2880" w:hanging="720"/>
      </w:pPr>
      <w:rPr>
        <w:rFonts w:hint="default"/>
      </w:rPr>
    </w:lvl>
    <w:lvl w:ilvl="5">
      <w:start w:val="1"/>
      <w:numFmt w:val="lowerRoman"/>
      <w:lvlRestart w:val="1"/>
      <w:lvlText w:val="(%6)"/>
      <w:lvlJc w:val="left"/>
      <w:pPr>
        <w:tabs>
          <w:tab w:val="num" w:pos="720"/>
        </w:tabs>
        <w:ind w:left="720" w:hanging="720"/>
      </w:pPr>
      <w:rPr>
        <w:rFonts w:hint="default"/>
      </w:rPr>
    </w:lvl>
    <w:lvl w:ilvl="6">
      <w:start w:val="1"/>
      <w:numFmt w:val="decimal"/>
      <w:lvlText w:val="%7."/>
      <w:lvlJc w:val="left"/>
      <w:pPr>
        <w:tabs>
          <w:tab w:val="num" w:pos="1440"/>
        </w:tabs>
        <w:ind w:left="1440" w:hanging="720"/>
      </w:pPr>
      <w:rPr>
        <w:rFonts w:hint="default"/>
      </w:rPr>
    </w:lvl>
    <w:lvl w:ilvl="7">
      <w:start w:val="1"/>
      <w:numFmt w:val="lowerLetter"/>
      <w:lvlRestart w:val="3"/>
      <w:pStyle w:val="Lettering1"/>
      <w:lvlText w:val="%8."/>
      <w:lvlJc w:val="left"/>
      <w:pPr>
        <w:tabs>
          <w:tab w:val="num" w:pos="2160"/>
        </w:tabs>
        <w:ind w:left="2160" w:hanging="720"/>
      </w:pPr>
      <w:rPr>
        <w:rFonts w:ascii="Garamond" w:eastAsiaTheme="minorHAnsi" w:hAnsi="Garamond" w:cs="Times New Roman" w:hint="default"/>
        <w:b/>
        <w:bCs w:val="0"/>
      </w:rPr>
    </w:lvl>
    <w:lvl w:ilvl="8">
      <w:start w:val="1"/>
      <w:numFmt w:val="lowerRoman"/>
      <w:lvlRestart w:val="4"/>
      <w:lvlText w:val="(%9)"/>
      <w:lvlJc w:val="left"/>
      <w:pPr>
        <w:tabs>
          <w:tab w:val="num" w:pos="2880"/>
        </w:tabs>
        <w:ind w:left="720" w:firstLine="1440"/>
      </w:pPr>
      <w:rPr>
        <w:rFonts w:hint="default"/>
      </w:rPr>
    </w:lvl>
  </w:abstractNum>
  <w:abstractNum w:abstractNumId="15" w15:restartNumberingAfterBreak="0">
    <w:nsid w:val="14C444A5"/>
    <w:multiLevelType w:val="hybridMultilevel"/>
    <w:tmpl w:val="B2808F1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A83A4E92">
      <w:start w:val="1"/>
      <w:numFmt w:val="decimal"/>
      <w:lvlText w:val="%4."/>
      <w:lvlJc w:val="left"/>
      <w:pPr>
        <w:ind w:left="4320" w:hanging="360"/>
      </w:pPr>
      <w:rPr>
        <w:b/>
        <w:bCs/>
      </w:r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15342879"/>
    <w:multiLevelType w:val="hybridMultilevel"/>
    <w:tmpl w:val="92B23FC8"/>
    <w:lvl w:ilvl="0" w:tplc="6EE4844E">
      <w:start w:val="1"/>
      <w:numFmt w:val="lowerRoman"/>
      <w:pStyle w:val="TheusNum1i"/>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18AD4936"/>
    <w:multiLevelType w:val="multilevel"/>
    <w:tmpl w:val="3ED26E8E"/>
    <w:styleLink w:val="EnhTheusWillListStyle"/>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 w:ilvl="3">
      <w:start w:val="1"/>
      <w:numFmt w:val="decimal"/>
      <w:pStyle w:val="EnhTheusWillHardHeading3"/>
      <w:lvlText w:val="%4."/>
      <w:lvlJc w:val="left"/>
      <w:pPr>
        <w:ind w:left="1800" w:hanging="533"/>
      </w:pPr>
      <w:rPr>
        <w:rFonts w:ascii="Garamond" w:hAnsi="Garamond" w:hint="default"/>
        <w:b/>
        <w:i w:val="0"/>
        <w:caps w:val="0"/>
        <w:strike w:val="0"/>
        <w:dstrike w:val="0"/>
        <w:vanish w:val="0"/>
        <w:sz w:val="24"/>
        <w:vertAlign w:val="baseline"/>
      </w:rPr>
    </w:lvl>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9534099"/>
    <w:multiLevelType w:val="multilevel"/>
    <w:tmpl w:val="A87C0FE4"/>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rPr>
    </w:lvl>
    <w:lvl w:ilvl="2">
      <w:start w:val="1"/>
      <w:numFmt w:val="decimalZero"/>
      <w:isLgl/>
      <w:lvlText w:val="Section %2.%3"/>
      <w:lvlJc w:val="left"/>
      <w:pPr>
        <w:tabs>
          <w:tab w:val="num" w:pos="1800"/>
        </w:tabs>
        <w:ind w:left="1800" w:hanging="1800"/>
      </w:pPr>
      <w:rPr>
        <w:rFonts w:hint="default"/>
      </w:rPr>
    </w:lvl>
    <w:lvl w:ilvl="3">
      <w:start w:val="1"/>
      <w:numFmt w:val="upperLetter"/>
      <w:pStyle w:val="Lettering3"/>
      <w:lvlText w:val="%4."/>
      <w:lvlJc w:val="left"/>
      <w:pPr>
        <w:tabs>
          <w:tab w:val="num" w:pos="1440"/>
        </w:tabs>
        <w:ind w:left="1440" w:hanging="720"/>
      </w:pPr>
      <w:rPr>
        <w:rFonts w:hint="default"/>
        <w:b/>
        <w:bCs/>
      </w:rPr>
    </w:lvl>
    <w:lvl w:ilvl="4">
      <w:start w:val="1"/>
      <w:numFmt w:val="decimal"/>
      <w:lvlText w:val="(%5)"/>
      <w:lvlJc w:val="left"/>
      <w:pPr>
        <w:tabs>
          <w:tab w:val="num" w:pos="2160"/>
        </w:tabs>
        <w:ind w:left="2160" w:hanging="720"/>
      </w:pPr>
      <w:rPr>
        <w:rFonts w:hint="default"/>
      </w:rPr>
    </w:lvl>
    <w:lvl w:ilvl="5">
      <w:start w:val="1"/>
      <w:numFmt w:val="lowerLetter"/>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decimal"/>
      <w:lvlText w:val="%8."/>
      <w:lvlJc w:val="left"/>
      <w:pPr>
        <w:ind w:left="1440" w:firstLine="31329"/>
      </w:pPr>
      <w:rPr>
        <w:rFonts w:ascii="Times New Roman" w:eastAsiaTheme="minorHAnsi" w:hAnsi="Times New Roman" w:cs="Times New Roman"/>
        <w:b/>
        <w:bCs/>
      </w:rPr>
    </w:lvl>
    <w:lvl w:ilvl="8">
      <w:start w:val="1"/>
      <w:numFmt w:val="none"/>
      <w:lvlRestart w:val="0"/>
      <w:suff w:val="nothing"/>
      <w:lvlText w:val=""/>
      <w:lvlJc w:val="left"/>
      <w:pPr>
        <w:ind w:left="1584" w:firstLine="31185"/>
      </w:pPr>
      <w:rPr>
        <w:rFonts w:hint="default"/>
      </w:rPr>
    </w:lvl>
  </w:abstractNum>
  <w:abstractNum w:abstractNumId="19" w15:restartNumberingAfterBreak="0">
    <w:nsid w:val="23105349"/>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25821EA7"/>
    <w:multiLevelType w:val="hybridMultilevel"/>
    <w:tmpl w:val="05C82B10"/>
    <w:lvl w:ilvl="0" w:tplc="5BE4CE80">
      <w:start w:val="1"/>
      <w:numFmt w:val="lowerLetter"/>
      <w:lvlText w:val="(%1)"/>
      <w:lvlJc w:val="left"/>
      <w:pPr>
        <w:ind w:left="2430" w:hanging="63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26320199"/>
    <w:multiLevelType w:val="hybridMultilevel"/>
    <w:tmpl w:val="930A638E"/>
    <w:lvl w:ilvl="0" w:tplc="2454F292">
      <w:start w:val="1"/>
      <w:numFmt w:val="lowerLetter"/>
      <w:lvlText w:val="%1."/>
      <w:lvlJc w:val="right"/>
      <w:pPr>
        <w:ind w:left="6750" w:hanging="180"/>
      </w:pPr>
      <w:rPr>
        <w:rFonts w:ascii="Garamond" w:eastAsiaTheme="minorHAnsi" w:hAnsi="Garamond" w:cstheme="minorBidi"/>
        <w:b/>
        <w:bCs/>
        <w:i w:val="0"/>
        <w:i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557808"/>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2D926AAF"/>
    <w:multiLevelType w:val="hybridMultilevel"/>
    <w:tmpl w:val="6088A886"/>
    <w:lvl w:ilvl="0" w:tplc="D3BEADBE">
      <w:start w:val="1"/>
      <w:numFmt w:val="lowerLetter"/>
      <w:pStyle w:val="LifeInsuranceList"/>
      <w:lvlText w:val="%1."/>
      <w:lvlJc w:val="left"/>
      <w:pPr>
        <w:tabs>
          <w:tab w:val="num" w:pos="1440"/>
        </w:tabs>
        <w:ind w:left="1440" w:hanging="720"/>
      </w:pPr>
      <w:rPr>
        <w:rFonts w:hint="default"/>
      </w:rPr>
    </w:lvl>
    <w:lvl w:ilvl="1" w:tplc="0409001B"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2DD87158"/>
    <w:multiLevelType w:val="hybridMultilevel"/>
    <w:tmpl w:val="6FDE2010"/>
    <w:lvl w:ilvl="0" w:tplc="3820A10C">
      <w:start w:val="1"/>
      <w:numFmt w:val="decimal"/>
      <w:pStyle w:val="TheusNum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187CD2"/>
    <w:multiLevelType w:val="hybridMultilevel"/>
    <w:tmpl w:val="0A3AA0D8"/>
    <w:lvl w:ilvl="0" w:tplc="03229B82">
      <w:start w:val="1"/>
      <w:numFmt w:val="lowerRoman"/>
      <w:pStyle w:val="TheusNum2i"/>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6" w15:restartNumberingAfterBreak="0">
    <w:nsid w:val="37B96259"/>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AAB65FA"/>
    <w:multiLevelType w:val="hybridMultilevel"/>
    <w:tmpl w:val="C9045318"/>
    <w:lvl w:ilvl="0" w:tplc="12F6CE44">
      <w:start w:val="1"/>
      <w:numFmt w:val="decimal"/>
      <w:pStyle w:val="Number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230B1F"/>
    <w:multiLevelType w:val="hybridMultilevel"/>
    <w:tmpl w:val="70329490"/>
    <w:lvl w:ilvl="0" w:tplc="CA9EB150">
      <w:start w:val="1"/>
      <w:numFmt w:val="decimal"/>
      <w:pStyle w:val="Numbering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9" w15:restartNumberingAfterBreak="0">
    <w:nsid w:val="3EC8516A"/>
    <w:multiLevelType w:val="hybridMultilevel"/>
    <w:tmpl w:val="21B47C98"/>
    <w:lvl w:ilvl="0" w:tplc="27DA2BEA">
      <w:start w:val="8"/>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41D9695E"/>
    <w:multiLevelType w:val="multilevel"/>
    <w:tmpl w:val="3B1AD848"/>
    <w:styleLink w:val="MPSTrustNumbering"/>
    <w:lvl w:ilvl="0">
      <w:start w:val="1"/>
      <w:numFmt w:val="cardinalText"/>
      <w:lvlRestart w:val="0"/>
      <w:suff w:val="nothing"/>
      <w:lvlText w:val="Article %1"/>
      <w:lvlJc w:val="left"/>
      <w:pPr>
        <w:ind w:left="3240" w:firstLine="0"/>
      </w:pPr>
    </w:lvl>
    <w:lvl w:ilvl="1">
      <w:start w:val="1"/>
      <w:numFmt w:val="decimalZero"/>
      <w:isLgl/>
      <w:lvlText w:val="Section %1.%2"/>
      <w:lvlJc w:val="left"/>
      <w:pPr>
        <w:tabs>
          <w:tab w:val="num" w:pos="1440"/>
        </w:tabs>
        <w:ind w:left="1440" w:hanging="1440"/>
      </w:pPr>
    </w:lvl>
    <w:lvl w:ilvl="2">
      <w:start w:val="1"/>
      <w:numFmt w:val="upp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lowerRoman"/>
      <w:lvlRestart w:val="1"/>
      <w:lvlText w:val="(%6)"/>
      <w:lvlJc w:val="left"/>
      <w:pPr>
        <w:tabs>
          <w:tab w:val="num" w:pos="720"/>
        </w:tabs>
        <w:ind w:left="720" w:hanging="720"/>
      </w:pPr>
    </w:lvl>
    <w:lvl w:ilvl="6">
      <w:start w:val="1"/>
      <w:numFmt w:val="lowerRoman"/>
      <w:lvlRestart w:val="2"/>
      <w:lvlText w:val="(%7)"/>
      <w:lvlJc w:val="left"/>
      <w:pPr>
        <w:tabs>
          <w:tab w:val="num" w:pos="1440"/>
        </w:tabs>
        <w:ind w:left="1440" w:hanging="720"/>
      </w:pPr>
    </w:lvl>
    <w:lvl w:ilvl="7">
      <w:start w:val="1"/>
      <w:numFmt w:val="lowerRoman"/>
      <w:lvlRestart w:val="3"/>
      <w:lvlText w:val="(%8)"/>
      <w:lvlJc w:val="left"/>
      <w:pPr>
        <w:tabs>
          <w:tab w:val="num" w:pos="2160"/>
        </w:tabs>
        <w:ind w:left="2160" w:hanging="720"/>
      </w:pPr>
    </w:lvl>
    <w:lvl w:ilvl="8">
      <w:start w:val="1"/>
      <w:numFmt w:val="lowerRoman"/>
      <w:lvlRestart w:val="4"/>
      <w:lvlText w:val="(%9)"/>
      <w:lvlJc w:val="left"/>
      <w:pPr>
        <w:tabs>
          <w:tab w:val="num" w:pos="2880"/>
        </w:tabs>
        <w:ind w:left="720" w:firstLine="1440"/>
      </w:pPr>
    </w:lvl>
  </w:abstractNum>
  <w:abstractNum w:abstractNumId="31" w15:restartNumberingAfterBreak="0">
    <w:nsid w:val="44553CA5"/>
    <w:multiLevelType w:val="hybridMultilevel"/>
    <w:tmpl w:val="B8BED26A"/>
    <w:lvl w:ilvl="0" w:tplc="E76A56BA">
      <w:start w:val="1"/>
      <w:numFmt w:val="decimal"/>
      <w:pStyle w:val="TheusNum2"/>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DB4FF6"/>
    <w:multiLevelType w:val="hybridMultilevel"/>
    <w:tmpl w:val="10F027DE"/>
    <w:lvl w:ilvl="0" w:tplc="F3802D32">
      <w:start w:val="1"/>
      <w:numFmt w:val="lowerLetter"/>
      <w:pStyle w:val="Lettering2"/>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E2572C"/>
    <w:multiLevelType w:val="multilevel"/>
    <w:tmpl w:val="A0404066"/>
    <w:lvl w:ilvl="0">
      <w:start w:val="1"/>
      <w:numFmt w:val="cardinalText"/>
      <w:lvlRestart w:val="0"/>
      <w:suff w:val="nothing"/>
      <w:lvlText w:val="Article %1"/>
      <w:lvlJc w:val="left"/>
      <w:pPr>
        <w:ind w:left="3240" w:firstLine="0"/>
      </w:pPr>
    </w:lvl>
    <w:lvl w:ilvl="1">
      <w:start w:val="1"/>
      <w:numFmt w:val="decimalZero"/>
      <w:pStyle w:val="Heading2"/>
      <w:isLgl/>
      <w:lvlText w:val="Section %1.%2"/>
      <w:lvlJc w:val="left"/>
      <w:pPr>
        <w:tabs>
          <w:tab w:val="num" w:pos="1440"/>
        </w:tabs>
        <w:ind w:left="1440" w:hanging="1440"/>
      </w:pPr>
      <w:rPr>
        <w:rFonts w:hint="default"/>
      </w:rPr>
    </w:lvl>
    <w:lvl w:ilvl="2">
      <w:start w:val="1"/>
      <w:numFmt w:val="upperLetter"/>
      <w:pStyle w:val="Heading3"/>
      <w:lvlText w:val="%3."/>
      <w:lvlJc w:val="left"/>
      <w:pPr>
        <w:tabs>
          <w:tab w:val="num" w:pos="1440"/>
        </w:tabs>
        <w:ind w:left="1440" w:hanging="720"/>
      </w:pPr>
      <w:rPr>
        <w:rFonts w:hint="default"/>
      </w:rPr>
    </w:lvl>
    <w:lvl w:ilvl="3">
      <w:start w:val="1"/>
      <w:numFmt w:val="decimal"/>
      <w:pStyle w:val="Heading4"/>
      <w:lvlText w:val="%4."/>
      <w:lvlJc w:val="left"/>
      <w:pPr>
        <w:tabs>
          <w:tab w:val="num" w:pos="2160"/>
        </w:tabs>
        <w:ind w:left="2160" w:hanging="720"/>
      </w:pPr>
      <w:rPr>
        <w:b/>
        <w:bCs/>
      </w:r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34" w15:restartNumberingAfterBreak="0">
    <w:nsid w:val="4C121A9A"/>
    <w:multiLevelType w:val="hybridMultilevel"/>
    <w:tmpl w:val="A6DCB95A"/>
    <w:lvl w:ilvl="0" w:tplc="04090015">
      <w:start w:val="7"/>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D6CA8D56">
      <w:start w:val="1"/>
      <w:numFmt w:val="decimal"/>
      <w:lvlText w:val="%5."/>
      <w:lvlJc w:val="left"/>
      <w:pPr>
        <w:ind w:left="3600" w:hanging="360"/>
      </w:pPr>
      <w:rPr>
        <w:rFonts w:ascii="Garamond" w:eastAsiaTheme="majorEastAsia" w:hAnsi="Garamond" w:cstheme="minorBidi"/>
        <w:b/>
        <w:b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FD5171"/>
    <w:multiLevelType w:val="hybridMultilevel"/>
    <w:tmpl w:val="2A0688BA"/>
    <w:lvl w:ilvl="0" w:tplc="CB528496">
      <w:start w:val="1"/>
      <w:numFmt w:val="decimal"/>
      <w:lvlText w:val="%1."/>
      <w:lvlJc w:val="left"/>
      <w:pPr>
        <w:ind w:left="2880" w:hanging="360"/>
      </w:pPr>
      <w:rPr>
        <w:b/>
        <w:bCs/>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6" w15:restartNumberingAfterBreak="0">
    <w:nsid w:val="56401BA9"/>
    <w:multiLevelType w:val="hybridMultilevel"/>
    <w:tmpl w:val="CADC0288"/>
    <w:lvl w:ilvl="0" w:tplc="76A622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632DC3"/>
    <w:multiLevelType w:val="multilevel"/>
    <w:tmpl w:val="1E9A783C"/>
    <w:styleLink w:val="TheusList"/>
    <w:lvl w:ilvl="0">
      <w:start w:val="1"/>
      <w:numFmt w:val="cardinalText"/>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9B214E4"/>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9" w15:restartNumberingAfterBreak="0">
    <w:nsid w:val="6A131DA9"/>
    <w:multiLevelType w:val="multilevel"/>
    <w:tmpl w:val="D7B0183E"/>
    <w:name w:val="CPNumbering"/>
    <w:styleLink w:val="CPNumbering"/>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
      <w:lvlText w:val="Section %3."/>
      <w:lvlJc w:val="left"/>
      <w:pPr>
        <w:tabs>
          <w:tab w:val="num" w:pos="1440"/>
        </w:tabs>
        <w:ind w:left="1440" w:hanging="144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lowerRoman"/>
      <w:lvlRestart w:val="5"/>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7803F66"/>
    <w:multiLevelType w:val="multilevel"/>
    <w:tmpl w:val="62CCB02C"/>
    <w:lvl w:ilvl="0">
      <w:start w:val="1"/>
      <w:numFmt w:val="cardinalText"/>
      <w:pStyle w:val="Heading1"/>
      <w:suff w:val="nothing"/>
      <w:lvlText w:val="Article %1"/>
      <w:lvlJc w:val="left"/>
      <w:pPr>
        <w:ind w:left="0" w:firstLine="0"/>
      </w:pPr>
      <w:rPr>
        <w:rFonts w:ascii="Garamond" w:hAnsi="Garamond" w:hint="default"/>
        <w:b/>
        <w:i w:val="0"/>
        <w:caps/>
        <w:strike w:val="0"/>
        <w:dstrike w:val="0"/>
        <w:vanish w:val="0"/>
        <w:color w:val="auto"/>
        <w:sz w:val="28"/>
        <w:u w:val="none"/>
        <w:vertAlign w:val="baseline"/>
      </w:rPr>
    </w:lvl>
    <w:lvl w:ilvl="1">
      <w:start w:val="1"/>
      <w:numFmt w:val="decimalZero"/>
      <w:pStyle w:val="TheusHeading2"/>
      <w:isLgl/>
      <w:lvlText w:val="Section %1.%2"/>
      <w:lvlJc w:val="left"/>
      <w:pPr>
        <w:tabs>
          <w:tab w:val="num" w:pos="1440"/>
        </w:tabs>
        <w:ind w:left="1440" w:hanging="1440"/>
      </w:pPr>
      <w:rPr>
        <w:rFonts w:ascii="Garamond" w:hAnsi="Garamond" w:hint="default"/>
        <w:b/>
        <w:i w:val="0"/>
        <w:caps w:val="0"/>
        <w:strike w:val="0"/>
        <w:dstrike w:val="0"/>
        <w:vanish w:val="0"/>
        <w:color w:val="auto"/>
        <w:sz w:val="24"/>
        <w:u w:val="none"/>
        <w:vertAlign w:val="baseline"/>
      </w:rPr>
    </w:lvl>
    <w:lvl w:ilvl="2">
      <w:start w:val="1"/>
      <w:numFmt w:val="upperLetter"/>
      <w:pStyle w:val="TheusHeading3"/>
      <w:lvlText w:val="%3."/>
      <w:lvlJc w:val="left"/>
      <w:pPr>
        <w:tabs>
          <w:tab w:val="num" w:pos="1440"/>
        </w:tabs>
        <w:ind w:left="1440" w:hanging="720"/>
      </w:pPr>
      <w:rPr>
        <w:rFonts w:ascii="Garamond" w:hAnsi="Garamond" w:hint="default"/>
        <w:b/>
        <w:i w:val="0"/>
        <w:caps w:val="0"/>
        <w:strike w:val="0"/>
        <w:dstrike w:val="0"/>
        <w:vanish w:val="0"/>
        <w:color w:val="auto"/>
        <w:sz w:val="24"/>
        <w:u w:val="none"/>
        <w:vertAlign w:val="baseline"/>
      </w:rPr>
    </w:lvl>
    <w:lvl w:ilvl="3">
      <w:start w:val="1"/>
      <w:numFmt w:val="decimal"/>
      <w:pStyle w:val="TheusHeading4"/>
      <w:lvlText w:val="%4."/>
      <w:lvlJc w:val="left"/>
      <w:pPr>
        <w:tabs>
          <w:tab w:val="num" w:pos="2160"/>
        </w:tabs>
        <w:ind w:left="2160" w:hanging="720"/>
      </w:pPr>
      <w:rPr>
        <w:rFonts w:ascii="Garamond" w:hAnsi="Garamond" w:hint="default"/>
        <w:b/>
        <w:i w:val="0"/>
        <w:caps w:val="0"/>
        <w:strike w:val="0"/>
        <w:dstrike w:val="0"/>
        <w:vanish w:val="0"/>
        <w:color w:val="auto"/>
        <w:sz w:val="24"/>
        <w:u w:val="none"/>
        <w:vertAlign w:val="baseline"/>
      </w:rPr>
    </w:lvl>
    <w:lvl w:ilvl="4">
      <w:start w:val="1"/>
      <w:numFmt w:val="lowerLetter"/>
      <w:pStyle w:val="TheusHeading5"/>
      <w:lvlText w:val="%5."/>
      <w:lvlJc w:val="left"/>
      <w:pPr>
        <w:ind w:left="2880" w:hanging="720"/>
      </w:pPr>
      <w:rPr>
        <w:rFonts w:ascii="Garamond" w:hAnsi="Garamond" w:hint="default"/>
        <w:b/>
        <w:i w:val="0"/>
        <w:caps w:val="0"/>
        <w:strike w:val="0"/>
        <w:dstrike w:val="0"/>
        <w:vanish w:val="0"/>
        <w:color w:val="auto"/>
        <w:sz w:val="24"/>
        <w:vertAlign w:val="baseli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b/>
        <w:bCs/>
      </w:rPr>
    </w:lvl>
    <w:lvl w:ilvl="8">
      <w:start w:val="1"/>
      <w:numFmt w:val="decimal"/>
      <w:lvlText w:val="(%9)"/>
      <w:lvlJc w:val="left"/>
      <w:pPr>
        <w:ind w:left="3240" w:hanging="360"/>
      </w:pPr>
      <w:rPr>
        <w:rFonts w:hint="default"/>
      </w:rPr>
    </w:lvl>
  </w:abstractNum>
  <w:abstractNum w:abstractNumId="41" w15:restartNumberingAfterBreak="0">
    <w:nsid w:val="78BC2090"/>
    <w:multiLevelType w:val="hybridMultilevel"/>
    <w:tmpl w:val="212ACDEC"/>
    <w:lvl w:ilvl="0" w:tplc="7054D01C">
      <w:start w:val="1"/>
      <w:numFmt w:val="decimal"/>
      <w:pStyle w:val="TheusNum3"/>
      <w:lvlText w:val="%1."/>
      <w:lvlJc w:val="left"/>
      <w:pPr>
        <w:ind w:left="324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BCF0863"/>
    <w:multiLevelType w:val="hybridMultilevel"/>
    <w:tmpl w:val="52BEC210"/>
    <w:lvl w:ilvl="0" w:tplc="FFFFFFFF">
      <w:start w:val="1"/>
      <w:numFmt w:val="lowerLetter"/>
      <w:lvlText w:val="(%1)"/>
      <w:lvlJc w:val="left"/>
      <w:pPr>
        <w:ind w:left="2430" w:hanging="630"/>
      </w:pPr>
      <w:rPr>
        <w:rFonts w:hint="default"/>
        <w:b/>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7C6171A3"/>
    <w:multiLevelType w:val="hybridMultilevel"/>
    <w:tmpl w:val="2252F748"/>
    <w:lvl w:ilvl="0" w:tplc="2D905138">
      <w:start w:val="2"/>
      <w:numFmt w:val="lowerLetter"/>
      <w:pStyle w:val="TestSpecialPowerNumberinga"/>
      <w:lvlText w:val="%1."/>
      <w:lvlJc w:val="lef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16cid:durableId="1245841899">
    <w:abstractNumId w:val="26"/>
  </w:num>
  <w:num w:numId="2" w16cid:durableId="1248727461">
    <w:abstractNumId w:val="22"/>
  </w:num>
  <w:num w:numId="3" w16cid:durableId="1259752603">
    <w:abstractNumId w:val="19"/>
  </w:num>
  <w:num w:numId="4" w16cid:durableId="11499298">
    <w:abstractNumId w:val="14"/>
  </w:num>
  <w:num w:numId="5" w16cid:durableId="183444187">
    <w:abstractNumId w:val="32"/>
  </w:num>
  <w:num w:numId="6" w16cid:durableId="2062165942">
    <w:abstractNumId w:val="23"/>
  </w:num>
  <w:num w:numId="7" w16cid:durableId="655690597">
    <w:abstractNumId w:val="18"/>
  </w:num>
  <w:num w:numId="8" w16cid:durableId="105930545">
    <w:abstractNumId w:val="9"/>
  </w:num>
  <w:num w:numId="9" w16cid:durableId="1951205206">
    <w:abstractNumId w:val="7"/>
  </w:num>
  <w:num w:numId="10" w16cid:durableId="1211529986">
    <w:abstractNumId w:val="6"/>
  </w:num>
  <w:num w:numId="11" w16cid:durableId="486943126">
    <w:abstractNumId w:val="5"/>
  </w:num>
  <w:num w:numId="12" w16cid:durableId="1160076857">
    <w:abstractNumId w:val="4"/>
  </w:num>
  <w:num w:numId="13" w16cid:durableId="293220737">
    <w:abstractNumId w:val="8"/>
  </w:num>
  <w:num w:numId="14" w16cid:durableId="334185790">
    <w:abstractNumId w:val="3"/>
  </w:num>
  <w:num w:numId="15" w16cid:durableId="890724805">
    <w:abstractNumId w:val="2"/>
  </w:num>
  <w:num w:numId="16" w16cid:durableId="1571161183">
    <w:abstractNumId w:val="1"/>
  </w:num>
  <w:num w:numId="17" w16cid:durableId="1156728548">
    <w:abstractNumId w:val="0"/>
  </w:num>
  <w:num w:numId="18" w16cid:durableId="279381519">
    <w:abstractNumId w:val="33"/>
  </w:num>
  <w:num w:numId="19" w16cid:durableId="1611279620">
    <w:abstractNumId w:val="27"/>
  </w:num>
  <w:num w:numId="20" w16cid:durableId="299307259">
    <w:abstractNumId w:val="28"/>
  </w:num>
  <w:num w:numId="21" w16cid:durableId="1271082674">
    <w:abstractNumId w:val="37"/>
  </w:num>
  <w:num w:numId="22" w16cid:durableId="1055468011">
    <w:abstractNumId w:val="24"/>
  </w:num>
  <w:num w:numId="23" w16cid:durableId="922686422">
    <w:abstractNumId w:val="31"/>
  </w:num>
  <w:num w:numId="24" w16cid:durableId="1770470563">
    <w:abstractNumId w:val="16"/>
  </w:num>
  <w:num w:numId="25" w16cid:durableId="2028552695">
    <w:abstractNumId w:val="41"/>
  </w:num>
  <w:num w:numId="26" w16cid:durableId="262032550">
    <w:abstractNumId w:val="25"/>
  </w:num>
  <w:num w:numId="27" w16cid:durableId="586614219">
    <w:abstractNumId w:val="30"/>
  </w:num>
  <w:num w:numId="28" w16cid:durableId="451871332">
    <w:abstractNumId w:val="39"/>
  </w:num>
  <w:num w:numId="29" w16cid:durableId="1330524113">
    <w:abstractNumId w:val="30"/>
    <w:lvlOverride w:ilvl="0">
      <w:startOverride w:val="1"/>
      <w:lvl w:ilvl="0">
        <w:start w:val="1"/>
        <w:numFmt w:val="cardinalText"/>
        <w:lvlRestart w:val="0"/>
        <w:suff w:val="nothing"/>
        <w:lvlText w:val="Article %1"/>
        <w:lvlJc w:val="left"/>
        <w:pPr>
          <w:ind w:left="3240" w:firstLine="0"/>
        </w:pPr>
      </w:lvl>
    </w:lvlOverride>
    <w:lvlOverride w:ilvl="1">
      <w:startOverride w:val="1"/>
      <w:lvl w:ilvl="1">
        <w:start w:val="1"/>
        <w:numFmt w:val="decimalZero"/>
        <w:isLgl/>
        <w:lvlText w:val="Section %1.%2"/>
        <w:lvlJc w:val="left"/>
        <w:pPr>
          <w:tabs>
            <w:tab w:val="num" w:pos="1440"/>
          </w:tabs>
          <w:ind w:left="1440" w:hanging="1440"/>
        </w:pPr>
      </w:lvl>
    </w:lvlOverride>
    <w:lvlOverride w:ilvl="2">
      <w:startOverride w:val="1"/>
      <w:lvl w:ilvl="2">
        <w:start w:val="1"/>
        <w:numFmt w:val="upperLetter"/>
        <w:lvlText w:val="%3."/>
        <w:lvlJc w:val="left"/>
        <w:pPr>
          <w:tabs>
            <w:tab w:val="num" w:pos="1440"/>
          </w:tabs>
          <w:ind w:left="1440" w:hanging="720"/>
        </w:pPr>
      </w:lvl>
    </w:lvlOverride>
    <w:lvlOverride w:ilvl="3">
      <w:startOverride w:val="1"/>
      <w:lvl w:ilvl="3">
        <w:start w:val="1"/>
        <w:numFmt w:val="decimal"/>
        <w:lvlText w:val="%4."/>
        <w:lvlJc w:val="left"/>
        <w:pPr>
          <w:tabs>
            <w:tab w:val="num" w:pos="2160"/>
          </w:tabs>
          <w:ind w:left="2160" w:hanging="720"/>
        </w:pPr>
      </w:lvl>
    </w:lvlOverride>
    <w:lvlOverride w:ilvl="4">
      <w:startOverride w:val="1"/>
      <w:lvl w:ilvl="4">
        <w:start w:val="1"/>
        <w:numFmt w:val="lowerLetter"/>
        <w:lvlText w:val="%5."/>
        <w:lvlJc w:val="left"/>
        <w:pPr>
          <w:tabs>
            <w:tab w:val="num" w:pos="2880"/>
          </w:tabs>
          <w:ind w:left="2880" w:hanging="720"/>
        </w:pPr>
      </w:lvl>
    </w:lvlOverride>
    <w:lvlOverride w:ilvl="5">
      <w:startOverride w:val="1"/>
      <w:lvl w:ilvl="5">
        <w:start w:val="1"/>
        <w:numFmt w:val="lowerRoman"/>
        <w:lvlRestart w:val="1"/>
        <w:lvlText w:val="(%6)"/>
        <w:lvlJc w:val="left"/>
        <w:pPr>
          <w:tabs>
            <w:tab w:val="num" w:pos="720"/>
          </w:tabs>
          <w:ind w:left="720" w:hanging="720"/>
        </w:pPr>
      </w:lvl>
    </w:lvlOverride>
    <w:lvlOverride w:ilvl="6">
      <w:startOverride w:val="1"/>
      <w:lvl w:ilvl="6">
        <w:start w:val="1"/>
        <w:numFmt w:val="lowerRoman"/>
        <w:lvlRestart w:val="2"/>
        <w:lvlText w:val="(%7)"/>
        <w:lvlJc w:val="left"/>
        <w:pPr>
          <w:tabs>
            <w:tab w:val="num" w:pos="1440"/>
          </w:tabs>
          <w:ind w:left="1440" w:hanging="720"/>
        </w:pPr>
      </w:lvl>
    </w:lvlOverride>
    <w:lvlOverride w:ilvl="7">
      <w:startOverride w:val="1"/>
      <w:lvl w:ilvl="7">
        <w:start w:val="1"/>
        <w:numFmt w:val="lowerRoman"/>
        <w:lvlRestart w:val="3"/>
        <w:lvlText w:val="(%8)"/>
        <w:lvlJc w:val="left"/>
        <w:pPr>
          <w:tabs>
            <w:tab w:val="num" w:pos="2160"/>
          </w:tabs>
          <w:ind w:left="2160" w:hanging="720"/>
        </w:pPr>
      </w:lvl>
    </w:lvlOverride>
    <w:lvlOverride w:ilvl="8">
      <w:startOverride w:val="1"/>
      <w:lvl w:ilvl="8">
        <w:start w:val="1"/>
        <w:numFmt w:val="lowerRoman"/>
        <w:lvlRestart w:val="4"/>
        <w:lvlText w:val="(%9)"/>
        <w:lvlJc w:val="left"/>
        <w:pPr>
          <w:tabs>
            <w:tab w:val="num" w:pos="2880"/>
          </w:tabs>
          <w:ind w:left="720" w:firstLine="1440"/>
        </w:pPr>
      </w:lvl>
    </w:lvlOverride>
  </w:num>
  <w:num w:numId="30" w16cid:durableId="2143957593">
    <w:abstractNumId w:val="17"/>
  </w:num>
  <w:num w:numId="31" w16cid:durableId="997078198">
    <w:abstractNumId w:val="11"/>
  </w:num>
  <w:num w:numId="32" w16cid:durableId="1675453343">
    <w:abstractNumId w:val="33"/>
    <w:lvlOverride w:ilvl="0">
      <w:lvl w:ilvl="0">
        <w:start w:val="1"/>
        <w:numFmt w:val="cardinalText"/>
        <w:lvlRestart w:val="0"/>
        <w:suff w:val="nothing"/>
        <w:lvlText w:val="Article %1"/>
        <w:lvlJc w:val="left"/>
        <w:pPr>
          <w:ind w:left="3240" w:firstLine="0"/>
        </w:pPr>
        <w:rPr>
          <w:rFonts w:hint="default"/>
        </w:rPr>
      </w:lvl>
    </w:lvlOverride>
    <w:lvlOverride w:ilvl="1">
      <w:lvl w:ilvl="1">
        <w:start w:val="4"/>
        <w:numFmt w:val="decimalZero"/>
        <w:pStyle w:val="Heading2"/>
        <w:isLgl/>
        <w:lvlText w:val="Section %1.%2"/>
        <w:lvlJc w:val="left"/>
        <w:pPr>
          <w:tabs>
            <w:tab w:val="num" w:pos="1440"/>
          </w:tabs>
          <w:ind w:left="1440" w:hanging="1440"/>
        </w:pPr>
        <w:rPr>
          <w:rFonts w:hint="default"/>
        </w:rPr>
      </w:lvl>
    </w:lvlOverride>
    <w:lvlOverride w:ilvl="2">
      <w:lvl w:ilvl="2">
        <w:start w:val="4"/>
        <w:numFmt w:val="upperLetter"/>
        <w:pStyle w:val="Heading3"/>
        <w:lvlText w:val="%3."/>
        <w:lvlJc w:val="left"/>
        <w:pPr>
          <w:tabs>
            <w:tab w:val="num" w:pos="1440"/>
          </w:tabs>
          <w:ind w:left="1440" w:hanging="720"/>
        </w:pPr>
        <w:rPr>
          <w:rFonts w:hint="default"/>
          <w:b/>
          <w:bCs/>
        </w:rPr>
      </w:lvl>
    </w:lvlOverride>
    <w:lvlOverride w:ilvl="3">
      <w:lvl w:ilvl="3">
        <w:start w:val="1"/>
        <w:numFmt w:val="decimal"/>
        <w:pStyle w:val="Heading4"/>
        <w:lvlText w:val="%4."/>
        <w:lvlJc w:val="left"/>
        <w:pPr>
          <w:tabs>
            <w:tab w:val="num" w:pos="2160"/>
          </w:tabs>
          <w:ind w:left="2160" w:hanging="720"/>
        </w:pPr>
        <w:rPr>
          <w:rFonts w:hint="default"/>
          <w:b/>
          <w:bCs/>
        </w:rPr>
      </w:lvl>
    </w:lvlOverride>
    <w:lvlOverride w:ilvl="4">
      <w:lvl w:ilvl="4">
        <w:start w:val="1"/>
        <w:numFmt w:val="lowerLetter"/>
        <w:pStyle w:val="Heading5"/>
        <w:lvlText w:val="%5."/>
        <w:lvlJc w:val="left"/>
        <w:pPr>
          <w:tabs>
            <w:tab w:val="num" w:pos="2880"/>
          </w:tabs>
          <w:ind w:left="2880" w:hanging="720"/>
        </w:pPr>
        <w:rPr>
          <w:rFonts w:hint="default"/>
        </w:rPr>
      </w:lvl>
    </w:lvlOverride>
    <w:lvlOverride w:ilvl="5">
      <w:lvl w:ilvl="5">
        <w:start w:val="1"/>
        <w:numFmt w:val="lowerRoman"/>
        <w:lvlRestart w:val="1"/>
        <w:pStyle w:val="Enum1"/>
        <w:lvlText w:val="(%6)"/>
        <w:lvlJc w:val="left"/>
        <w:pPr>
          <w:tabs>
            <w:tab w:val="num" w:pos="720"/>
          </w:tabs>
          <w:ind w:left="720" w:hanging="720"/>
        </w:pPr>
        <w:rPr>
          <w:rFonts w:hint="default"/>
        </w:rPr>
      </w:lvl>
    </w:lvlOverride>
    <w:lvlOverride w:ilvl="6">
      <w:lvl w:ilvl="6">
        <w:start w:val="1"/>
        <w:numFmt w:val="lowerRoman"/>
        <w:lvlRestart w:val="2"/>
        <w:pStyle w:val="Enum2"/>
        <w:lvlText w:val="(%7)"/>
        <w:lvlJc w:val="left"/>
        <w:pPr>
          <w:tabs>
            <w:tab w:val="num" w:pos="1440"/>
          </w:tabs>
          <w:ind w:left="1440" w:hanging="720"/>
        </w:pPr>
        <w:rPr>
          <w:rFonts w:hint="default"/>
        </w:rPr>
      </w:lvl>
    </w:lvlOverride>
    <w:lvlOverride w:ilvl="7">
      <w:lvl w:ilvl="7">
        <w:start w:val="1"/>
        <w:numFmt w:val="lowerRoman"/>
        <w:lvlRestart w:val="3"/>
        <w:pStyle w:val="Enum3"/>
        <w:lvlText w:val="(%8)"/>
        <w:lvlJc w:val="left"/>
        <w:pPr>
          <w:tabs>
            <w:tab w:val="num" w:pos="2160"/>
          </w:tabs>
          <w:ind w:left="2160" w:hanging="72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8">
      <w:lvl w:ilvl="8">
        <w:start w:val="1"/>
        <w:numFmt w:val="lowerRoman"/>
        <w:lvlRestart w:val="4"/>
        <w:pStyle w:val="Enum4"/>
        <w:lvlText w:val="(%9)"/>
        <w:lvlJc w:val="left"/>
        <w:pPr>
          <w:tabs>
            <w:tab w:val="num" w:pos="2880"/>
          </w:tabs>
          <w:ind w:left="720" w:firstLine="1440"/>
        </w:pPr>
        <w:rPr>
          <w:rFonts w:hint="default"/>
          <w:b w:val="0"/>
          <w:bCs/>
        </w:rPr>
      </w:lvl>
    </w:lvlOverride>
  </w:num>
  <w:num w:numId="33" w16cid:durableId="358049167">
    <w:abstractNumId w:val="36"/>
  </w:num>
  <w:num w:numId="34" w16cid:durableId="1589190151">
    <w:abstractNumId w:val="12"/>
  </w:num>
  <w:num w:numId="35" w16cid:durableId="1487890333">
    <w:abstractNumId w:val="20"/>
  </w:num>
  <w:num w:numId="36" w16cid:durableId="734595092">
    <w:abstractNumId w:val="38"/>
  </w:num>
  <w:num w:numId="37" w16cid:durableId="1222793873">
    <w:abstractNumId w:val="21"/>
  </w:num>
  <w:num w:numId="38" w16cid:durableId="1363089600">
    <w:abstractNumId w:val="33"/>
    <w:lvlOverride w:ilvl="0">
      <w:startOverride w:val="6"/>
      <w:lvl w:ilvl="0">
        <w:start w:val="6"/>
        <w:numFmt w:val="lowerLetter"/>
        <w:lvlText w:val="(%1)"/>
        <w:lvlJc w:val="left"/>
        <w:pPr>
          <w:ind w:left="6840" w:hanging="360"/>
        </w:pPr>
        <w:rPr>
          <w:rFonts w:hint="default"/>
          <w:w w:val="110"/>
        </w:rPr>
      </w:lvl>
    </w:lvlOverride>
    <w:lvlOverride w:ilvl="1">
      <w:startOverride w:val="3"/>
      <w:lvl w:ilvl="1">
        <w:start w:val="3"/>
        <w:numFmt w:val="lowerLetter"/>
        <w:pStyle w:val="Heading2"/>
        <w:lvlText w:val="%2."/>
        <w:lvlJc w:val="left"/>
        <w:pPr>
          <w:ind w:left="7560" w:hanging="360"/>
        </w:pPr>
        <w:rPr>
          <w:rFonts w:hint="default"/>
        </w:rPr>
      </w:lvl>
    </w:lvlOverride>
    <w:lvlOverride w:ilvl="2">
      <w:startOverride w:val="2"/>
      <w:lvl w:ilvl="2">
        <w:start w:val="2"/>
        <w:numFmt w:val="lowerRoman"/>
        <w:pStyle w:val="Heading3"/>
        <w:lvlText w:val="%3."/>
        <w:lvlJc w:val="right"/>
        <w:pPr>
          <w:ind w:left="8280" w:hanging="180"/>
        </w:pPr>
        <w:rPr>
          <w:rFonts w:hint="default"/>
        </w:rPr>
      </w:lvl>
    </w:lvlOverride>
    <w:lvlOverride w:ilvl="3">
      <w:startOverride w:val="1"/>
      <w:lvl w:ilvl="3">
        <w:start w:val="1"/>
        <w:numFmt w:val="decimal"/>
        <w:pStyle w:val="Heading4"/>
        <w:lvlText w:val="%4."/>
        <w:lvlJc w:val="left"/>
        <w:pPr>
          <w:ind w:left="9000" w:hanging="360"/>
        </w:pPr>
        <w:rPr>
          <w:rFonts w:hint="default"/>
        </w:rPr>
      </w:lvl>
    </w:lvlOverride>
    <w:lvlOverride w:ilvl="4">
      <w:startOverride w:val="1"/>
      <w:lvl w:ilvl="4">
        <w:start w:val="1"/>
        <w:numFmt w:val="lowerRoman"/>
        <w:pStyle w:val="Heading5"/>
        <w:lvlText w:val="%5."/>
        <w:lvlJc w:val="left"/>
        <w:pPr>
          <w:ind w:left="9720" w:hanging="360"/>
        </w:pPr>
        <w:rPr>
          <w:rFonts w:ascii="Garamond" w:eastAsiaTheme="majorEastAsia" w:hAnsi="Garamond" w:cstheme="minorBidi" w:hint="default"/>
        </w:rPr>
      </w:lvl>
    </w:lvlOverride>
    <w:lvlOverride w:ilvl="5">
      <w:startOverride w:val="1"/>
      <w:lvl w:ilvl="5">
        <w:start w:val="1"/>
        <w:numFmt w:val="lowerRoman"/>
        <w:pStyle w:val="Enum1"/>
        <w:lvlText w:val="%6."/>
        <w:lvlJc w:val="right"/>
        <w:pPr>
          <w:ind w:left="10440" w:hanging="180"/>
        </w:pPr>
        <w:rPr>
          <w:rFonts w:hint="default"/>
        </w:rPr>
      </w:lvl>
    </w:lvlOverride>
    <w:lvlOverride w:ilvl="6">
      <w:startOverride w:val="1"/>
      <w:lvl w:ilvl="6">
        <w:start w:val="1"/>
        <w:numFmt w:val="decimal"/>
        <w:pStyle w:val="Enum2"/>
        <w:lvlText w:val="%7."/>
        <w:lvlJc w:val="left"/>
        <w:pPr>
          <w:ind w:left="11160" w:hanging="360"/>
        </w:pPr>
        <w:rPr>
          <w:rFonts w:hint="default"/>
        </w:rPr>
      </w:lvl>
    </w:lvlOverride>
    <w:lvlOverride w:ilvl="7">
      <w:startOverride w:val="1"/>
      <w:lvl w:ilvl="7">
        <w:start w:val="1"/>
        <w:numFmt w:val="lowerLetter"/>
        <w:pStyle w:val="Enum3"/>
        <w:lvlText w:val="%8."/>
        <w:lvlJc w:val="left"/>
        <w:pPr>
          <w:ind w:left="11880" w:hanging="360"/>
        </w:pPr>
        <w:rPr>
          <w:rFonts w:hint="default"/>
        </w:rPr>
      </w:lvl>
    </w:lvlOverride>
    <w:lvlOverride w:ilvl="8">
      <w:startOverride w:val="1"/>
      <w:lvl w:ilvl="8">
        <w:start w:val="1"/>
        <w:numFmt w:val="lowerRoman"/>
        <w:pStyle w:val="Enum4"/>
        <w:lvlText w:val="%9."/>
        <w:lvlJc w:val="right"/>
        <w:pPr>
          <w:ind w:left="12600" w:hanging="180"/>
        </w:pPr>
        <w:rPr>
          <w:rFonts w:hint="default"/>
        </w:rPr>
      </w:lvl>
    </w:lvlOverride>
  </w:num>
  <w:num w:numId="39" w16cid:durableId="108594436">
    <w:abstractNumId w:val="29"/>
  </w:num>
  <w:num w:numId="40" w16cid:durableId="1183276068">
    <w:abstractNumId w:val="34"/>
  </w:num>
  <w:num w:numId="41" w16cid:durableId="1490898558">
    <w:abstractNumId w:val="10"/>
  </w:num>
  <w:num w:numId="42" w16cid:durableId="322634521">
    <w:abstractNumId w:val="43"/>
  </w:num>
  <w:num w:numId="43" w16cid:durableId="737286056">
    <w:abstractNumId w:val="33"/>
    <w:lvlOverride w:ilvl="0">
      <w:startOverride w:val="1"/>
      <w:lvl w:ilvl="0">
        <w:start w:val="1"/>
        <w:numFmt w:val="cardinalText"/>
        <w:lvlRestart w:val="0"/>
        <w:suff w:val="nothing"/>
        <w:lvlText w:val="Article %1"/>
        <w:lvlJc w:val="left"/>
        <w:pPr>
          <w:ind w:left="3240" w:firstLine="0"/>
        </w:pPr>
      </w:lvl>
    </w:lvlOverride>
    <w:lvlOverride w:ilvl="1">
      <w:startOverride w:val="4"/>
      <w:lvl w:ilvl="1">
        <w:start w:val="4"/>
        <w:numFmt w:val="decimalZero"/>
        <w:pStyle w:val="Heading2"/>
        <w:isLgl/>
        <w:lvlText w:val="Section %1.%2"/>
        <w:lvlJc w:val="left"/>
        <w:pPr>
          <w:tabs>
            <w:tab w:val="num" w:pos="1440"/>
          </w:tabs>
          <w:ind w:left="1440" w:hanging="1440"/>
        </w:pPr>
      </w:lvl>
    </w:lvlOverride>
    <w:lvlOverride w:ilvl="2">
      <w:startOverride w:val="4"/>
      <w:lvl w:ilvl="2">
        <w:start w:val="4"/>
        <w:numFmt w:val="upperLetter"/>
        <w:pStyle w:val="Heading3"/>
        <w:lvlText w:val="%3."/>
        <w:lvlJc w:val="left"/>
        <w:pPr>
          <w:tabs>
            <w:tab w:val="num" w:pos="1440"/>
          </w:tabs>
          <w:ind w:left="1440" w:hanging="720"/>
        </w:pPr>
      </w:lvl>
    </w:lvlOverride>
    <w:lvlOverride w:ilvl="3">
      <w:startOverride w:val="1"/>
      <w:lvl w:ilvl="3">
        <w:start w:val="1"/>
        <w:numFmt w:val="decimal"/>
        <w:pStyle w:val="Heading4"/>
        <w:lvlText w:val="%4."/>
        <w:lvlJc w:val="left"/>
        <w:pPr>
          <w:tabs>
            <w:tab w:val="num" w:pos="2160"/>
          </w:tabs>
          <w:ind w:left="2160" w:hanging="720"/>
        </w:pPr>
        <w:rPr>
          <w:b/>
          <w:bCs/>
        </w:rPr>
      </w:lvl>
    </w:lvlOverride>
    <w:lvlOverride w:ilvl="4">
      <w:startOverride w:val="1"/>
      <w:lvl w:ilvl="4">
        <w:start w:val="1"/>
        <w:numFmt w:val="lowerLetter"/>
        <w:pStyle w:val="Heading5"/>
        <w:lvlText w:val="%5."/>
        <w:lvlJc w:val="left"/>
        <w:pPr>
          <w:tabs>
            <w:tab w:val="num" w:pos="2880"/>
          </w:tabs>
          <w:ind w:left="2880" w:hanging="720"/>
        </w:pPr>
      </w:lvl>
    </w:lvlOverride>
    <w:lvlOverride w:ilvl="5">
      <w:startOverride w:val="1"/>
      <w:lvl w:ilvl="5">
        <w:start w:val="1"/>
        <w:numFmt w:val="lowerRoman"/>
        <w:lvlRestart w:val="1"/>
        <w:pStyle w:val="Enum1"/>
        <w:lvlText w:val="(%6)"/>
        <w:lvlJc w:val="left"/>
        <w:pPr>
          <w:tabs>
            <w:tab w:val="num" w:pos="720"/>
          </w:tabs>
          <w:ind w:left="720" w:hanging="720"/>
        </w:pPr>
      </w:lvl>
    </w:lvlOverride>
    <w:lvlOverride w:ilvl="6">
      <w:startOverride w:val="1"/>
      <w:lvl w:ilvl="6">
        <w:start w:val="1"/>
        <w:numFmt w:val="lowerRoman"/>
        <w:lvlRestart w:val="2"/>
        <w:pStyle w:val="Enum2"/>
        <w:lvlText w:val="(%7)"/>
        <w:lvlJc w:val="left"/>
        <w:pPr>
          <w:tabs>
            <w:tab w:val="num" w:pos="1440"/>
          </w:tabs>
          <w:ind w:left="1440" w:hanging="720"/>
        </w:pPr>
      </w:lvl>
    </w:lvlOverride>
    <w:lvlOverride w:ilvl="7">
      <w:startOverride w:val="1"/>
      <w:lvl w:ilvl="7">
        <w:start w:val="1"/>
        <w:numFmt w:val="lowerRoman"/>
        <w:lvlRestart w:val="3"/>
        <w:pStyle w:val="Enum3"/>
        <w:lvlText w:val="(%8)"/>
        <w:lvlJc w:val="left"/>
        <w:pPr>
          <w:tabs>
            <w:tab w:val="num" w:pos="2160"/>
          </w:tabs>
          <w:ind w:left="2160" w:hanging="720"/>
        </w:pPr>
      </w:lvl>
    </w:lvlOverride>
    <w:lvlOverride w:ilvl="8">
      <w:startOverride w:val="1"/>
      <w:lvl w:ilvl="8">
        <w:start w:val="1"/>
        <w:numFmt w:val="lowerRoman"/>
        <w:lvlRestart w:val="4"/>
        <w:pStyle w:val="Enum4"/>
        <w:lvlText w:val="(%9)"/>
        <w:lvlJc w:val="left"/>
        <w:pPr>
          <w:tabs>
            <w:tab w:val="num" w:pos="2880"/>
          </w:tabs>
          <w:ind w:left="720" w:firstLine="1440"/>
        </w:pPr>
      </w:lvl>
    </w:lvlOverride>
  </w:num>
  <w:num w:numId="44" w16cid:durableId="852492847">
    <w:abstractNumId w:val="40"/>
  </w:num>
  <w:num w:numId="45" w16cid:durableId="2128113798">
    <w:abstractNumId w:val="42"/>
  </w:num>
  <w:num w:numId="46" w16cid:durableId="2038307783">
    <w:abstractNumId w:val="33"/>
    <w:lvlOverride w:ilvl="0">
      <w:startOverride w:val="1"/>
      <w:lvl w:ilvl="0">
        <w:start w:val="1"/>
        <w:numFmt w:val="cardinalText"/>
        <w:lvlRestart w:val="0"/>
        <w:suff w:val="nothing"/>
        <w:lvlText w:val="Article %1"/>
        <w:lvlJc w:val="left"/>
        <w:pPr>
          <w:ind w:left="3240" w:firstLine="0"/>
        </w:pPr>
        <w:rPr>
          <w:rFonts w:hint="default"/>
        </w:rPr>
      </w:lvl>
    </w:lvlOverride>
    <w:lvlOverride w:ilvl="1">
      <w:startOverride w:val="1"/>
      <w:lvl w:ilvl="1">
        <w:start w:val="1"/>
        <w:numFmt w:val="decimalZero"/>
        <w:pStyle w:val="Heading2"/>
        <w:isLgl/>
        <w:lvlText w:val="Section %1.%2"/>
        <w:lvlJc w:val="left"/>
        <w:pPr>
          <w:tabs>
            <w:tab w:val="num" w:pos="1440"/>
          </w:tabs>
          <w:ind w:left="1440" w:hanging="1440"/>
        </w:pPr>
        <w:rPr>
          <w:rFonts w:hint="default"/>
        </w:rPr>
      </w:lvl>
    </w:lvlOverride>
    <w:lvlOverride w:ilvl="2">
      <w:startOverride w:val="1"/>
      <w:lvl w:ilvl="2">
        <w:start w:val="1"/>
        <w:numFmt w:val="upperLetter"/>
        <w:pStyle w:val="Heading3"/>
        <w:lvlText w:val="%3."/>
        <w:lvlJc w:val="left"/>
        <w:pPr>
          <w:tabs>
            <w:tab w:val="num" w:pos="1440"/>
          </w:tabs>
          <w:ind w:left="1440" w:hanging="720"/>
        </w:pPr>
        <w:rPr>
          <w:rFonts w:hint="default"/>
          <w:b/>
          <w:bCs/>
        </w:rPr>
      </w:lvl>
    </w:lvlOverride>
    <w:lvlOverride w:ilvl="3">
      <w:startOverride w:val="1"/>
      <w:lvl w:ilvl="3">
        <w:start w:val="1"/>
        <w:numFmt w:val="decimal"/>
        <w:pStyle w:val="Heading4"/>
        <w:lvlText w:val="%4."/>
        <w:lvlJc w:val="left"/>
        <w:pPr>
          <w:tabs>
            <w:tab w:val="num" w:pos="2160"/>
          </w:tabs>
          <w:ind w:left="2160" w:hanging="720"/>
        </w:pPr>
        <w:rPr>
          <w:rFonts w:hint="default"/>
          <w:b/>
          <w:bCs/>
        </w:rPr>
      </w:lvl>
    </w:lvlOverride>
    <w:lvlOverride w:ilvl="4">
      <w:startOverride w:val="1"/>
      <w:lvl w:ilvl="4">
        <w:start w:val="1"/>
        <w:numFmt w:val="lowerLetter"/>
        <w:pStyle w:val="Heading5"/>
        <w:lvlText w:val="%5."/>
        <w:lvlJc w:val="left"/>
        <w:pPr>
          <w:tabs>
            <w:tab w:val="num" w:pos="2880"/>
          </w:tabs>
          <w:ind w:left="2880" w:hanging="720"/>
        </w:pPr>
        <w:rPr>
          <w:rFonts w:hint="default"/>
        </w:rPr>
      </w:lvl>
    </w:lvlOverride>
    <w:lvlOverride w:ilvl="5">
      <w:startOverride w:val="1"/>
      <w:lvl w:ilvl="5">
        <w:start w:val="1"/>
        <w:numFmt w:val="lowerRoman"/>
        <w:lvlRestart w:val="1"/>
        <w:pStyle w:val="Enum1"/>
        <w:lvlText w:val="(%6)"/>
        <w:lvlJc w:val="left"/>
        <w:pPr>
          <w:tabs>
            <w:tab w:val="num" w:pos="720"/>
          </w:tabs>
          <w:ind w:left="720" w:hanging="720"/>
        </w:pPr>
        <w:rPr>
          <w:rFonts w:hint="default"/>
        </w:rPr>
      </w:lvl>
    </w:lvlOverride>
    <w:lvlOverride w:ilvl="6">
      <w:startOverride w:val="1"/>
      <w:lvl w:ilvl="6">
        <w:start w:val="1"/>
        <w:numFmt w:val="lowerRoman"/>
        <w:lvlRestart w:val="2"/>
        <w:pStyle w:val="Enum2"/>
        <w:lvlText w:val="(%7)"/>
        <w:lvlJc w:val="left"/>
        <w:pPr>
          <w:tabs>
            <w:tab w:val="num" w:pos="1440"/>
          </w:tabs>
          <w:ind w:left="1440" w:hanging="720"/>
        </w:pPr>
        <w:rPr>
          <w:rFonts w:hint="default"/>
        </w:rPr>
      </w:lvl>
    </w:lvlOverride>
    <w:lvlOverride w:ilvl="7">
      <w:startOverride w:val="1"/>
      <w:lvl w:ilvl="7">
        <w:start w:val="1"/>
        <w:numFmt w:val="lowerRoman"/>
        <w:lvlRestart w:val="3"/>
        <w:pStyle w:val="Enum3"/>
        <w:lvlText w:val="(%8)"/>
        <w:lvlJc w:val="left"/>
        <w:pPr>
          <w:tabs>
            <w:tab w:val="num" w:pos="2160"/>
          </w:tabs>
          <w:ind w:left="2160" w:hanging="72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8">
      <w:startOverride w:val="1"/>
      <w:lvl w:ilvl="8">
        <w:start w:val="1"/>
        <w:numFmt w:val="lowerRoman"/>
        <w:lvlRestart w:val="4"/>
        <w:pStyle w:val="Enum4"/>
        <w:lvlText w:val="(%9)"/>
        <w:lvlJc w:val="left"/>
        <w:pPr>
          <w:tabs>
            <w:tab w:val="num" w:pos="2880"/>
          </w:tabs>
          <w:ind w:left="720" w:firstLine="1440"/>
        </w:pPr>
        <w:rPr>
          <w:rFonts w:hint="default"/>
          <w:b w:val="0"/>
          <w:bCs/>
        </w:rPr>
      </w:lvl>
    </w:lvlOverride>
  </w:num>
  <w:num w:numId="47" w16cid:durableId="357582999">
    <w:abstractNumId w:val="11"/>
    <w:lvlOverride w:ilvl="0">
      <w:lvl w:ilvl="0">
        <w:start w:val="1"/>
        <w:numFmt w:val="cardinalText"/>
        <w:pStyle w:val="EnhTheusWillArticle"/>
        <w:suff w:val="nothing"/>
        <w:lvlText w:val="Article %1"/>
        <w:lvlJc w:val="left"/>
        <w:pPr>
          <w:ind w:left="0" w:firstLine="0"/>
        </w:pPr>
        <w:rPr>
          <w:rFonts w:ascii="Garamond" w:hAnsi="Garamond" w:hint="default"/>
          <w:b/>
          <w:i w:val="0"/>
          <w:caps/>
          <w:strike w:val="0"/>
          <w:dstrike w:val="0"/>
          <w:vanish w:val="0"/>
          <w:sz w:val="24"/>
          <w:vertAlign w:val="baseline"/>
        </w:rPr>
      </w:lvl>
    </w:lvlOverride>
    <w:lvlOverride w:ilvl="1">
      <w:lvl w:ilvl="1">
        <w:start w:val="1"/>
        <w:numFmt w:val="decimalZero"/>
        <w:pStyle w:val="EnhTheusWillListHeading1"/>
        <w:isLgl/>
        <w:lvlText w:val="%1.%2"/>
        <w:lvlJc w:val="left"/>
        <w:pPr>
          <w:ind w:left="720" w:hanging="720"/>
        </w:pPr>
        <w:rPr>
          <w:rFonts w:ascii="Garamond" w:hAnsi="Garamond" w:hint="default"/>
          <w:b/>
          <w:i w:val="0"/>
          <w:caps w:val="0"/>
          <w:strike w:val="0"/>
          <w:dstrike w:val="0"/>
          <w:vanish w:val="0"/>
          <w:sz w:val="24"/>
          <w:vertAlign w:val="baseline"/>
        </w:rPr>
      </w:lvl>
    </w:lvlOverride>
    <w:lvlOverride w:ilvl="2">
      <w:lvl w:ilvl="2">
        <w:start w:val="1"/>
        <w:numFmt w:val="upperLetter"/>
        <w:pStyle w:val="EnhTheusWillHardHeading2"/>
        <w:lvlText w:val="%3."/>
        <w:lvlJc w:val="left"/>
        <w:pPr>
          <w:ind w:left="1267" w:hanging="547"/>
        </w:pPr>
        <w:rPr>
          <w:rFonts w:ascii="Garamond" w:hAnsi="Garamond" w:hint="default"/>
          <w:b/>
          <w:i w:val="0"/>
          <w:caps w:val="0"/>
          <w:strike w:val="0"/>
          <w:dstrike w:val="0"/>
          <w:vanish w:val="0"/>
          <w:sz w:val="24"/>
          <w:vertAlign w:val="baseline"/>
        </w:rPr>
      </w:lvl>
    </w:lvlOverride>
    <w:lvlOverride w:ilvl="3">
      <w:lvl w:ilvl="3">
        <w:start w:val="1"/>
        <w:numFmt w:val="decimal"/>
        <w:pStyle w:val="EnhTheusWillHardHeading3"/>
        <w:lvlText w:val="%4."/>
        <w:lvlJc w:val="left"/>
        <w:pPr>
          <w:ind w:left="2063" w:hanging="533"/>
        </w:pPr>
        <w:rPr>
          <w:rFonts w:ascii="Garamond" w:hAnsi="Garamond" w:hint="default"/>
          <w:b/>
          <w:i w:val="0"/>
          <w:caps w:val="0"/>
          <w:strike w:val="0"/>
          <w:dstrike w:val="0"/>
          <w:vanish w:val="0"/>
          <w:sz w:val="24"/>
          <w:vertAlign w:val="baseline"/>
        </w:rPr>
      </w:lvl>
    </w:lvlOverride>
    <w:lvlOverride w:ilvl="4">
      <w:lvl w:ilvl="4">
        <w:start w:val="1"/>
        <w:numFmt w:val="lowerLetter"/>
        <w:pStyle w:val="EnhTheusWillHardHeading4"/>
        <w:lvlText w:val="(%5)"/>
        <w:lvlJc w:val="left"/>
        <w:pPr>
          <w:tabs>
            <w:tab w:val="num" w:pos="2448"/>
          </w:tabs>
          <w:ind w:left="2448" w:hanging="648"/>
        </w:pPr>
        <w:rPr>
          <w:rFonts w:ascii="Garamond" w:hAnsi="Garamond" w:hint="default"/>
          <w:b/>
          <w:i w:val="0"/>
          <w:caps w:val="0"/>
          <w:strike w:val="0"/>
          <w:dstrike w:val="0"/>
          <w:vanish w:val="0"/>
          <w:sz w:val="24"/>
          <w:vertAlign w:val="baseline"/>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8" w16cid:durableId="1690645917">
    <w:abstractNumId w:val="15"/>
  </w:num>
  <w:num w:numId="49" w16cid:durableId="848719214">
    <w:abstractNumId w:val="35"/>
  </w:num>
  <w:num w:numId="50" w16cid:durableId="760299694">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53"/>
    <w:rsid w:val="0000001C"/>
    <w:rsid w:val="00001834"/>
    <w:rsid w:val="00002534"/>
    <w:rsid w:val="000036DF"/>
    <w:rsid w:val="000050A2"/>
    <w:rsid w:val="000053E5"/>
    <w:rsid w:val="0000545A"/>
    <w:rsid w:val="00005483"/>
    <w:rsid w:val="000064CE"/>
    <w:rsid w:val="000067D3"/>
    <w:rsid w:val="0001104B"/>
    <w:rsid w:val="000115EC"/>
    <w:rsid w:val="00012BFD"/>
    <w:rsid w:val="00014503"/>
    <w:rsid w:val="00014741"/>
    <w:rsid w:val="00014D61"/>
    <w:rsid w:val="00015016"/>
    <w:rsid w:val="00015DA7"/>
    <w:rsid w:val="000202E0"/>
    <w:rsid w:val="0002138A"/>
    <w:rsid w:val="00022244"/>
    <w:rsid w:val="0002226D"/>
    <w:rsid w:val="00023FDE"/>
    <w:rsid w:val="0002422B"/>
    <w:rsid w:val="000242EF"/>
    <w:rsid w:val="00024CDE"/>
    <w:rsid w:val="0002712C"/>
    <w:rsid w:val="00027459"/>
    <w:rsid w:val="00027ACB"/>
    <w:rsid w:val="00030BCF"/>
    <w:rsid w:val="00030C3C"/>
    <w:rsid w:val="000347B7"/>
    <w:rsid w:val="0003519F"/>
    <w:rsid w:val="0003520A"/>
    <w:rsid w:val="000372E3"/>
    <w:rsid w:val="000404E2"/>
    <w:rsid w:val="00040AB0"/>
    <w:rsid w:val="00040E68"/>
    <w:rsid w:val="00044454"/>
    <w:rsid w:val="000450B4"/>
    <w:rsid w:val="000456B7"/>
    <w:rsid w:val="00047319"/>
    <w:rsid w:val="000500A2"/>
    <w:rsid w:val="00050D9C"/>
    <w:rsid w:val="000511AD"/>
    <w:rsid w:val="0005278C"/>
    <w:rsid w:val="00054430"/>
    <w:rsid w:val="000548FF"/>
    <w:rsid w:val="00054E17"/>
    <w:rsid w:val="00055F47"/>
    <w:rsid w:val="00056920"/>
    <w:rsid w:val="000569B6"/>
    <w:rsid w:val="000573C8"/>
    <w:rsid w:val="00057420"/>
    <w:rsid w:val="00057424"/>
    <w:rsid w:val="0005757D"/>
    <w:rsid w:val="000577DA"/>
    <w:rsid w:val="00060772"/>
    <w:rsid w:val="00060917"/>
    <w:rsid w:val="00061E86"/>
    <w:rsid w:val="000626C6"/>
    <w:rsid w:val="000635C9"/>
    <w:rsid w:val="00065695"/>
    <w:rsid w:val="000663D5"/>
    <w:rsid w:val="000665C1"/>
    <w:rsid w:val="00066A63"/>
    <w:rsid w:val="00067386"/>
    <w:rsid w:val="000678F4"/>
    <w:rsid w:val="00070181"/>
    <w:rsid w:val="000701BD"/>
    <w:rsid w:val="0007296F"/>
    <w:rsid w:val="00072A4E"/>
    <w:rsid w:val="00073CFA"/>
    <w:rsid w:val="00074852"/>
    <w:rsid w:val="00077834"/>
    <w:rsid w:val="00080E83"/>
    <w:rsid w:val="000811E1"/>
    <w:rsid w:val="0008210B"/>
    <w:rsid w:val="00082177"/>
    <w:rsid w:val="00082AB7"/>
    <w:rsid w:val="00082FB8"/>
    <w:rsid w:val="0008308D"/>
    <w:rsid w:val="0008320B"/>
    <w:rsid w:val="00084215"/>
    <w:rsid w:val="00084E60"/>
    <w:rsid w:val="000866B3"/>
    <w:rsid w:val="00087251"/>
    <w:rsid w:val="00087F26"/>
    <w:rsid w:val="00091C2F"/>
    <w:rsid w:val="00094606"/>
    <w:rsid w:val="00094EFF"/>
    <w:rsid w:val="0009516E"/>
    <w:rsid w:val="000952CF"/>
    <w:rsid w:val="000A0336"/>
    <w:rsid w:val="000A0E91"/>
    <w:rsid w:val="000A153C"/>
    <w:rsid w:val="000A1DFD"/>
    <w:rsid w:val="000A2262"/>
    <w:rsid w:val="000A28F6"/>
    <w:rsid w:val="000A2C91"/>
    <w:rsid w:val="000A3207"/>
    <w:rsid w:val="000A38F7"/>
    <w:rsid w:val="000A3FEA"/>
    <w:rsid w:val="000A4DD8"/>
    <w:rsid w:val="000A5136"/>
    <w:rsid w:val="000A536A"/>
    <w:rsid w:val="000A5BD8"/>
    <w:rsid w:val="000A6F62"/>
    <w:rsid w:val="000A7569"/>
    <w:rsid w:val="000A7BF1"/>
    <w:rsid w:val="000B05F0"/>
    <w:rsid w:val="000B07A3"/>
    <w:rsid w:val="000B12AD"/>
    <w:rsid w:val="000B2661"/>
    <w:rsid w:val="000B270B"/>
    <w:rsid w:val="000B48FA"/>
    <w:rsid w:val="000B6049"/>
    <w:rsid w:val="000B6454"/>
    <w:rsid w:val="000B6513"/>
    <w:rsid w:val="000B6B5E"/>
    <w:rsid w:val="000B6DF1"/>
    <w:rsid w:val="000B72DA"/>
    <w:rsid w:val="000B734D"/>
    <w:rsid w:val="000B7619"/>
    <w:rsid w:val="000B7B9E"/>
    <w:rsid w:val="000B7C65"/>
    <w:rsid w:val="000C03D3"/>
    <w:rsid w:val="000C211E"/>
    <w:rsid w:val="000C2667"/>
    <w:rsid w:val="000C2B20"/>
    <w:rsid w:val="000C2D50"/>
    <w:rsid w:val="000C2D92"/>
    <w:rsid w:val="000C4B7E"/>
    <w:rsid w:val="000C5E8E"/>
    <w:rsid w:val="000C5F51"/>
    <w:rsid w:val="000C61FB"/>
    <w:rsid w:val="000D017C"/>
    <w:rsid w:val="000D092E"/>
    <w:rsid w:val="000D1A35"/>
    <w:rsid w:val="000D1C1B"/>
    <w:rsid w:val="000D24CC"/>
    <w:rsid w:val="000D2664"/>
    <w:rsid w:val="000D279F"/>
    <w:rsid w:val="000D50D3"/>
    <w:rsid w:val="000D6131"/>
    <w:rsid w:val="000D7CFD"/>
    <w:rsid w:val="000D7D53"/>
    <w:rsid w:val="000E00AC"/>
    <w:rsid w:val="000E00F6"/>
    <w:rsid w:val="000E0476"/>
    <w:rsid w:val="000E0D4A"/>
    <w:rsid w:val="000E13C1"/>
    <w:rsid w:val="000E151A"/>
    <w:rsid w:val="000E218C"/>
    <w:rsid w:val="000E2DFB"/>
    <w:rsid w:val="000E3F23"/>
    <w:rsid w:val="000E3F5C"/>
    <w:rsid w:val="000E539D"/>
    <w:rsid w:val="000E5878"/>
    <w:rsid w:val="000E5B1C"/>
    <w:rsid w:val="000E5EFD"/>
    <w:rsid w:val="000E63B6"/>
    <w:rsid w:val="000E658B"/>
    <w:rsid w:val="000E6F21"/>
    <w:rsid w:val="000E7291"/>
    <w:rsid w:val="000E7F3E"/>
    <w:rsid w:val="000F0112"/>
    <w:rsid w:val="000F0682"/>
    <w:rsid w:val="000F153D"/>
    <w:rsid w:val="000F1B4C"/>
    <w:rsid w:val="000F1BC7"/>
    <w:rsid w:val="000F200C"/>
    <w:rsid w:val="000F250A"/>
    <w:rsid w:val="000F3345"/>
    <w:rsid w:val="000F3933"/>
    <w:rsid w:val="000F3CD9"/>
    <w:rsid w:val="000F4156"/>
    <w:rsid w:val="000F540B"/>
    <w:rsid w:val="000F6FB8"/>
    <w:rsid w:val="000F79AB"/>
    <w:rsid w:val="000F7B13"/>
    <w:rsid w:val="000F7B90"/>
    <w:rsid w:val="00101827"/>
    <w:rsid w:val="00101C37"/>
    <w:rsid w:val="00101E52"/>
    <w:rsid w:val="001022A4"/>
    <w:rsid w:val="0010249A"/>
    <w:rsid w:val="001047F5"/>
    <w:rsid w:val="0010494D"/>
    <w:rsid w:val="00104B0C"/>
    <w:rsid w:val="00104C64"/>
    <w:rsid w:val="0010622D"/>
    <w:rsid w:val="001071A0"/>
    <w:rsid w:val="0011038B"/>
    <w:rsid w:val="001122F3"/>
    <w:rsid w:val="00113C48"/>
    <w:rsid w:val="00113DEC"/>
    <w:rsid w:val="00113EAD"/>
    <w:rsid w:val="00114611"/>
    <w:rsid w:val="001149C1"/>
    <w:rsid w:val="00114A28"/>
    <w:rsid w:val="00114AB6"/>
    <w:rsid w:val="00114FA2"/>
    <w:rsid w:val="00115D1A"/>
    <w:rsid w:val="00116CEE"/>
    <w:rsid w:val="00116D0D"/>
    <w:rsid w:val="00117BC0"/>
    <w:rsid w:val="00121898"/>
    <w:rsid w:val="00121FE2"/>
    <w:rsid w:val="00122A39"/>
    <w:rsid w:val="00123134"/>
    <w:rsid w:val="00123B31"/>
    <w:rsid w:val="00123D99"/>
    <w:rsid w:val="00123EF6"/>
    <w:rsid w:val="00123F6A"/>
    <w:rsid w:val="001247EA"/>
    <w:rsid w:val="001255E7"/>
    <w:rsid w:val="001261E1"/>
    <w:rsid w:val="001269F4"/>
    <w:rsid w:val="00127F7A"/>
    <w:rsid w:val="00130C9B"/>
    <w:rsid w:val="00131589"/>
    <w:rsid w:val="00131931"/>
    <w:rsid w:val="001339D4"/>
    <w:rsid w:val="00133FB4"/>
    <w:rsid w:val="00134324"/>
    <w:rsid w:val="00134797"/>
    <w:rsid w:val="00134DB5"/>
    <w:rsid w:val="00136481"/>
    <w:rsid w:val="00137A67"/>
    <w:rsid w:val="001400C8"/>
    <w:rsid w:val="001414E9"/>
    <w:rsid w:val="00141F98"/>
    <w:rsid w:val="001423ED"/>
    <w:rsid w:val="00144427"/>
    <w:rsid w:val="00144CD9"/>
    <w:rsid w:val="00145720"/>
    <w:rsid w:val="00145FB8"/>
    <w:rsid w:val="00145FE0"/>
    <w:rsid w:val="001463E7"/>
    <w:rsid w:val="00146D29"/>
    <w:rsid w:val="0014731F"/>
    <w:rsid w:val="00147CF4"/>
    <w:rsid w:val="00150962"/>
    <w:rsid w:val="00151697"/>
    <w:rsid w:val="00152B39"/>
    <w:rsid w:val="00154180"/>
    <w:rsid w:val="0015423D"/>
    <w:rsid w:val="00154E19"/>
    <w:rsid w:val="00154E44"/>
    <w:rsid w:val="001577AE"/>
    <w:rsid w:val="00157876"/>
    <w:rsid w:val="001607B1"/>
    <w:rsid w:val="00161BA3"/>
    <w:rsid w:val="00161C51"/>
    <w:rsid w:val="00162582"/>
    <w:rsid w:val="001636B8"/>
    <w:rsid w:val="00164EFA"/>
    <w:rsid w:val="00166C41"/>
    <w:rsid w:val="00170304"/>
    <w:rsid w:val="0017038F"/>
    <w:rsid w:val="00170E0A"/>
    <w:rsid w:val="00170E86"/>
    <w:rsid w:val="00171662"/>
    <w:rsid w:val="00172F26"/>
    <w:rsid w:val="0017387D"/>
    <w:rsid w:val="00174B26"/>
    <w:rsid w:val="0017551A"/>
    <w:rsid w:val="0017566D"/>
    <w:rsid w:val="00176081"/>
    <w:rsid w:val="0017610D"/>
    <w:rsid w:val="00176268"/>
    <w:rsid w:val="001766D1"/>
    <w:rsid w:val="00176EE0"/>
    <w:rsid w:val="00176FA0"/>
    <w:rsid w:val="00176FD9"/>
    <w:rsid w:val="001802A3"/>
    <w:rsid w:val="00180A2D"/>
    <w:rsid w:val="00180BAB"/>
    <w:rsid w:val="00181651"/>
    <w:rsid w:val="0018179B"/>
    <w:rsid w:val="00181E89"/>
    <w:rsid w:val="00184303"/>
    <w:rsid w:val="00184927"/>
    <w:rsid w:val="00184C19"/>
    <w:rsid w:val="00184C49"/>
    <w:rsid w:val="00185934"/>
    <w:rsid w:val="0018613D"/>
    <w:rsid w:val="00187C40"/>
    <w:rsid w:val="0019055D"/>
    <w:rsid w:val="00190C9E"/>
    <w:rsid w:val="00193038"/>
    <w:rsid w:val="001932B2"/>
    <w:rsid w:val="00193A84"/>
    <w:rsid w:val="00193E31"/>
    <w:rsid w:val="00194112"/>
    <w:rsid w:val="00194233"/>
    <w:rsid w:val="001946E8"/>
    <w:rsid w:val="0019539B"/>
    <w:rsid w:val="00196294"/>
    <w:rsid w:val="001965AF"/>
    <w:rsid w:val="00196B86"/>
    <w:rsid w:val="001970B2"/>
    <w:rsid w:val="001A0AE4"/>
    <w:rsid w:val="001A0E4F"/>
    <w:rsid w:val="001A13AB"/>
    <w:rsid w:val="001A1DFD"/>
    <w:rsid w:val="001A230A"/>
    <w:rsid w:val="001A23B1"/>
    <w:rsid w:val="001A28FF"/>
    <w:rsid w:val="001A295C"/>
    <w:rsid w:val="001A401D"/>
    <w:rsid w:val="001A425E"/>
    <w:rsid w:val="001A4A0A"/>
    <w:rsid w:val="001A4C74"/>
    <w:rsid w:val="001A4CD5"/>
    <w:rsid w:val="001A614D"/>
    <w:rsid w:val="001A65A4"/>
    <w:rsid w:val="001A68F2"/>
    <w:rsid w:val="001A69C1"/>
    <w:rsid w:val="001A7586"/>
    <w:rsid w:val="001A7E83"/>
    <w:rsid w:val="001B0595"/>
    <w:rsid w:val="001B195A"/>
    <w:rsid w:val="001B28EA"/>
    <w:rsid w:val="001B2AA0"/>
    <w:rsid w:val="001B393E"/>
    <w:rsid w:val="001B3A2B"/>
    <w:rsid w:val="001B454D"/>
    <w:rsid w:val="001B5545"/>
    <w:rsid w:val="001B5EB4"/>
    <w:rsid w:val="001B639A"/>
    <w:rsid w:val="001B6B09"/>
    <w:rsid w:val="001B7683"/>
    <w:rsid w:val="001B7D9A"/>
    <w:rsid w:val="001C0F71"/>
    <w:rsid w:val="001C1FB9"/>
    <w:rsid w:val="001C3EEC"/>
    <w:rsid w:val="001C47F7"/>
    <w:rsid w:val="001C5633"/>
    <w:rsid w:val="001C61B7"/>
    <w:rsid w:val="001C6964"/>
    <w:rsid w:val="001D0F88"/>
    <w:rsid w:val="001D2D5D"/>
    <w:rsid w:val="001D3C3C"/>
    <w:rsid w:val="001D4331"/>
    <w:rsid w:val="001D4A2D"/>
    <w:rsid w:val="001D4C14"/>
    <w:rsid w:val="001D5D21"/>
    <w:rsid w:val="001D5F38"/>
    <w:rsid w:val="001D6184"/>
    <w:rsid w:val="001D76A1"/>
    <w:rsid w:val="001D7BE4"/>
    <w:rsid w:val="001D7CD6"/>
    <w:rsid w:val="001E0187"/>
    <w:rsid w:val="001E0F24"/>
    <w:rsid w:val="001E23D2"/>
    <w:rsid w:val="001E31DA"/>
    <w:rsid w:val="001E3893"/>
    <w:rsid w:val="001E3AA8"/>
    <w:rsid w:val="001E476B"/>
    <w:rsid w:val="001E4ED1"/>
    <w:rsid w:val="001E51D3"/>
    <w:rsid w:val="001E5A65"/>
    <w:rsid w:val="001E654C"/>
    <w:rsid w:val="001F05E6"/>
    <w:rsid w:val="001F252B"/>
    <w:rsid w:val="001F355F"/>
    <w:rsid w:val="001F36A4"/>
    <w:rsid w:val="001F3C8E"/>
    <w:rsid w:val="001F3F32"/>
    <w:rsid w:val="001F4BD3"/>
    <w:rsid w:val="001F5B46"/>
    <w:rsid w:val="001F70E8"/>
    <w:rsid w:val="001F72F2"/>
    <w:rsid w:val="001F7E0E"/>
    <w:rsid w:val="001F7FF2"/>
    <w:rsid w:val="00200AF7"/>
    <w:rsid w:val="002018AC"/>
    <w:rsid w:val="00202B40"/>
    <w:rsid w:val="0020311A"/>
    <w:rsid w:val="0020311F"/>
    <w:rsid w:val="002035E9"/>
    <w:rsid w:val="00203A0B"/>
    <w:rsid w:val="00203C6C"/>
    <w:rsid w:val="00203CC0"/>
    <w:rsid w:val="00203FF2"/>
    <w:rsid w:val="002049EA"/>
    <w:rsid w:val="00205797"/>
    <w:rsid w:val="00205B43"/>
    <w:rsid w:val="002068EB"/>
    <w:rsid w:val="0020692E"/>
    <w:rsid w:val="00207964"/>
    <w:rsid w:val="00210FBB"/>
    <w:rsid w:val="00211513"/>
    <w:rsid w:val="00211BCD"/>
    <w:rsid w:val="00211CE5"/>
    <w:rsid w:val="002127C2"/>
    <w:rsid w:val="00212A19"/>
    <w:rsid w:val="00212CAD"/>
    <w:rsid w:val="002132B8"/>
    <w:rsid w:val="00213A0F"/>
    <w:rsid w:val="00213C93"/>
    <w:rsid w:val="002143A8"/>
    <w:rsid w:val="00214E3F"/>
    <w:rsid w:val="00214E44"/>
    <w:rsid w:val="00215063"/>
    <w:rsid w:val="002172CE"/>
    <w:rsid w:val="00217C0A"/>
    <w:rsid w:val="00217EDB"/>
    <w:rsid w:val="002201C0"/>
    <w:rsid w:val="002205F4"/>
    <w:rsid w:val="0022074B"/>
    <w:rsid w:val="00221978"/>
    <w:rsid w:val="00221A8A"/>
    <w:rsid w:val="00221D4C"/>
    <w:rsid w:val="00224426"/>
    <w:rsid w:val="00224AD2"/>
    <w:rsid w:val="00224FE1"/>
    <w:rsid w:val="00225D1A"/>
    <w:rsid w:val="00225E30"/>
    <w:rsid w:val="0022615A"/>
    <w:rsid w:val="00226720"/>
    <w:rsid w:val="00227195"/>
    <w:rsid w:val="00227706"/>
    <w:rsid w:val="00227E57"/>
    <w:rsid w:val="00227F21"/>
    <w:rsid w:val="0023018B"/>
    <w:rsid w:val="00231477"/>
    <w:rsid w:val="00231A24"/>
    <w:rsid w:val="002325B3"/>
    <w:rsid w:val="0023266A"/>
    <w:rsid w:val="00232733"/>
    <w:rsid w:val="00232837"/>
    <w:rsid w:val="00232F49"/>
    <w:rsid w:val="002335B8"/>
    <w:rsid w:val="002337D4"/>
    <w:rsid w:val="00233E3D"/>
    <w:rsid w:val="0023447B"/>
    <w:rsid w:val="002345A1"/>
    <w:rsid w:val="00234A39"/>
    <w:rsid w:val="002353D8"/>
    <w:rsid w:val="00237DC9"/>
    <w:rsid w:val="00240363"/>
    <w:rsid w:val="00240816"/>
    <w:rsid w:val="00241595"/>
    <w:rsid w:val="00243453"/>
    <w:rsid w:val="002434A8"/>
    <w:rsid w:val="0024368C"/>
    <w:rsid w:val="00243F68"/>
    <w:rsid w:val="00245828"/>
    <w:rsid w:val="002459D5"/>
    <w:rsid w:val="00245B4E"/>
    <w:rsid w:val="00245BEE"/>
    <w:rsid w:val="002465DC"/>
    <w:rsid w:val="002501FE"/>
    <w:rsid w:val="002515D7"/>
    <w:rsid w:val="002524A0"/>
    <w:rsid w:val="00253A38"/>
    <w:rsid w:val="00253FAC"/>
    <w:rsid w:val="0025468C"/>
    <w:rsid w:val="002556AE"/>
    <w:rsid w:val="002556CF"/>
    <w:rsid w:val="002600EB"/>
    <w:rsid w:val="002609F2"/>
    <w:rsid w:val="002613CC"/>
    <w:rsid w:val="00262166"/>
    <w:rsid w:val="00262A46"/>
    <w:rsid w:val="00263F47"/>
    <w:rsid w:val="00264090"/>
    <w:rsid w:val="00265298"/>
    <w:rsid w:val="00265E8A"/>
    <w:rsid w:val="00266840"/>
    <w:rsid w:val="00266CB9"/>
    <w:rsid w:val="00266D82"/>
    <w:rsid w:val="00270615"/>
    <w:rsid w:val="00270C4F"/>
    <w:rsid w:val="00271324"/>
    <w:rsid w:val="00272821"/>
    <w:rsid w:val="00272AB6"/>
    <w:rsid w:val="00272ED5"/>
    <w:rsid w:val="0027571D"/>
    <w:rsid w:val="00275CC1"/>
    <w:rsid w:val="002765D3"/>
    <w:rsid w:val="00276663"/>
    <w:rsid w:val="00276E45"/>
    <w:rsid w:val="00276EEA"/>
    <w:rsid w:val="002776E8"/>
    <w:rsid w:val="00280F05"/>
    <w:rsid w:val="00280FD8"/>
    <w:rsid w:val="00281A12"/>
    <w:rsid w:val="002824CA"/>
    <w:rsid w:val="00282A18"/>
    <w:rsid w:val="002832DA"/>
    <w:rsid w:val="00284268"/>
    <w:rsid w:val="00285292"/>
    <w:rsid w:val="00286217"/>
    <w:rsid w:val="002864AC"/>
    <w:rsid w:val="00286F2C"/>
    <w:rsid w:val="002870A8"/>
    <w:rsid w:val="00290303"/>
    <w:rsid w:val="00290A1D"/>
    <w:rsid w:val="00291F83"/>
    <w:rsid w:val="002920BA"/>
    <w:rsid w:val="002924AA"/>
    <w:rsid w:val="00292FC0"/>
    <w:rsid w:val="002947D2"/>
    <w:rsid w:val="00295096"/>
    <w:rsid w:val="002959EE"/>
    <w:rsid w:val="00295D44"/>
    <w:rsid w:val="00296067"/>
    <w:rsid w:val="00296356"/>
    <w:rsid w:val="0029789C"/>
    <w:rsid w:val="002A1759"/>
    <w:rsid w:val="002A2477"/>
    <w:rsid w:val="002A2B47"/>
    <w:rsid w:val="002A2D55"/>
    <w:rsid w:val="002A439C"/>
    <w:rsid w:val="002A4C57"/>
    <w:rsid w:val="002A5886"/>
    <w:rsid w:val="002A5F3D"/>
    <w:rsid w:val="002A65ED"/>
    <w:rsid w:val="002A69DB"/>
    <w:rsid w:val="002A6A7F"/>
    <w:rsid w:val="002A6C5C"/>
    <w:rsid w:val="002B120D"/>
    <w:rsid w:val="002B1895"/>
    <w:rsid w:val="002B33AF"/>
    <w:rsid w:val="002B3A2F"/>
    <w:rsid w:val="002B45FD"/>
    <w:rsid w:val="002B46A5"/>
    <w:rsid w:val="002B4976"/>
    <w:rsid w:val="002B65D5"/>
    <w:rsid w:val="002B77CC"/>
    <w:rsid w:val="002C0129"/>
    <w:rsid w:val="002C0ACC"/>
    <w:rsid w:val="002C0E36"/>
    <w:rsid w:val="002C31DB"/>
    <w:rsid w:val="002C3E58"/>
    <w:rsid w:val="002C4BA6"/>
    <w:rsid w:val="002C59A8"/>
    <w:rsid w:val="002C5E8A"/>
    <w:rsid w:val="002C6177"/>
    <w:rsid w:val="002C6745"/>
    <w:rsid w:val="002C7254"/>
    <w:rsid w:val="002C7434"/>
    <w:rsid w:val="002C74CE"/>
    <w:rsid w:val="002D0432"/>
    <w:rsid w:val="002D05EB"/>
    <w:rsid w:val="002D07DA"/>
    <w:rsid w:val="002D1C4C"/>
    <w:rsid w:val="002D27EB"/>
    <w:rsid w:val="002D2853"/>
    <w:rsid w:val="002D296C"/>
    <w:rsid w:val="002D299C"/>
    <w:rsid w:val="002D35E4"/>
    <w:rsid w:val="002D3742"/>
    <w:rsid w:val="002D3CB4"/>
    <w:rsid w:val="002D5569"/>
    <w:rsid w:val="002D6E8E"/>
    <w:rsid w:val="002E1290"/>
    <w:rsid w:val="002E248C"/>
    <w:rsid w:val="002E2907"/>
    <w:rsid w:val="002E35AA"/>
    <w:rsid w:val="002E41AB"/>
    <w:rsid w:val="002E49CE"/>
    <w:rsid w:val="002E501C"/>
    <w:rsid w:val="002E51E9"/>
    <w:rsid w:val="002E6F76"/>
    <w:rsid w:val="002E7FDC"/>
    <w:rsid w:val="002F0037"/>
    <w:rsid w:val="002F084C"/>
    <w:rsid w:val="002F0E2F"/>
    <w:rsid w:val="002F15F2"/>
    <w:rsid w:val="002F3F95"/>
    <w:rsid w:val="002F43A8"/>
    <w:rsid w:val="002F5B7B"/>
    <w:rsid w:val="002F619D"/>
    <w:rsid w:val="002F6342"/>
    <w:rsid w:val="002F637E"/>
    <w:rsid w:val="002F6F7B"/>
    <w:rsid w:val="002F7925"/>
    <w:rsid w:val="003016A7"/>
    <w:rsid w:val="0030244B"/>
    <w:rsid w:val="00302B4C"/>
    <w:rsid w:val="00303EE9"/>
    <w:rsid w:val="00304514"/>
    <w:rsid w:val="00304557"/>
    <w:rsid w:val="003053D9"/>
    <w:rsid w:val="003058F5"/>
    <w:rsid w:val="00305DEF"/>
    <w:rsid w:val="00306496"/>
    <w:rsid w:val="003065D2"/>
    <w:rsid w:val="00306782"/>
    <w:rsid w:val="00306FFE"/>
    <w:rsid w:val="00307033"/>
    <w:rsid w:val="0030703D"/>
    <w:rsid w:val="0030725B"/>
    <w:rsid w:val="00307918"/>
    <w:rsid w:val="00312C87"/>
    <w:rsid w:val="00313911"/>
    <w:rsid w:val="00313B38"/>
    <w:rsid w:val="0031470D"/>
    <w:rsid w:val="00314A28"/>
    <w:rsid w:val="00315B32"/>
    <w:rsid w:val="00315DF9"/>
    <w:rsid w:val="003160CF"/>
    <w:rsid w:val="003160F4"/>
    <w:rsid w:val="003166D0"/>
    <w:rsid w:val="00316DAB"/>
    <w:rsid w:val="00317A7E"/>
    <w:rsid w:val="00321F71"/>
    <w:rsid w:val="00323C6A"/>
    <w:rsid w:val="00324747"/>
    <w:rsid w:val="00324C49"/>
    <w:rsid w:val="003258F0"/>
    <w:rsid w:val="00325A94"/>
    <w:rsid w:val="00326BED"/>
    <w:rsid w:val="00327876"/>
    <w:rsid w:val="00327C20"/>
    <w:rsid w:val="00327EFE"/>
    <w:rsid w:val="00330CAA"/>
    <w:rsid w:val="00330FE2"/>
    <w:rsid w:val="003323CA"/>
    <w:rsid w:val="00332780"/>
    <w:rsid w:val="00334067"/>
    <w:rsid w:val="00334929"/>
    <w:rsid w:val="00335A3E"/>
    <w:rsid w:val="00335E7E"/>
    <w:rsid w:val="00336D68"/>
    <w:rsid w:val="00336F88"/>
    <w:rsid w:val="003375ED"/>
    <w:rsid w:val="00337A14"/>
    <w:rsid w:val="00340546"/>
    <w:rsid w:val="003427C6"/>
    <w:rsid w:val="0034481F"/>
    <w:rsid w:val="00345C07"/>
    <w:rsid w:val="00350A3C"/>
    <w:rsid w:val="003519C3"/>
    <w:rsid w:val="00352364"/>
    <w:rsid w:val="00353344"/>
    <w:rsid w:val="0035396C"/>
    <w:rsid w:val="00353FC9"/>
    <w:rsid w:val="00354D10"/>
    <w:rsid w:val="0035549E"/>
    <w:rsid w:val="003558A9"/>
    <w:rsid w:val="00355DF5"/>
    <w:rsid w:val="00355EF4"/>
    <w:rsid w:val="003561AB"/>
    <w:rsid w:val="0035631D"/>
    <w:rsid w:val="003566E6"/>
    <w:rsid w:val="00356855"/>
    <w:rsid w:val="0035706B"/>
    <w:rsid w:val="0036092C"/>
    <w:rsid w:val="00360CBB"/>
    <w:rsid w:val="00361CBC"/>
    <w:rsid w:val="003641E8"/>
    <w:rsid w:val="0036560F"/>
    <w:rsid w:val="003659F6"/>
    <w:rsid w:val="00365C18"/>
    <w:rsid w:val="00366464"/>
    <w:rsid w:val="003666E2"/>
    <w:rsid w:val="00367795"/>
    <w:rsid w:val="003700A6"/>
    <w:rsid w:val="0037176D"/>
    <w:rsid w:val="00371ADB"/>
    <w:rsid w:val="0037213B"/>
    <w:rsid w:val="00372A75"/>
    <w:rsid w:val="003737D4"/>
    <w:rsid w:val="00373B48"/>
    <w:rsid w:val="003742D2"/>
    <w:rsid w:val="003743D7"/>
    <w:rsid w:val="00375120"/>
    <w:rsid w:val="003751F6"/>
    <w:rsid w:val="0037658F"/>
    <w:rsid w:val="00376727"/>
    <w:rsid w:val="003774BD"/>
    <w:rsid w:val="00377506"/>
    <w:rsid w:val="0037763A"/>
    <w:rsid w:val="00377F8D"/>
    <w:rsid w:val="00380CB1"/>
    <w:rsid w:val="00380E0F"/>
    <w:rsid w:val="00381298"/>
    <w:rsid w:val="00382595"/>
    <w:rsid w:val="0038268B"/>
    <w:rsid w:val="0038284F"/>
    <w:rsid w:val="00382E77"/>
    <w:rsid w:val="003833B3"/>
    <w:rsid w:val="003833B5"/>
    <w:rsid w:val="00383E24"/>
    <w:rsid w:val="00384643"/>
    <w:rsid w:val="00385C47"/>
    <w:rsid w:val="00386006"/>
    <w:rsid w:val="00387233"/>
    <w:rsid w:val="00391AD8"/>
    <w:rsid w:val="00392182"/>
    <w:rsid w:val="00392DC1"/>
    <w:rsid w:val="003948B6"/>
    <w:rsid w:val="003A1B19"/>
    <w:rsid w:val="003A1C76"/>
    <w:rsid w:val="003A2EE4"/>
    <w:rsid w:val="003A30D9"/>
    <w:rsid w:val="003A3C29"/>
    <w:rsid w:val="003A5660"/>
    <w:rsid w:val="003A5CB4"/>
    <w:rsid w:val="003A6902"/>
    <w:rsid w:val="003B03E0"/>
    <w:rsid w:val="003B1BDA"/>
    <w:rsid w:val="003B1F43"/>
    <w:rsid w:val="003B20A4"/>
    <w:rsid w:val="003B2447"/>
    <w:rsid w:val="003B265E"/>
    <w:rsid w:val="003B3560"/>
    <w:rsid w:val="003B48C2"/>
    <w:rsid w:val="003B4D3F"/>
    <w:rsid w:val="003B6B42"/>
    <w:rsid w:val="003B6FA9"/>
    <w:rsid w:val="003B718A"/>
    <w:rsid w:val="003C158C"/>
    <w:rsid w:val="003C2501"/>
    <w:rsid w:val="003C3021"/>
    <w:rsid w:val="003C3CDB"/>
    <w:rsid w:val="003C42A3"/>
    <w:rsid w:val="003C4CFC"/>
    <w:rsid w:val="003C4F9D"/>
    <w:rsid w:val="003C598D"/>
    <w:rsid w:val="003C5C29"/>
    <w:rsid w:val="003C668C"/>
    <w:rsid w:val="003C7838"/>
    <w:rsid w:val="003D1466"/>
    <w:rsid w:val="003D165E"/>
    <w:rsid w:val="003D1F00"/>
    <w:rsid w:val="003D1F99"/>
    <w:rsid w:val="003D2A53"/>
    <w:rsid w:val="003D2B8D"/>
    <w:rsid w:val="003D58CB"/>
    <w:rsid w:val="003D6D73"/>
    <w:rsid w:val="003D78C1"/>
    <w:rsid w:val="003D794F"/>
    <w:rsid w:val="003E011E"/>
    <w:rsid w:val="003E1169"/>
    <w:rsid w:val="003E1F0D"/>
    <w:rsid w:val="003E24B1"/>
    <w:rsid w:val="003E268C"/>
    <w:rsid w:val="003E3667"/>
    <w:rsid w:val="003E416C"/>
    <w:rsid w:val="003E4AD3"/>
    <w:rsid w:val="003E50CD"/>
    <w:rsid w:val="003E5D91"/>
    <w:rsid w:val="003E72A1"/>
    <w:rsid w:val="003E72F5"/>
    <w:rsid w:val="003E74E3"/>
    <w:rsid w:val="003F02A7"/>
    <w:rsid w:val="003F06E9"/>
    <w:rsid w:val="003F22F9"/>
    <w:rsid w:val="003F2C43"/>
    <w:rsid w:val="003F2CEA"/>
    <w:rsid w:val="003F3666"/>
    <w:rsid w:val="003F380E"/>
    <w:rsid w:val="003F64F1"/>
    <w:rsid w:val="0040015B"/>
    <w:rsid w:val="00401211"/>
    <w:rsid w:val="00401543"/>
    <w:rsid w:val="004015EB"/>
    <w:rsid w:val="00404189"/>
    <w:rsid w:val="0040423F"/>
    <w:rsid w:val="004056B6"/>
    <w:rsid w:val="004056DB"/>
    <w:rsid w:val="00406A5B"/>
    <w:rsid w:val="004076AC"/>
    <w:rsid w:val="00407B1D"/>
    <w:rsid w:val="00407C6C"/>
    <w:rsid w:val="004106AB"/>
    <w:rsid w:val="00411988"/>
    <w:rsid w:val="004121A2"/>
    <w:rsid w:val="0041384F"/>
    <w:rsid w:val="00413F42"/>
    <w:rsid w:val="004143C1"/>
    <w:rsid w:val="004157D5"/>
    <w:rsid w:val="004163AB"/>
    <w:rsid w:val="0041689B"/>
    <w:rsid w:val="004168A9"/>
    <w:rsid w:val="0041702C"/>
    <w:rsid w:val="004173E2"/>
    <w:rsid w:val="00417DBB"/>
    <w:rsid w:val="00420531"/>
    <w:rsid w:val="00421458"/>
    <w:rsid w:val="004215D4"/>
    <w:rsid w:val="00421779"/>
    <w:rsid w:val="00421816"/>
    <w:rsid w:val="004224EB"/>
    <w:rsid w:val="00423F96"/>
    <w:rsid w:val="00424205"/>
    <w:rsid w:val="004247AA"/>
    <w:rsid w:val="004250FD"/>
    <w:rsid w:val="004256F7"/>
    <w:rsid w:val="004260B1"/>
    <w:rsid w:val="004260E0"/>
    <w:rsid w:val="00426F9D"/>
    <w:rsid w:val="004279C9"/>
    <w:rsid w:val="0043093F"/>
    <w:rsid w:val="00430A5A"/>
    <w:rsid w:val="00430F3B"/>
    <w:rsid w:val="004327B6"/>
    <w:rsid w:val="0043407D"/>
    <w:rsid w:val="0043568E"/>
    <w:rsid w:val="00436A57"/>
    <w:rsid w:val="00437CEA"/>
    <w:rsid w:val="00437F6F"/>
    <w:rsid w:val="004405D8"/>
    <w:rsid w:val="004408F8"/>
    <w:rsid w:val="0044102E"/>
    <w:rsid w:val="00443016"/>
    <w:rsid w:val="0044302A"/>
    <w:rsid w:val="00443D76"/>
    <w:rsid w:val="00443F16"/>
    <w:rsid w:val="00444569"/>
    <w:rsid w:val="00444DE7"/>
    <w:rsid w:val="004463A7"/>
    <w:rsid w:val="004463D1"/>
    <w:rsid w:val="004476BF"/>
    <w:rsid w:val="004501D5"/>
    <w:rsid w:val="00450770"/>
    <w:rsid w:val="00450C40"/>
    <w:rsid w:val="00450DC1"/>
    <w:rsid w:val="00451767"/>
    <w:rsid w:val="00451CC2"/>
    <w:rsid w:val="00452A32"/>
    <w:rsid w:val="00452B45"/>
    <w:rsid w:val="00452B4B"/>
    <w:rsid w:val="004539DD"/>
    <w:rsid w:val="00453A7B"/>
    <w:rsid w:val="00454192"/>
    <w:rsid w:val="004547C8"/>
    <w:rsid w:val="004553E8"/>
    <w:rsid w:val="00455938"/>
    <w:rsid w:val="00455F55"/>
    <w:rsid w:val="00456637"/>
    <w:rsid w:val="00456B95"/>
    <w:rsid w:val="004576E7"/>
    <w:rsid w:val="004578B3"/>
    <w:rsid w:val="00457BD9"/>
    <w:rsid w:val="00457BFE"/>
    <w:rsid w:val="004602D7"/>
    <w:rsid w:val="004606EA"/>
    <w:rsid w:val="00460EC2"/>
    <w:rsid w:val="00461490"/>
    <w:rsid w:val="00462023"/>
    <w:rsid w:val="00462078"/>
    <w:rsid w:val="0046305B"/>
    <w:rsid w:val="00463F5E"/>
    <w:rsid w:val="00465537"/>
    <w:rsid w:val="004656A3"/>
    <w:rsid w:val="0046679E"/>
    <w:rsid w:val="00467577"/>
    <w:rsid w:val="0046766E"/>
    <w:rsid w:val="00471445"/>
    <w:rsid w:val="0047256D"/>
    <w:rsid w:val="00472735"/>
    <w:rsid w:val="0047330C"/>
    <w:rsid w:val="00473CA1"/>
    <w:rsid w:val="00474EEB"/>
    <w:rsid w:val="00475666"/>
    <w:rsid w:val="00475D74"/>
    <w:rsid w:val="00475EE8"/>
    <w:rsid w:val="00476072"/>
    <w:rsid w:val="00476DA3"/>
    <w:rsid w:val="00477D5F"/>
    <w:rsid w:val="00481775"/>
    <w:rsid w:val="004823C5"/>
    <w:rsid w:val="00482F9F"/>
    <w:rsid w:val="00484A60"/>
    <w:rsid w:val="00484B38"/>
    <w:rsid w:val="004852BE"/>
    <w:rsid w:val="0048554A"/>
    <w:rsid w:val="004862E2"/>
    <w:rsid w:val="00486B2C"/>
    <w:rsid w:val="00486FFD"/>
    <w:rsid w:val="00487110"/>
    <w:rsid w:val="00490C36"/>
    <w:rsid w:val="0049132E"/>
    <w:rsid w:val="004913AD"/>
    <w:rsid w:val="00491462"/>
    <w:rsid w:val="00491621"/>
    <w:rsid w:val="00492476"/>
    <w:rsid w:val="004928B4"/>
    <w:rsid w:val="00493B6D"/>
    <w:rsid w:val="00493F41"/>
    <w:rsid w:val="00494C42"/>
    <w:rsid w:val="00495DE8"/>
    <w:rsid w:val="00495FEF"/>
    <w:rsid w:val="00497B0C"/>
    <w:rsid w:val="00497BBE"/>
    <w:rsid w:val="004A0724"/>
    <w:rsid w:val="004A0BD6"/>
    <w:rsid w:val="004A14EE"/>
    <w:rsid w:val="004A2156"/>
    <w:rsid w:val="004A26EF"/>
    <w:rsid w:val="004A29BA"/>
    <w:rsid w:val="004A32B9"/>
    <w:rsid w:val="004A3B45"/>
    <w:rsid w:val="004A3D70"/>
    <w:rsid w:val="004A441A"/>
    <w:rsid w:val="004A5EB4"/>
    <w:rsid w:val="004A6205"/>
    <w:rsid w:val="004A6A98"/>
    <w:rsid w:val="004A6D8E"/>
    <w:rsid w:val="004A782D"/>
    <w:rsid w:val="004B0453"/>
    <w:rsid w:val="004B2BEF"/>
    <w:rsid w:val="004B2CD8"/>
    <w:rsid w:val="004B2FA3"/>
    <w:rsid w:val="004B30F3"/>
    <w:rsid w:val="004B342B"/>
    <w:rsid w:val="004B4343"/>
    <w:rsid w:val="004B5711"/>
    <w:rsid w:val="004B5A41"/>
    <w:rsid w:val="004B5F34"/>
    <w:rsid w:val="004B6068"/>
    <w:rsid w:val="004B669B"/>
    <w:rsid w:val="004B6AB0"/>
    <w:rsid w:val="004B79D4"/>
    <w:rsid w:val="004C19A5"/>
    <w:rsid w:val="004C1AB6"/>
    <w:rsid w:val="004C3A0D"/>
    <w:rsid w:val="004C4C52"/>
    <w:rsid w:val="004C4EE4"/>
    <w:rsid w:val="004C5B50"/>
    <w:rsid w:val="004C5B9C"/>
    <w:rsid w:val="004C5FD9"/>
    <w:rsid w:val="004C6219"/>
    <w:rsid w:val="004C62EE"/>
    <w:rsid w:val="004C6E3C"/>
    <w:rsid w:val="004D090C"/>
    <w:rsid w:val="004D1FA6"/>
    <w:rsid w:val="004D241E"/>
    <w:rsid w:val="004D25E1"/>
    <w:rsid w:val="004D2DA7"/>
    <w:rsid w:val="004D4718"/>
    <w:rsid w:val="004E027B"/>
    <w:rsid w:val="004E0DA5"/>
    <w:rsid w:val="004E15E0"/>
    <w:rsid w:val="004E38FE"/>
    <w:rsid w:val="004E4C22"/>
    <w:rsid w:val="004E4F0D"/>
    <w:rsid w:val="004E5838"/>
    <w:rsid w:val="004E5C82"/>
    <w:rsid w:val="004E7CB5"/>
    <w:rsid w:val="004F1F9A"/>
    <w:rsid w:val="004F22AB"/>
    <w:rsid w:val="004F38AA"/>
    <w:rsid w:val="004F52C3"/>
    <w:rsid w:val="004F6172"/>
    <w:rsid w:val="004F651F"/>
    <w:rsid w:val="004F6D83"/>
    <w:rsid w:val="004F6E03"/>
    <w:rsid w:val="004F76FC"/>
    <w:rsid w:val="00500469"/>
    <w:rsid w:val="005007C3"/>
    <w:rsid w:val="00501D53"/>
    <w:rsid w:val="00502208"/>
    <w:rsid w:val="00503396"/>
    <w:rsid w:val="005036AB"/>
    <w:rsid w:val="00503E50"/>
    <w:rsid w:val="005052B4"/>
    <w:rsid w:val="00505D03"/>
    <w:rsid w:val="00505E5F"/>
    <w:rsid w:val="00506337"/>
    <w:rsid w:val="00506496"/>
    <w:rsid w:val="005068F8"/>
    <w:rsid w:val="00510230"/>
    <w:rsid w:val="00511B59"/>
    <w:rsid w:val="00512FE7"/>
    <w:rsid w:val="005130F5"/>
    <w:rsid w:val="005137F6"/>
    <w:rsid w:val="00514A69"/>
    <w:rsid w:val="00514D05"/>
    <w:rsid w:val="00516253"/>
    <w:rsid w:val="005177C2"/>
    <w:rsid w:val="0052032C"/>
    <w:rsid w:val="005207FB"/>
    <w:rsid w:val="0052101E"/>
    <w:rsid w:val="00521077"/>
    <w:rsid w:val="00522C16"/>
    <w:rsid w:val="00524318"/>
    <w:rsid w:val="00524C1C"/>
    <w:rsid w:val="005259E9"/>
    <w:rsid w:val="00525A92"/>
    <w:rsid w:val="00525B86"/>
    <w:rsid w:val="00525DE7"/>
    <w:rsid w:val="00526E0D"/>
    <w:rsid w:val="00527705"/>
    <w:rsid w:val="005305B8"/>
    <w:rsid w:val="005309B9"/>
    <w:rsid w:val="0053133F"/>
    <w:rsid w:val="005318B0"/>
    <w:rsid w:val="00532AC3"/>
    <w:rsid w:val="0053382B"/>
    <w:rsid w:val="00533C48"/>
    <w:rsid w:val="00533EFB"/>
    <w:rsid w:val="00534314"/>
    <w:rsid w:val="00536672"/>
    <w:rsid w:val="005368FA"/>
    <w:rsid w:val="00536FF0"/>
    <w:rsid w:val="005405BF"/>
    <w:rsid w:val="0054215C"/>
    <w:rsid w:val="005423D1"/>
    <w:rsid w:val="00542F74"/>
    <w:rsid w:val="00543B4F"/>
    <w:rsid w:val="00543D5C"/>
    <w:rsid w:val="005440B6"/>
    <w:rsid w:val="00545D4F"/>
    <w:rsid w:val="00546152"/>
    <w:rsid w:val="005504D9"/>
    <w:rsid w:val="00550604"/>
    <w:rsid w:val="00550FC7"/>
    <w:rsid w:val="0055474C"/>
    <w:rsid w:val="0055581F"/>
    <w:rsid w:val="00555A2F"/>
    <w:rsid w:val="00557C35"/>
    <w:rsid w:val="00560DD7"/>
    <w:rsid w:val="005618A4"/>
    <w:rsid w:val="005626CB"/>
    <w:rsid w:val="00562B05"/>
    <w:rsid w:val="00562CE5"/>
    <w:rsid w:val="0056341F"/>
    <w:rsid w:val="00564794"/>
    <w:rsid w:val="00565D63"/>
    <w:rsid w:val="0056683F"/>
    <w:rsid w:val="00566D6C"/>
    <w:rsid w:val="00567D08"/>
    <w:rsid w:val="005707E6"/>
    <w:rsid w:val="005717AE"/>
    <w:rsid w:val="00572E10"/>
    <w:rsid w:val="00573508"/>
    <w:rsid w:val="00575C15"/>
    <w:rsid w:val="005767DF"/>
    <w:rsid w:val="005771CF"/>
    <w:rsid w:val="005777C3"/>
    <w:rsid w:val="00577ABE"/>
    <w:rsid w:val="005805D2"/>
    <w:rsid w:val="00580DCA"/>
    <w:rsid w:val="00581560"/>
    <w:rsid w:val="0058185C"/>
    <w:rsid w:val="00581D52"/>
    <w:rsid w:val="00581FBE"/>
    <w:rsid w:val="0058226A"/>
    <w:rsid w:val="0058289D"/>
    <w:rsid w:val="00582E0C"/>
    <w:rsid w:val="00582E83"/>
    <w:rsid w:val="00583B6A"/>
    <w:rsid w:val="00583CE5"/>
    <w:rsid w:val="005848B1"/>
    <w:rsid w:val="00584CFF"/>
    <w:rsid w:val="00585774"/>
    <w:rsid w:val="00587557"/>
    <w:rsid w:val="005879B6"/>
    <w:rsid w:val="00591457"/>
    <w:rsid w:val="0059177C"/>
    <w:rsid w:val="00591BBC"/>
    <w:rsid w:val="00592100"/>
    <w:rsid w:val="00592E89"/>
    <w:rsid w:val="00593B47"/>
    <w:rsid w:val="00595C22"/>
    <w:rsid w:val="00596170"/>
    <w:rsid w:val="005973F2"/>
    <w:rsid w:val="005979F0"/>
    <w:rsid w:val="005A0C29"/>
    <w:rsid w:val="005A0DE5"/>
    <w:rsid w:val="005A219D"/>
    <w:rsid w:val="005A2C5D"/>
    <w:rsid w:val="005A412E"/>
    <w:rsid w:val="005A4BDA"/>
    <w:rsid w:val="005A51B7"/>
    <w:rsid w:val="005A5E1F"/>
    <w:rsid w:val="005A5EC4"/>
    <w:rsid w:val="005A6692"/>
    <w:rsid w:val="005A6700"/>
    <w:rsid w:val="005A7838"/>
    <w:rsid w:val="005A7FE5"/>
    <w:rsid w:val="005B0714"/>
    <w:rsid w:val="005B0AA3"/>
    <w:rsid w:val="005B2609"/>
    <w:rsid w:val="005B27DE"/>
    <w:rsid w:val="005B429A"/>
    <w:rsid w:val="005B4F09"/>
    <w:rsid w:val="005B5EE1"/>
    <w:rsid w:val="005C0842"/>
    <w:rsid w:val="005C126E"/>
    <w:rsid w:val="005C140C"/>
    <w:rsid w:val="005C2219"/>
    <w:rsid w:val="005C2611"/>
    <w:rsid w:val="005C2E1C"/>
    <w:rsid w:val="005C3EAB"/>
    <w:rsid w:val="005C48A0"/>
    <w:rsid w:val="005C5600"/>
    <w:rsid w:val="005C5B47"/>
    <w:rsid w:val="005C5D2D"/>
    <w:rsid w:val="005C647C"/>
    <w:rsid w:val="005C69D9"/>
    <w:rsid w:val="005C7D3F"/>
    <w:rsid w:val="005D1345"/>
    <w:rsid w:val="005D21AE"/>
    <w:rsid w:val="005D260B"/>
    <w:rsid w:val="005D289A"/>
    <w:rsid w:val="005D2B70"/>
    <w:rsid w:val="005D2FD0"/>
    <w:rsid w:val="005D3D6F"/>
    <w:rsid w:val="005D4479"/>
    <w:rsid w:val="005D48B6"/>
    <w:rsid w:val="005D5E04"/>
    <w:rsid w:val="005D66E9"/>
    <w:rsid w:val="005D6B52"/>
    <w:rsid w:val="005D6CEE"/>
    <w:rsid w:val="005D741A"/>
    <w:rsid w:val="005E1113"/>
    <w:rsid w:val="005E1440"/>
    <w:rsid w:val="005E33C0"/>
    <w:rsid w:val="005E34B5"/>
    <w:rsid w:val="005E3E69"/>
    <w:rsid w:val="005E41F1"/>
    <w:rsid w:val="005E583F"/>
    <w:rsid w:val="005E5A4F"/>
    <w:rsid w:val="005E5CA9"/>
    <w:rsid w:val="005E62CE"/>
    <w:rsid w:val="005E780B"/>
    <w:rsid w:val="005F0A1B"/>
    <w:rsid w:val="005F0F1C"/>
    <w:rsid w:val="005F173A"/>
    <w:rsid w:val="005F19F4"/>
    <w:rsid w:val="005F1B48"/>
    <w:rsid w:val="005F2828"/>
    <w:rsid w:val="005F2D54"/>
    <w:rsid w:val="005F58C6"/>
    <w:rsid w:val="005F5CB7"/>
    <w:rsid w:val="005F5E26"/>
    <w:rsid w:val="005F65C6"/>
    <w:rsid w:val="005F696A"/>
    <w:rsid w:val="005F6BE2"/>
    <w:rsid w:val="005F6F37"/>
    <w:rsid w:val="005F7444"/>
    <w:rsid w:val="0060097B"/>
    <w:rsid w:val="00601C32"/>
    <w:rsid w:val="006020D9"/>
    <w:rsid w:val="00602374"/>
    <w:rsid w:val="0060277F"/>
    <w:rsid w:val="006028F0"/>
    <w:rsid w:val="00604464"/>
    <w:rsid w:val="006045B7"/>
    <w:rsid w:val="00604C9B"/>
    <w:rsid w:val="00604CF3"/>
    <w:rsid w:val="00605806"/>
    <w:rsid w:val="00605D58"/>
    <w:rsid w:val="006061BE"/>
    <w:rsid w:val="006062A3"/>
    <w:rsid w:val="006072B5"/>
    <w:rsid w:val="0060787C"/>
    <w:rsid w:val="006108F5"/>
    <w:rsid w:val="00610AB2"/>
    <w:rsid w:val="00611503"/>
    <w:rsid w:val="006122C1"/>
    <w:rsid w:val="00612CCF"/>
    <w:rsid w:val="0061324A"/>
    <w:rsid w:val="006138A7"/>
    <w:rsid w:val="00613DA1"/>
    <w:rsid w:val="00614158"/>
    <w:rsid w:val="00615364"/>
    <w:rsid w:val="00615E5B"/>
    <w:rsid w:val="00615F11"/>
    <w:rsid w:val="006175AF"/>
    <w:rsid w:val="00620483"/>
    <w:rsid w:val="00620504"/>
    <w:rsid w:val="006209B3"/>
    <w:rsid w:val="00621C3A"/>
    <w:rsid w:val="00622290"/>
    <w:rsid w:val="006229AF"/>
    <w:rsid w:val="00623967"/>
    <w:rsid w:val="00625701"/>
    <w:rsid w:val="006257C8"/>
    <w:rsid w:val="00625F92"/>
    <w:rsid w:val="00627DEE"/>
    <w:rsid w:val="00627FF4"/>
    <w:rsid w:val="006308C9"/>
    <w:rsid w:val="00631231"/>
    <w:rsid w:val="006319E2"/>
    <w:rsid w:val="006320F3"/>
    <w:rsid w:val="00632412"/>
    <w:rsid w:val="006329D8"/>
    <w:rsid w:val="00632CBE"/>
    <w:rsid w:val="006351AB"/>
    <w:rsid w:val="0063678A"/>
    <w:rsid w:val="00636B91"/>
    <w:rsid w:val="00636C09"/>
    <w:rsid w:val="00636D90"/>
    <w:rsid w:val="00640835"/>
    <w:rsid w:val="006410B2"/>
    <w:rsid w:val="006411EB"/>
    <w:rsid w:val="0064209E"/>
    <w:rsid w:val="00642598"/>
    <w:rsid w:val="006425C1"/>
    <w:rsid w:val="0064383D"/>
    <w:rsid w:val="00643DDA"/>
    <w:rsid w:val="00644A45"/>
    <w:rsid w:val="00645691"/>
    <w:rsid w:val="00646617"/>
    <w:rsid w:val="00646E29"/>
    <w:rsid w:val="00650640"/>
    <w:rsid w:val="00652806"/>
    <w:rsid w:val="006545B5"/>
    <w:rsid w:val="00655AFC"/>
    <w:rsid w:val="006561EC"/>
    <w:rsid w:val="006563FE"/>
    <w:rsid w:val="00656D7C"/>
    <w:rsid w:val="00657A16"/>
    <w:rsid w:val="00657F7E"/>
    <w:rsid w:val="0066042E"/>
    <w:rsid w:val="00660BED"/>
    <w:rsid w:val="00663101"/>
    <w:rsid w:val="0066420E"/>
    <w:rsid w:val="006642A0"/>
    <w:rsid w:val="00664575"/>
    <w:rsid w:val="006658CF"/>
    <w:rsid w:val="00666235"/>
    <w:rsid w:val="00667E45"/>
    <w:rsid w:val="00667E90"/>
    <w:rsid w:val="0067055B"/>
    <w:rsid w:val="00670920"/>
    <w:rsid w:val="006710C5"/>
    <w:rsid w:val="00671C4B"/>
    <w:rsid w:val="00671DE3"/>
    <w:rsid w:val="00671E12"/>
    <w:rsid w:val="00672E43"/>
    <w:rsid w:val="00672EF5"/>
    <w:rsid w:val="00672F77"/>
    <w:rsid w:val="0067335B"/>
    <w:rsid w:val="00674BA0"/>
    <w:rsid w:val="00674FFA"/>
    <w:rsid w:val="00675000"/>
    <w:rsid w:val="00675246"/>
    <w:rsid w:val="0067567D"/>
    <w:rsid w:val="006768B8"/>
    <w:rsid w:val="00676957"/>
    <w:rsid w:val="0067736A"/>
    <w:rsid w:val="006802F6"/>
    <w:rsid w:val="00680533"/>
    <w:rsid w:val="00681D4D"/>
    <w:rsid w:val="00681DCD"/>
    <w:rsid w:val="00682659"/>
    <w:rsid w:val="00682C6F"/>
    <w:rsid w:val="00682E87"/>
    <w:rsid w:val="006831A6"/>
    <w:rsid w:val="006832D9"/>
    <w:rsid w:val="0068592B"/>
    <w:rsid w:val="00686DA8"/>
    <w:rsid w:val="0068758E"/>
    <w:rsid w:val="006911B2"/>
    <w:rsid w:val="006915E3"/>
    <w:rsid w:val="006935BE"/>
    <w:rsid w:val="00693BED"/>
    <w:rsid w:val="006952A8"/>
    <w:rsid w:val="00695753"/>
    <w:rsid w:val="006962BD"/>
    <w:rsid w:val="0069702C"/>
    <w:rsid w:val="006A0066"/>
    <w:rsid w:val="006A13EC"/>
    <w:rsid w:val="006A23E6"/>
    <w:rsid w:val="006A279C"/>
    <w:rsid w:val="006A2D66"/>
    <w:rsid w:val="006A369F"/>
    <w:rsid w:val="006A3844"/>
    <w:rsid w:val="006A404E"/>
    <w:rsid w:val="006A42FB"/>
    <w:rsid w:val="006A44E8"/>
    <w:rsid w:val="006A4651"/>
    <w:rsid w:val="006A51A5"/>
    <w:rsid w:val="006A5FD3"/>
    <w:rsid w:val="006A64D0"/>
    <w:rsid w:val="006A6964"/>
    <w:rsid w:val="006A77F2"/>
    <w:rsid w:val="006B0053"/>
    <w:rsid w:val="006B068B"/>
    <w:rsid w:val="006B0F0E"/>
    <w:rsid w:val="006B13C2"/>
    <w:rsid w:val="006B1D52"/>
    <w:rsid w:val="006B23E5"/>
    <w:rsid w:val="006B2B4A"/>
    <w:rsid w:val="006B3013"/>
    <w:rsid w:val="006B4105"/>
    <w:rsid w:val="006B46F5"/>
    <w:rsid w:val="006B5B04"/>
    <w:rsid w:val="006B5C76"/>
    <w:rsid w:val="006B72FE"/>
    <w:rsid w:val="006C0AAD"/>
    <w:rsid w:val="006C1933"/>
    <w:rsid w:val="006C26B8"/>
    <w:rsid w:val="006C29E0"/>
    <w:rsid w:val="006C2F3B"/>
    <w:rsid w:val="006C31CB"/>
    <w:rsid w:val="006C530E"/>
    <w:rsid w:val="006C53AC"/>
    <w:rsid w:val="006C6281"/>
    <w:rsid w:val="006C66AD"/>
    <w:rsid w:val="006C6BC7"/>
    <w:rsid w:val="006D0105"/>
    <w:rsid w:val="006D0C25"/>
    <w:rsid w:val="006D0CF6"/>
    <w:rsid w:val="006D1B80"/>
    <w:rsid w:val="006D204C"/>
    <w:rsid w:val="006D2356"/>
    <w:rsid w:val="006D24ED"/>
    <w:rsid w:val="006D2D0E"/>
    <w:rsid w:val="006D3FF6"/>
    <w:rsid w:val="006D5B7B"/>
    <w:rsid w:val="006D64E0"/>
    <w:rsid w:val="006D6E27"/>
    <w:rsid w:val="006D70BA"/>
    <w:rsid w:val="006D77BD"/>
    <w:rsid w:val="006D7CF3"/>
    <w:rsid w:val="006E27D2"/>
    <w:rsid w:val="006E2EEE"/>
    <w:rsid w:val="006E3049"/>
    <w:rsid w:val="006E3E95"/>
    <w:rsid w:val="006E5027"/>
    <w:rsid w:val="006E5906"/>
    <w:rsid w:val="006E640A"/>
    <w:rsid w:val="006E6443"/>
    <w:rsid w:val="006E6760"/>
    <w:rsid w:val="006E68F5"/>
    <w:rsid w:val="006F00D0"/>
    <w:rsid w:val="006F0D4A"/>
    <w:rsid w:val="006F1682"/>
    <w:rsid w:val="006F1885"/>
    <w:rsid w:val="006F1A19"/>
    <w:rsid w:val="006F1C13"/>
    <w:rsid w:val="006F2334"/>
    <w:rsid w:val="006F268F"/>
    <w:rsid w:val="006F3E20"/>
    <w:rsid w:val="006F4FF2"/>
    <w:rsid w:val="006F52E9"/>
    <w:rsid w:val="006F5553"/>
    <w:rsid w:val="006F5B9F"/>
    <w:rsid w:val="006F5E30"/>
    <w:rsid w:val="006F6340"/>
    <w:rsid w:val="006F659E"/>
    <w:rsid w:val="006F7162"/>
    <w:rsid w:val="006F78AB"/>
    <w:rsid w:val="00702542"/>
    <w:rsid w:val="00702E34"/>
    <w:rsid w:val="00703927"/>
    <w:rsid w:val="00704E27"/>
    <w:rsid w:val="00705597"/>
    <w:rsid w:val="0070561B"/>
    <w:rsid w:val="007057ED"/>
    <w:rsid w:val="00705C45"/>
    <w:rsid w:val="007068CD"/>
    <w:rsid w:val="00706D9F"/>
    <w:rsid w:val="00710E82"/>
    <w:rsid w:val="00710FCE"/>
    <w:rsid w:val="007111E2"/>
    <w:rsid w:val="00711C4F"/>
    <w:rsid w:val="00712395"/>
    <w:rsid w:val="00712583"/>
    <w:rsid w:val="00713BAD"/>
    <w:rsid w:val="00715AE6"/>
    <w:rsid w:val="00715B73"/>
    <w:rsid w:val="00716601"/>
    <w:rsid w:val="00717527"/>
    <w:rsid w:val="00717F24"/>
    <w:rsid w:val="007206EC"/>
    <w:rsid w:val="00720B35"/>
    <w:rsid w:val="0072171E"/>
    <w:rsid w:val="00723353"/>
    <w:rsid w:val="00724503"/>
    <w:rsid w:val="00724E04"/>
    <w:rsid w:val="0072503A"/>
    <w:rsid w:val="00725487"/>
    <w:rsid w:val="007256FF"/>
    <w:rsid w:val="00730DA1"/>
    <w:rsid w:val="00733527"/>
    <w:rsid w:val="00733C59"/>
    <w:rsid w:val="00734756"/>
    <w:rsid w:val="007347E1"/>
    <w:rsid w:val="007349BB"/>
    <w:rsid w:val="00735CBE"/>
    <w:rsid w:val="007360FF"/>
    <w:rsid w:val="0073646D"/>
    <w:rsid w:val="00736D16"/>
    <w:rsid w:val="00736FFD"/>
    <w:rsid w:val="007401E3"/>
    <w:rsid w:val="0074039D"/>
    <w:rsid w:val="00740BA1"/>
    <w:rsid w:val="00741110"/>
    <w:rsid w:val="00741465"/>
    <w:rsid w:val="00742826"/>
    <w:rsid w:val="00743735"/>
    <w:rsid w:val="00743BCE"/>
    <w:rsid w:val="00744B49"/>
    <w:rsid w:val="00745455"/>
    <w:rsid w:val="00745CAA"/>
    <w:rsid w:val="0074679E"/>
    <w:rsid w:val="00746B7F"/>
    <w:rsid w:val="00746F05"/>
    <w:rsid w:val="0075062B"/>
    <w:rsid w:val="007515AB"/>
    <w:rsid w:val="007532DC"/>
    <w:rsid w:val="007546F7"/>
    <w:rsid w:val="00754737"/>
    <w:rsid w:val="00754A0B"/>
    <w:rsid w:val="0075526D"/>
    <w:rsid w:val="0075696C"/>
    <w:rsid w:val="00756EEC"/>
    <w:rsid w:val="00760292"/>
    <w:rsid w:val="00760A29"/>
    <w:rsid w:val="007620F3"/>
    <w:rsid w:val="00762C9A"/>
    <w:rsid w:val="007634F2"/>
    <w:rsid w:val="00764998"/>
    <w:rsid w:val="00764ABD"/>
    <w:rsid w:val="007650DB"/>
    <w:rsid w:val="00765710"/>
    <w:rsid w:val="00765C42"/>
    <w:rsid w:val="00765DE1"/>
    <w:rsid w:val="00766C56"/>
    <w:rsid w:val="00770CBE"/>
    <w:rsid w:val="0077143A"/>
    <w:rsid w:val="0077215A"/>
    <w:rsid w:val="0077242E"/>
    <w:rsid w:val="00772AD4"/>
    <w:rsid w:val="00772F68"/>
    <w:rsid w:val="00772FE6"/>
    <w:rsid w:val="00773524"/>
    <w:rsid w:val="007743BF"/>
    <w:rsid w:val="00775319"/>
    <w:rsid w:val="0077604D"/>
    <w:rsid w:val="00776688"/>
    <w:rsid w:val="00776BC4"/>
    <w:rsid w:val="00776FCB"/>
    <w:rsid w:val="0077729D"/>
    <w:rsid w:val="007776FF"/>
    <w:rsid w:val="00780342"/>
    <w:rsid w:val="007805C4"/>
    <w:rsid w:val="007818CD"/>
    <w:rsid w:val="00782C0F"/>
    <w:rsid w:val="00782C6C"/>
    <w:rsid w:val="00783499"/>
    <w:rsid w:val="007844D4"/>
    <w:rsid w:val="00785E3F"/>
    <w:rsid w:val="00786EAC"/>
    <w:rsid w:val="007902FB"/>
    <w:rsid w:val="00790FD3"/>
    <w:rsid w:val="007913EE"/>
    <w:rsid w:val="00791444"/>
    <w:rsid w:val="00792105"/>
    <w:rsid w:val="0079248C"/>
    <w:rsid w:val="00793AB8"/>
    <w:rsid w:val="00794204"/>
    <w:rsid w:val="00794F8D"/>
    <w:rsid w:val="00795610"/>
    <w:rsid w:val="00796191"/>
    <w:rsid w:val="00797606"/>
    <w:rsid w:val="007A0556"/>
    <w:rsid w:val="007A096E"/>
    <w:rsid w:val="007A10EB"/>
    <w:rsid w:val="007A125D"/>
    <w:rsid w:val="007A160A"/>
    <w:rsid w:val="007A1ADC"/>
    <w:rsid w:val="007A2C25"/>
    <w:rsid w:val="007A362C"/>
    <w:rsid w:val="007A52E6"/>
    <w:rsid w:val="007A61C0"/>
    <w:rsid w:val="007A7BF7"/>
    <w:rsid w:val="007B0B62"/>
    <w:rsid w:val="007B1F03"/>
    <w:rsid w:val="007B2488"/>
    <w:rsid w:val="007B25E0"/>
    <w:rsid w:val="007B28E1"/>
    <w:rsid w:val="007B359E"/>
    <w:rsid w:val="007B3772"/>
    <w:rsid w:val="007B3F38"/>
    <w:rsid w:val="007B422E"/>
    <w:rsid w:val="007B5555"/>
    <w:rsid w:val="007B6AB1"/>
    <w:rsid w:val="007B6C59"/>
    <w:rsid w:val="007B784C"/>
    <w:rsid w:val="007C1256"/>
    <w:rsid w:val="007C14D3"/>
    <w:rsid w:val="007C1C92"/>
    <w:rsid w:val="007C1D7A"/>
    <w:rsid w:val="007C1DA3"/>
    <w:rsid w:val="007C1DFF"/>
    <w:rsid w:val="007C2D83"/>
    <w:rsid w:val="007C4DF6"/>
    <w:rsid w:val="007C4EC7"/>
    <w:rsid w:val="007C6815"/>
    <w:rsid w:val="007C6D77"/>
    <w:rsid w:val="007C7181"/>
    <w:rsid w:val="007C71F6"/>
    <w:rsid w:val="007C7573"/>
    <w:rsid w:val="007C7650"/>
    <w:rsid w:val="007C78C3"/>
    <w:rsid w:val="007C7925"/>
    <w:rsid w:val="007D12C8"/>
    <w:rsid w:val="007D1301"/>
    <w:rsid w:val="007D231F"/>
    <w:rsid w:val="007D2991"/>
    <w:rsid w:val="007D30ED"/>
    <w:rsid w:val="007D359D"/>
    <w:rsid w:val="007D3816"/>
    <w:rsid w:val="007D41C8"/>
    <w:rsid w:val="007D4A07"/>
    <w:rsid w:val="007D4F5F"/>
    <w:rsid w:val="007D52AC"/>
    <w:rsid w:val="007D5836"/>
    <w:rsid w:val="007D5C0A"/>
    <w:rsid w:val="007D64B4"/>
    <w:rsid w:val="007D6A34"/>
    <w:rsid w:val="007D75DF"/>
    <w:rsid w:val="007D783E"/>
    <w:rsid w:val="007E065F"/>
    <w:rsid w:val="007E0D7B"/>
    <w:rsid w:val="007E165E"/>
    <w:rsid w:val="007E1C75"/>
    <w:rsid w:val="007E3506"/>
    <w:rsid w:val="007E371D"/>
    <w:rsid w:val="007E4F49"/>
    <w:rsid w:val="007E5228"/>
    <w:rsid w:val="007E68AD"/>
    <w:rsid w:val="007E6907"/>
    <w:rsid w:val="007F1407"/>
    <w:rsid w:val="007F15D1"/>
    <w:rsid w:val="007F1E48"/>
    <w:rsid w:val="007F2E7C"/>
    <w:rsid w:val="007F43AE"/>
    <w:rsid w:val="007F4A8B"/>
    <w:rsid w:val="007F4E9A"/>
    <w:rsid w:val="007F4EE0"/>
    <w:rsid w:val="007F6308"/>
    <w:rsid w:val="007F6AB6"/>
    <w:rsid w:val="007F7B26"/>
    <w:rsid w:val="007F7F5C"/>
    <w:rsid w:val="008001E4"/>
    <w:rsid w:val="00801001"/>
    <w:rsid w:val="00802912"/>
    <w:rsid w:val="00802926"/>
    <w:rsid w:val="00802CDB"/>
    <w:rsid w:val="008038CC"/>
    <w:rsid w:val="008059EC"/>
    <w:rsid w:val="00805F00"/>
    <w:rsid w:val="008063B0"/>
    <w:rsid w:val="00806525"/>
    <w:rsid w:val="00806580"/>
    <w:rsid w:val="00806DF4"/>
    <w:rsid w:val="0080703F"/>
    <w:rsid w:val="0080707C"/>
    <w:rsid w:val="008102C3"/>
    <w:rsid w:val="00810651"/>
    <w:rsid w:val="00810AE4"/>
    <w:rsid w:val="00810B4E"/>
    <w:rsid w:val="00810C50"/>
    <w:rsid w:val="00810E1A"/>
    <w:rsid w:val="00812D24"/>
    <w:rsid w:val="00812F66"/>
    <w:rsid w:val="0081317F"/>
    <w:rsid w:val="008171F2"/>
    <w:rsid w:val="008176BA"/>
    <w:rsid w:val="00817B92"/>
    <w:rsid w:val="00817CC7"/>
    <w:rsid w:val="008200D3"/>
    <w:rsid w:val="0082018D"/>
    <w:rsid w:val="00820DA3"/>
    <w:rsid w:val="00821847"/>
    <w:rsid w:val="00823B21"/>
    <w:rsid w:val="00824ABB"/>
    <w:rsid w:val="00826E22"/>
    <w:rsid w:val="00827365"/>
    <w:rsid w:val="00827F1D"/>
    <w:rsid w:val="00830E79"/>
    <w:rsid w:val="00833119"/>
    <w:rsid w:val="00833905"/>
    <w:rsid w:val="00836980"/>
    <w:rsid w:val="008402DD"/>
    <w:rsid w:val="008405C5"/>
    <w:rsid w:val="00840840"/>
    <w:rsid w:val="008423C2"/>
    <w:rsid w:val="008427B4"/>
    <w:rsid w:val="008428A3"/>
    <w:rsid w:val="008439FB"/>
    <w:rsid w:val="00844143"/>
    <w:rsid w:val="0084473D"/>
    <w:rsid w:val="008449DF"/>
    <w:rsid w:val="00844A38"/>
    <w:rsid w:val="0085006F"/>
    <w:rsid w:val="00850C65"/>
    <w:rsid w:val="008511A3"/>
    <w:rsid w:val="00852CA0"/>
    <w:rsid w:val="00852DA8"/>
    <w:rsid w:val="00853D54"/>
    <w:rsid w:val="0085599C"/>
    <w:rsid w:val="00856721"/>
    <w:rsid w:val="00856C2E"/>
    <w:rsid w:val="00856F46"/>
    <w:rsid w:val="00857158"/>
    <w:rsid w:val="008574E9"/>
    <w:rsid w:val="008604E9"/>
    <w:rsid w:val="0086179F"/>
    <w:rsid w:val="00861A67"/>
    <w:rsid w:val="00861B9A"/>
    <w:rsid w:val="0086220A"/>
    <w:rsid w:val="008630B7"/>
    <w:rsid w:val="00863C62"/>
    <w:rsid w:val="00864535"/>
    <w:rsid w:val="008645E3"/>
    <w:rsid w:val="00864D5B"/>
    <w:rsid w:val="008651E4"/>
    <w:rsid w:val="00865E8A"/>
    <w:rsid w:val="008669CA"/>
    <w:rsid w:val="0086753F"/>
    <w:rsid w:val="00867B0D"/>
    <w:rsid w:val="00867E95"/>
    <w:rsid w:val="00867F0F"/>
    <w:rsid w:val="00870A39"/>
    <w:rsid w:val="0087221C"/>
    <w:rsid w:val="00872402"/>
    <w:rsid w:val="00872BF8"/>
    <w:rsid w:val="008733B5"/>
    <w:rsid w:val="008733F4"/>
    <w:rsid w:val="00873C5F"/>
    <w:rsid w:val="00873D2D"/>
    <w:rsid w:val="008747C9"/>
    <w:rsid w:val="00874952"/>
    <w:rsid w:val="00874D67"/>
    <w:rsid w:val="0087569F"/>
    <w:rsid w:val="00875933"/>
    <w:rsid w:val="00876CD6"/>
    <w:rsid w:val="0087711B"/>
    <w:rsid w:val="00877163"/>
    <w:rsid w:val="00877B7D"/>
    <w:rsid w:val="008801E1"/>
    <w:rsid w:val="00880488"/>
    <w:rsid w:val="008814F8"/>
    <w:rsid w:val="008815D3"/>
    <w:rsid w:val="008833BE"/>
    <w:rsid w:val="00883616"/>
    <w:rsid w:val="0088437C"/>
    <w:rsid w:val="0088467A"/>
    <w:rsid w:val="008848A9"/>
    <w:rsid w:val="008858D7"/>
    <w:rsid w:val="00885D72"/>
    <w:rsid w:val="00886C4C"/>
    <w:rsid w:val="00887560"/>
    <w:rsid w:val="0088771F"/>
    <w:rsid w:val="00890568"/>
    <w:rsid w:val="00890639"/>
    <w:rsid w:val="008918D3"/>
    <w:rsid w:val="008928C7"/>
    <w:rsid w:val="00893266"/>
    <w:rsid w:val="00895129"/>
    <w:rsid w:val="0089578F"/>
    <w:rsid w:val="00897BD1"/>
    <w:rsid w:val="008A0678"/>
    <w:rsid w:val="008A0C25"/>
    <w:rsid w:val="008A0EAD"/>
    <w:rsid w:val="008A2166"/>
    <w:rsid w:val="008A2B7E"/>
    <w:rsid w:val="008A33DC"/>
    <w:rsid w:val="008A36A7"/>
    <w:rsid w:val="008A3714"/>
    <w:rsid w:val="008A3FC4"/>
    <w:rsid w:val="008A4004"/>
    <w:rsid w:val="008A418F"/>
    <w:rsid w:val="008A4598"/>
    <w:rsid w:val="008A4DE8"/>
    <w:rsid w:val="008A54E9"/>
    <w:rsid w:val="008A5872"/>
    <w:rsid w:val="008A6310"/>
    <w:rsid w:val="008A689F"/>
    <w:rsid w:val="008A77E5"/>
    <w:rsid w:val="008B001D"/>
    <w:rsid w:val="008B0137"/>
    <w:rsid w:val="008B01F7"/>
    <w:rsid w:val="008B0A27"/>
    <w:rsid w:val="008B0C5F"/>
    <w:rsid w:val="008B10DB"/>
    <w:rsid w:val="008B1442"/>
    <w:rsid w:val="008B2851"/>
    <w:rsid w:val="008B365E"/>
    <w:rsid w:val="008B38B6"/>
    <w:rsid w:val="008B53BF"/>
    <w:rsid w:val="008B5635"/>
    <w:rsid w:val="008B6056"/>
    <w:rsid w:val="008B72B0"/>
    <w:rsid w:val="008B7AC7"/>
    <w:rsid w:val="008B7F65"/>
    <w:rsid w:val="008C18A4"/>
    <w:rsid w:val="008C21F6"/>
    <w:rsid w:val="008C23D5"/>
    <w:rsid w:val="008C3137"/>
    <w:rsid w:val="008C3A64"/>
    <w:rsid w:val="008C3BCE"/>
    <w:rsid w:val="008C3F03"/>
    <w:rsid w:val="008C4281"/>
    <w:rsid w:val="008C5281"/>
    <w:rsid w:val="008C59E0"/>
    <w:rsid w:val="008C5A60"/>
    <w:rsid w:val="008C5BFE"/>
    <w:rsid w:val="008C739B"/>
    <w:rsid w:val="008C73C5"/>
    <w:rsid w:val="008D00A7"/>
    <w:rsid w:val="008D017B"/>
    <w:rsid w:val="008D0296"/>
    <w:rsid w:val="008D0B07"/>
    <w:rsid w:val="008D0C6D"/>
    <w:rsid w:val="008D13A6"/>
    <w:rsid w:val="008D568B"/>
    <w:rsid w:val="008D5E46"/>
    <w:rsid w:val="008D5ED8"/>
    <w:rsid w:val="008D7091"/>
    <w:rsid w:val="008D773B"/>
    <w:rsid w:val="008D7AC8"/>
    <w:rsid w:val="008E00EE"/>
    <w:rsid w:val="008E0B5A"/>
    <w:rsid w:val="008E16E4"/>
    <w:rsid w:val="008E16F6"/>
    <w:rsid w:val="008E1982"/>
    <w:rsid w:val="008E2A0C"/>
    <w:rsid w:val="008E3D13"/>
    <w:rsid w:val="008E497A"/>
    <w:rsid w:val="008E4A66"/>
    <w:rsid w:val="008E4AAF"/>
    <w:rsid w:val="008E5784"/>
    <w:rsid w:val="008E6367"/>
    <w:rsid w:val="008E64D1"/>
    <w:rsid w:val="008E6642"/>
    <w:rsid w:val="008E6E6E"/>
    <w:rsid w:val="008E7091"/>
    <w:rsid w:val="008E7138"/>
    <w:rsid w:val="008E77DB"/>
    <w:rsid w:val="008E78EC"/>
    <w:rsid w:val="008E7CBB"/>
    <w:rsid w:val="008E7F51"/>
    <w:rsid w:val="008F04AF"/>
    <w:rsid w:val="008F0C20"/>
    <w:rsid w:val="008F0D10"/>
    <w:rsid w:val="008F0D6C"/>
    <w:rsid w:val="008F1E89"/>
    <w:rsid w:val="008F3FE0"/>
    <w:rsid w:val="008F435E"/>
    <w:rsid w:val="008F457D"/>
    <w:rsid w:val="008F536D"/>
    <w:rsid w:val="008F55E9"/>
    <w:rsid w:val="008F588E"/>
    <w:rsid w:val="008F5EA8"/>
    <w:rsid w:val="008F60DB"/>
    <w:rsid w:val="008F66CD"/>
    <w:rsid w:val="008F6CFB"/>
    <w:rsid w:val="008F6DC7"/>
    <w:rsid w:val="0090056C"/>
    <w:rsid w:val="00901255"/>
    <w:rsid w:val="00902B79"/>
    <w:rsid w:val="0090391E"/>
    <w:rsid w:val="009058BC"/>
    <w:rsid w:val="00905CA4"/>
    <w:rsid w:val="00906D54"/>
    <w:rsid w:val="009070BE"/>
    <w:rsid w:val="009072C5"/>
    <w:rsid w:val="009119A2"/>
    <w:rsid w:val="00911FC3"/>
    <w:rsid w:val="009120E3"/>
    <w:rsid w:val="009120E7"/>
    <w:rsid w:val="00915394"/>
    <w:rsid w:val="009160C0"/>
    <w:rsid w:val="00916410"/>
    <w:rsid w:val="0091675D"/>
    <w:rsid w:val="00916F02"/>
    <w:rsid w:val="00920623"/>
    <w:rsid w:val="00920721"/>
    <w:rsid w:val="009221AF"/>
    <w:rsid w:val="00922554"/>
    <w:rsid w:val="00922FD5"/>
    <w:rsid w:val="00923A28"/>
    <w:rsid w:val="0092420F"/>
    <w:rsid w:val="00924425"/>
    <w:rsid w:val="00924712"/>
    <w:rsid w:val="00925B5D"/>
    <w:rsid w:val="00925F37"/>
    <w:rsid w:val="0092667E"/>
    <w:rsid w:val="00927684"/>
    <w:rsid w:val="00930474"/>
    <w:rsid w:val="00931022"/>
    <w:rsid w:val="0093108F"/>
    <w:rsid w:val="009311CF"/>
    <w:rsid w:val="009316E4"/>
    <w:rsid w:val="00931934"/>
    <w:rsid w:val="009332D4"/>
    <w:rsid w:val="00933A01"/>
    <w:rsid w:val="00933D8E"/>
    <w:rsid w:val="00933F54"/>
    <w:rsid w:val="009355ED"/>
    <w:rsid w:val="009361C2"/>
    <w:rsid w:val="00936C94"/>
    <w:rsid w:val="00936F5C"/>
    <w:rsid w:val="00937869"/>
    <w:rsid w:val="00937B04"/>
    <w:rsid w:val="00940453"/>
    <w:rsid w:val="00940537"/>
    <w:rsid w:val="00941B54"/>
    <w:rsid w:val="00941B69"/>
    <w:rsid w:val="009428E2"/>
    <w:rsid w:val="00942E0A"/>
    <w:rsid w:val="0094491C"/>
    <w:rsid w:val="00944CC2"/>
    <w:rsid w:val="0094749E"/>
    <w:rsid w:val="009477CE"/>
    <w:rsid w:val="00947AD3"/>
    <w:rsid w:val="009506CE"/>
    <w:rsid w:val="0095086D"/>
    <w:rsid w:val="009514CB"/>
    <w:rsid w:val="00951636"/>
    <w:rsid w:val="0095275A"/>
    <w:rsid w:val="00952B7E"/>
    <w:rsid w:val="00953A15"/>
    <w:rsid w:val="009549FD"/>
    <w:rsid w:val="00954C84"/>
    <w:rsid w:val="0095504A"/>
    <w:rsid w:val="009561C1"/>
    <w:rsid w:val="009572AB"/>
    <w:rsid w:val="00957967"/>
    <w:rsid w:val="009603C2"/>
    <w:rsid w:val="009603E2"/>
    <w:rsid w:val="00960B0F"/>
    <w:rsid w:val="00962899"/>
    <w:rsid w:val="00962F77"/>
    <w:rsid w:val="009632FE"/>
    <w:rsid w:val="009644C0"/>
    <w:rsid w:val="009645EE"/>
    <w:rsid w:val="00964845"/>
    <w:rsid w:val="00964A6A"/>
    <w:rsid w:val="00966693"/>
    <w:rsid w:val="009667F7"/>
    <w:rsid w:val="0096697A"/>
    <w:rsid w:val="0096710B"/>
    <w:rsid w:val="009671C4"/>
    <w:rsid w:val="009676ED"/>
    <w:rsid w:val="00967B7F"/>
    <w:rsid w:val="00970DC7"/>
    <w:rsid w:val="00970F59"/>
    <w:rsid w:val="009720E1"/>
    <w:rsid w:val="009721EA"/>
    <w:rsid w:val="00972BBA"/>
    <w:rsid w:val="00972FD4"/>
    <w:rsid w:val="00973C77"/>
    <w:rsid w:val="0097465F"/>
    <w:rsid w:val="0097571F"/>
    <w:rsid w:val="0097599F"/>
    <w:rsid w:val="00975D5C"/>
    <w:rsid w:val="009767CB"/>
    <w:rsid w:val="0097764C"/>
    <w:rsid w:val="009778A4"/>
    <w:rsid w:val="009805F2"/>
    <w:rsid w:val="00980814"/>
    <w:rsid w:val="00980A40"/>
    <w:rsid w:val="0098174A"/>
    <w:rsid w:val="00981A86"/>
    <w:rsid w:val="00982D1D"/>
    <w:rsid w:val="00983074"/>
    <w:rsid w:val="0098427B"/>
    <w:rsid w:val="009843FA"/>
    <w:rsid w:val="009849F6"/>
    <w:rsid w:val="00985999"/>
    <w:rsid w:val="00986206"/>
    <w:rsid w:val="009874F9"/>
    <w:rsid w:val="0099011D"/>
    <w:rsid w:val="00990A5B"/>
    <w:rsid w:val="00991FD3"/>
    <w:rsid w:val="0099264F"/>
    <w:rsid w:val="00992961"/>
    <w:rsid w:val="00992CB5"/>
    <w:rsid w:val="0099303B"/>
    <w:rsid w:val="0099424C"/>
    <w:rsid w:val="00994AE2"/>
    <w:rsid w:val="00995661"/>
    <w:rsid w:val="009956D0"/>
    <w:rsid w:val="009956DC"/>
    <w:rsid w:val="00995C84"/>
    <w:rsid w:val="0099661C"/>
    <w:rsid w:val="00996717"/>
    <w:rsid w:val="00997098"/>
    <w:rsid w:val="00997A2D"/>
    <w:rsid w:val="00997DB7"/>
    <w:rsid w:val="009A19E6"/>
    <w:rsid w:val="009A2714"/>
    <w:rsid w:val="009A573D"/>
    <w:rsid w:val="009A7621"/>
    <w:rsid w:val="009B00E9"/>
    <w:rsid w:val="009B2142"/>
    <w:rsid w:val="009B286D"/>
    <w:rsid w:val="009B4D9E"/>
    <w:rsid w:val="009B5A7D"/>
    <w:rsid w:val="009B7DB9"/>
    <w:rsid w:val="009C01C7"/>
    <w:rsid w:val="009C17F3"/>
    <w:rsid w:val="009C18F0"/>
    <w:rsid w:val="009C1D87"/>
    <w:rsid w:val="009C1F91"/>
    <w:rsid w:val="009C240D"/>
    <w:rsid w:val="009C3090"/>
    <w:rsid w:val="009C3A8F"/>
    <w:rsid w:val="009C3E96"/>
    <w:rsid w:val="009C402E"/>
    <w:rsid w:val="009C416A"/>
    <w:rsid w:val="009C45D3"/>
    <w:rsid w:val="009C4813"/>
    <w:rsid w:val="009C4CA0"/>
    <w:rsid w:val="009C681A"/>
    <w:rsid w:val="009C7CF2"/>
    <w:rsid w:val="009D0589"/>
    <w:rsid w:val="009D06B5"/>
    <w:rsid w:val="009D0849"/>
    <w:rsid w:val="009D1291"/>
    <w:rsid w:val="009D1BDD"/>
    <w:rsid w:val="009D1EF6"/>
    <w:rsid w:val="009D2700"/>
    <w:rsid w:val="009D2748"/>
    <w:rsid w:val="009D299D"/>
    <w:rsid w:val="009D318A"/>
    <w:rsid w:val="009D3193"/>
    <w:rsid w:val="009D38BD"/>
    <w:rsid w:val="009D4028"/>
    <w:rsid w:val="009D42B6"/>
    <w:rsid w:val="009D4AF7"/>
    <w:rsid w:val="009D4E4C"/>
    <w:rsid w:val="009D589F"/>
    <w:rsid w:val="009D64CE"/>
    <w:rsid w:val="009D7585"/>
    <w:rsid w:val="009E1621"/>
    <w:rsid w:val="009E468A"/>
    <w:rsid w:val="009E4BA5"/>
    <w:rsid w:val="009E4E93"/>
    <w:rsid w:val="009E563C"/>
    <w:rsid w:val="009E650D"/>
    <w:rsid w:val="009E6C5D"/>
    <w:rsid w:val="009E7FAD"/>
    <w:rsid w:val="009F12BA"/>
    <w:rsid w:val="009F1B34"/>
    <w:rsid w:val="009F28A2"/>
    <w:rsid w:val="009F43D7"/>
    <w:rsid w:val="009F48BD"/>
    <w:rsid w:val="009F4EDB"/>
    <w:rsid w:val="009F4F59"/>
    <w:rsid w:val="009F593D"/>
    <w:rsid w:val="009F716D"/>
    <w:rsid w:val="00A01174"/>
    <w:rsid w:val="00A012C0"/>
    <w:rsid w:val="00A018EF"/>
    <w:rsid w:val="00A0229C"/>
    <w:rsid w:val="00A023CE"/>
    <w:rsid w:val="00A02AC0"/>
    <w:rsid w:val="00A03B52"/>
    <w:rsid w:val="00A03B9C"/>
    <w:rsid w:val="00A05E8D"/>
    <w:rsid w:val="00A07541"/>
    <w:rsid w:val="00A109F8"/>
    <w:rsid w:val="00A10E96"/>
    <w:rsid w:val="00A13EDE"/>
    <w:rsid w:val="00A145B7"/>
    <w:rsid w:val="00A145DD"/>
    <w:rsid w:val="00A1513C"/>
    <w:rsid w:val="00A17190"/>
    <w:rsid w:val="00A17589"/>
    <w:rsid w:val="00A17914"/>
    <w:rsid w:val="00A20C55"/>
    <w:rsid w:val="00A219D4"/>
    <w:rsid w:val="00A22792"/>
    <w:rsid w:val="00A2294D"/>
    <w:rsid w:val="00A22995"/>
    <w:rsid w:val="00A2309D"/>
    <w:rsid w:val="00A23BE3"/>
    <w:rsid w:val="00A23DCF"/>
    <w:rsid w:val="00A23EBC"/>
    <w:rsid w:val="00A24919"/>
    <w:rsid w:val="00A251B1"/>
    <w:rsid w:val="00A253C9"/>
    <w:rsid w:val="00A25489"/>
    <w:rsid w:val="00A27B99"/>
    <w:rsid w:val="00A30CFA"/>
    <w:rsid w:val="00A33291"/>
    <w:rsid w:val="00A33408"/>
    <w:rsid w:val="00A33E4C"/>
    <w:rsid w:val="00A34BC3"/>
    <w:rsid w:val="00A34DAB"/>
    <w:rsid w:val="00A35713"/>
    <w:rsid w:val="00A35834"/>
    <w:rsid w:val="00A36FFA"/>
    <w:rsid w:val="00A37194"/>
    <w:rsid w:val="00A4146D"/>
    <w:rsid w:val="00A4168C"/>
    <w:rsid w:val="00A41C17"/>
    <w:rsid w:val="00A4244C"/>
    <w:rsid w:val="00A4291F"/>
    <w:rsid w:val="00A4303A"/>
    <w:rsid w:val="00A435C7"/>
    <w:rsid w:val="00A442B2"/>
    <w:rsid w:val="00A44E1F"/>
    <w:rsid w:val="00A457CF"/>
    <w:rsid w:val="00A4607D"/>
    <w:rsid w:val="00A46611"/>
    <w:rsid w:val="00A46CE7"/>
    <w:rsid w:val="00A47289"/>
    <w:rsid w:val="00A4778D"/>
    <w:rsid w:val="00A508CA"/>
    <w:rsid w:val="00A517A8"/>
    <w:rsid w:val="00A51F98"/>
    <w:rsid w:val="00A53514"/>
    <w:rsid w:val="00A539DD"/>
    <w:rsid w:val="00A53BD8"/>
    <w:rsid w:val="00A57E9D"/>
    <w:rsid w:val="00A57FEE"/>
    <w:rsid w:val="00A600A9"/>
    <w:rsid w:val="00A600EA"/>
    <w:rsid w:val="00A61115"/>
    <w:rsid w:val="00A611E3"/>
    <w:rsid w:val="00A6123A"/>
    <w:rsid w:val="00A617F9"/>
    <w:rsid w:val="00A61BF9"/>
    <w:rsid w:val="00A61CB1"/>
    <w:rsid w:val="00A62381"/>
    <w:rsid w:val="00A62634"/>
    <w:rsid w:val="00A62690"/>
    <w:rsid w:val="00A627F0"/>
    <w:rsid w:val="00A63CF4"/>
    <w:rsid w:val="00A64DCE"/>
    <w:rsid w:val="00A6500F"/>
    <w:rsid w:val="00A65014"/>
    <w:rsid w:val="00A651A1"/>
    <w:rsid w:val="00A66DF1"/>
    <w:rsid w:val="00A66E8E"/>
    <w:rsid w:val="00A67A19"/>
    <w:rsid w:val="00A67E54"/>
    <w:rsid w:val="00A71070"/>
    <w:rsid w:val="00A7144C"/>
    <w:rsid w:val="00A741DF"/>
    <w:rsid w:val="00A745D0"/>
    <w:rsid w:val="00A745FC"/>
    <w:rsid w:val="00A7483D"/>
    <w:rsid w:val="00A74E8A"/>
    <w:rsid w:val="00A74EC3"/>
    <w:rsid w:val="00A75C5A"/>
    <w:rsid w:val="00A77766"/>
    <w:rsid w:val="00A805D4"/>
    <w:rsid w:val="00A80BF4"/>
    <w:rsid w:val="00A828C3"/>
    <w:rsid w:val="00A8451B"/>
    <w:rsid w:val="00A84A94"/>
    <w:rsid w:val="00A85A20"/>
    <w:rsid w:val="00A86A75"/>
    <w:rsid w:val="00A8769B"/>
    <w:rsid w:val="00A876E4"/>
    <w:rsid w:val="00A907F1"/>
    <w:rsid w:val="00A90B60"/>
    <w:rsid w:val="00A90D46"/>
    <w:rsid w:val="00A90EE7"/>
    <w:rsid w:val="00A91827"/>
    <w:rsid w:val="00A92314"/>
    <w:rsid w:val="00A923C5"/>
    <w:rsid w:val="00A923F7"/>
    <w:rsid w:val="00A925EF"/>
    <w:rsid w:val="00A925F3"/>
    <w:rsid w:val="00A926BB"/>
    <w:rsid w:val="00A92CC3"/>
    <w:rsid w:val="00A94571"/>
    <w:rsid w:val="00A94DAB"/>
    <w:rsid w:val="00A964E6"/>
    <w:rsid w:val="00A96834"/>
    <w:rsid w:val="00AA093A"/>
    <w:rsid w:val="00AA0DA4"/>
    <w:rsid w:val="00AA15B5"/>
    <w:rsid w:val="00AA2728"/>
    <w:rsid w:val="00AA2DA8"/>
    <w:rsid w:val="00AA3277"/>
    <w:rsid w:val="00AA3902"/>
    <w:rsid w:val="00AA3CD2"/>
    <w:rsid w:val="00AA3DB5"/>
    <w:rsid w:val="00AA40AB"/>
    <w:rsid w:val="00AA40B2"/>
    <w:rsid w:val="00AA454E"/>
    <w:rsid w:val="00AA4A95"/>
    <w:rsid w:val="00AA4DFB"/>
    <w:rsid w:val="00AA58C9"/>
    <w:rsid w:val="00AA6386"/>
    <w:rsid w:val="00AA66B4"/>
    <w:rsid w:val="00AA6773"/>
    <w:rsid w:val="00AA7774"/>
    <w:rsid w:val="00AA7D4B"/>
    <w:rsid w:val="00AA7F45"/>
    <w:rsid w:val="00AB12A4"/>
    <w:rsid w:val="00AB1DDE"/>
    <w:rsid w:val="00AB1EA4"/>
    <w:rsid w:val="00AB1F11"/>
    <w:rsid w:val="00AB2A79"/>
    <w:rsid w:val="00AB3151"/>
    <w:rsid w:val="00AB3779"/>
    <w:rsid w:val="00AB39CF"/>
    <w:rsid w:val="00AB4D8E"/>
    <w:rsid w:val="00AB55B2"/>
    <w:rsid w:val="00AB5CA5"/>
    <w:rsid w:val="00AB6990"/>
    <w:rsid w:val="00AB7B93"/>
    <w:rsid w:val="00AC1EEC"/>
    <w:rsid w:val="00AC2054"/>
    <w:rsid w:val="00AC2242"/>
    <w:rsid w:val="00AC249A"/>
    <w:rsid w:val="00AC33B8"/>
    <w:rsid w:val="00AC3CEE"/>
    <w:rsid w:val="00AC410F"/>
    <w:rsid w:val="00AC49C3"/>
    <w:rsid w:val="00AC4CC8"/>
    <w:rsid w:val="00AC502A"/>
    <w:rsid w:val="00AC528B"/>
    <w:rsid w:val="00AC5474"/>
    <w:rsid w:val="00AC598C"/>
    <w:rsid w:val="00AC6074"/>
    <w:rsid w:val="00AC687B"/>
    <w:rsid w:val="00AC6894"/>
    <w:rsid w:val="00AC7618"/>
    <w:rsid w:val="00AC78A2"/>
    <w:rsid w:val="00AC7E6B"/>
    <w:rsid w:val="00AD05D8"/>
    <w:rsid w:val="00AD05EE"/>
    <w:rsid w:val="00AD11AA"/>
    <w:rsid w:val="00AD18F7"/>
    <w:rsid w:val="00AD1E87"/>
    <w:rsid w:val="00AD2A09"/>
    <w:rsid w:val="00AD2A5F"/>
    <w:rsid w:val="00AD3124"/>
    <w:rsid w:val="00AD4ECE"/>
    <w:rsid w:val="00AD544F"/>
    <w:rsid w:val="00AD5495"/>
    <w:rsid w:val="00AD6321"/>
    <w:rsid w:val="00AD6E7A"/>
    <w:rsid w:val="00AD7A04"/>
    <w:rsid w:val="00AE026F"/>
    <w:rsid w:val="00AE09CD"/>
    <w:rsid w:val="00AE215B"/>
    <w:rsid w:val="00AE4325"/>
    <w:rsid w:val="00AE46A9"/>
    <w:rsid w:val="00AE62CC"/>
    <w:rsid w:val="00AF0E0E"/>
    <w:rsid w:val="00AF0F0F"/>
    <w:rsid w:val="00AF107B"/>
    <w:rsid w:val="00AF2067"/>
    <w:rsid w:val="00AF2175"/>
    <w:rsid w:val="00AF33D1"/>
    <w:rsid w:val="00AF3A6A"/>
    <w:rsid w:val="00AF3C1A"/>
    <w:rsid w:val="00AF42E9"/>
    <w:rsid w:val="00AF4720"/>
    <w:rsid w:val="00AF7E94"/>
    <w:rsid w:val="00B0024B"/>
    <w:rsid w:val="00B0041B"/>
    <w:rsid w:val="00B00A11"/>
    <w:rsid w:val="00B00DE4"/>
    <w:rsid w:val="00B01D62"/>
    <w:rsid w:val="00B02FFE"/>
    <w:rsid w:val="00B03B5C"/>
    <w:rsid w:val="00B03F1B"/>
    <w:rsid w:val="00B03F8C"/>
    <w:rsid w:val="00B043DB"/>
    <w:rsid w:val="00B06C08"/>
    <w:rsid w:val="00B07C2B"/>
    <w:rsid w:val="00B1199E"/>
    <w:rsid w:val="00B123B0"/>
    <w:rsid w:val="00B1294E"/>
    <w:rsid w:val="00B12953"/>
    <w:rsid w:val="00B12B29"/>
    <w:rsid w:val="00B12FDC"/>
    <w:rsid w:val="00B13088"/>
    <w:rsid w:val="00B1328C"/>
    <w:rsid w:val="00B1503A"/>
    <w:rsid w:val="00B153EF"/>
    <w:rsid w:val="00B154F0"/>
    <w:rsid w:val="00B16186"/>
    <w:rsid w:val="00B163F9"/>
    <w:rsid w:val="00B17648"/>
    <w:rsid w:val="00B17CEE"/>
    <w:rsid w:val="00B20536"/>
    <w:rsid w:val="00B2151D"/>
    <w:rsid w:val="00B22E73"/>
    <w:rsid w:val="00B2308F"/>
    <w:rsid w:val="00B24F0F"/>
    <w:rsid w:val="00B25834"/>
    <w:rsid w:val="00B2617E"/>
    <w:rsid w:val="00B261F0"/>
    <w:rsid w:val="00B27AA6"/>
    <w:rsid w:val="00B30A65"/>
    <w:rsid w:val="00B31C10"/>
    <w:rsid w:val="00B33080"/>
    <w:rsid w:val="00B33C1E"/>
    <w:rsid w:val="00B33CBB"/>
    <w:rsid w:val="00B34E32"/>
    <w:rsid w:val="00B35323"/>
    <w:rsid w:val="00B356BC"/>
    <w:rsid w:val="00B36554"/>
    <w:rsid w:val="00B4005F"/>
    <w:rsid w:val="00B402BD"/>
    <w:rsid w:val="00B42778"/>
    <w:rsid w:val="00B429F2"/>
    <w:rsid w:val="00B43006"/>
    <w:rsid w:val="00B43071"/>
    <w:rsid w:val="00B43D8D"/>
    <w:rsid w:val="00B443E9"/>
    <w:rsid w:val="00B44FF9"/>
    <w:rsid w:val="00B455A0"/>
    <w:rsid w:val="00B4599C"/>
    <w:rsid w:val="00B46861"/>
    <w:rsid w:val="00B471A5"/>
    <w:rsid w:val="00B512C5"/>
    <w:rsid w:val="00B517A3"/>
    <w:rsid w:val="00B51C7E"/>
    <w:rsid w:val="00B523B7"/>
    <w:rsid w:val="00B5243C"/>
    <w:rsid w:val="00B52AE1"/>
    <w:rsid w:val="00B5378E"/>
    <w:rsid w:val="00B53E95"/>
    <w:rsid w:val="00B54523"/>
    <w:rsid w:val="00B54634"/>
    <w:rsid w:val="00B55388"/>
    <w:rsid w:val="00B56E20"/>
    <w:rsid w:val="00B606F8"/>
    <w:rsid w:val="00B6094F"/>
    <w:rsid w:val="00B6196D"/>
    <w:rsid w:val="00B61CB4"/>
    <w:rsid w:val="00B61DD2"/>
    <w:rsid w:val="00B62B09"/>
    <w:rsid w:val="00B62C68"/>
    <w:rsid w:val="00B6376E"/>
    <w:rsid w:val="00B63C04"/>
    <w:rsid w:val="00B63C24"/>
    <w:rsid w:val="00B640A8"/>
    <w:rsid w:val="00B64563"/>
    <w:rsid w:val="00B64B56"/>
    <w:rsid w:val="00B64E56"/>
    <w:rsid w:val="00B65AF5"/>
    <w:rsid w:val="00B65B87"/>
    <w:rsid w:val="00B65CFB"/>
    <w:rsid w:val="00B65EFC"/>
    <w:rsid w:val="00B660E2"/>
    <w:rsid w:val="00B6707A"/>
    <w:rsid w:val="00B6735D"/>
    <w:rsid w:val="00B70480"/>
    <w:rsid w:val="00B7048F"/>
    <w:rsid w:val="00B70F0E"/>
    <w:rsid w:val="00B71B96"/>
    <w:rsid w:val="00B71CFA"/>
    <w:rsid w:val="00B73646"/>
    <w:rsid w:val="00B7371D"/>
    <w:rsid w:val="00B73A0E"/>
    <w:rsid w:val="00B75857"/>
    <w:rsid w:val="00B7671C"/>
    <w:rsid w:val="00B77D22"/>
    <w:rsid w:val="00B807B1"/>
    <w:rsid w:val="00B80952"/>
    <w:rsid w:val="00B80CD0"/>
    <w:rsid w:val="00B80CD6"/>
    <w:rsid w:val="00B81260"/>
    <w:rsid w:val="00B8139F"/>
    <w:rsid w:val="00B81487"/>
    <w:rsid w:val="00B8284E"/>
    <w:rsid w:val="00B828C3"/>
    <w:rsid w:val="00B83165"/>
    <w:rsid w:val="00B839A4"/>
    <w:rsid w:val="00B85344"/>
    <w:rsid w:val="00B8545C"/>
    <w:rsid w:val="00B85B35"/>
    <w:rsid w:val="00B8656D"/>
    <w:rsid w:val="00B87C6B"/>
    <w:rsid w:val="00B905B4"/>
    <w:rsid w:val="00B90853"/>
    <w:rsid w:val="00B90BA5"/>
    <w:rsid w:val="00B91E84"/>
    <w:rsid w:val="00B93677"/>
    <w:rsid w:val="00B93DEB"/>
    <w:rsid w:val="00B9462F"/>
    <w:rsid w:val="00B948ED"/>
    <w:rsid w:val="00B94BDF"/>
    <w:rsid w:val="00B956AB"/>
    <w:rsid w:val="00B95709"/>
    <w:rsid w:val="00B957B8"/>
    <w:rsid w:val="00B95896"/>
    <w:rsid w:val="00B9612B"/>
    <w:rsid w:val="00B97727"/>
    <w:rsid w:val="00BA03F3"/>
    <w:rsid w:val="00BA07BF"/>
    <w:rsid w:val="00BA0A36"/>
    <w:rsid w:val="00BA1934"/>
    <w:rsid w:val="00BA2480"/>
    <w:rsid w:val="00BA2B62"/>
    <w:rsid w:val="00BA3B5B"/>
    <w:rsid w:val="00BA5226"/>
    <w:rsid w:val="00BB03D0"/>
    <w:rsid w:val="00BB1103"/>
    <w:rsid w:val="00BB23C0"/>
    <w:rsid w:val="00BB2990"/>
    <w:rsid w:val="00BB2F81"/>
    <w:rsid w:val="00BB5813"/>
    <w:rsid w:val="00BB5A08"/>
    <w:rsid w:val="00BC02F2"/>
    <w:rsid w:val="00BC3420"/>
    <w:rsid w:val="00BC4A51"/>
    <w:rsid w:val="00BC5B05"/>
    <w:rsid w:val="00BC5EBA"/>
    <w:rsid w:val="00BC6A84"/>
    <w:rsid w:val="00BC6B80"/>
    <w:rsid w:val="00BC6D03"/>
    <w:rsid w:val="00BC7E75"/>
    <w:rsid w:val="00BD1034"/>
    <w:rsid w:val="00BD156F"/>
    <w:rsid w:val="00BD3A29"/>
    <w:rsid w:val="00BD4942"/>
    <w:rsid w:val="00BD499E"/>
    <w:rsid w:val="00BD53E6"/>
    <w:rsid w:val="00BD5EA5"/>
    <w:rsid w:val="00BD648C"/>
    <w:rsid w:val="00BD6645"/>
    <w:rsid w:val="00BD6E45"/>
    <w:rsid w:val="00BD711E"/>
    <w:rsid w:val="00BD71A0"/>
    <w:rsid w:val="00BE0FDF"/>
    <w:rsid w:val="00BE1526"/>
    <w:rsid w:val="00BE163C"/>
    <w:rsid w:val="00BE1BA6"/>
    <w:rsid w:val="00BE2997"/>
    <w:rsid w:val="00BE2C15"/>
    <w:rsid w:val="00BE2E4D"/>
    <w:rsid w:val="00BE2E4F"/>
    <w:rsid w:val="00BE2FDA"/>
    <w:rsid w:val="00BE4769"/>
    <w:rsid w:val="00BE4807"/>
    <w:rsid w:val="00BE5461"/>
    <w:rsid w:val="00BE7184"/>
    <w:rsid w:val="00BE7298"/>
    <w:rsid w:val="00BF03F6"/>
    <w:rsid w:val="00BF1C31"/>
    <w:rsid w:val="00BF3F8B"/>
    <w:rsid w:val="00BF40A5"/>
    <w:rsid w:val="00BF426F"/>
    <w:rsid w:val="00BF44E8"/>
    <w:rsid w:val="00BF4BF7"/>
    <w:rsid w:val="00BF5877"/>
    <w:rsid w:val="00BF75B1"/>
    <w:rsid w:val="00C01D49"/>
    <w:rsid w:val="00C02642"/>
    <w:rsid w:val="00C03176"/>
    <w:rsid w:val="00C03550"/>
    <w:rsid w:val="00C03B25"/>
    <w:rsid w:val="00C03E94"/>
    <w:rsid w:val="00C0446C"/>
    <w:rsid w:val="00C044B1"/>
    <w:rsid w:val="00C04B85"/>
    <w:rsid w:val="00C065DD"/>
    <w:rsid w:val="00C06741"/>
    <w:rsid w:val="00C07624"/>
    <w:rsid w:val="00C07C5B"/>
    <w:rsid w:val="00C07C9C"/>
    <w:rsid w:val="00C07DB9"/>
    <w:rsid w:val="00C07FFD"/>
    <w:rsid w:val="00C100D2"/>
    <w:rsid w:val="00C104FB"/>
    <w:rsid w:val="00C10C4D"/>
    <w:rsid w:val="00C11C33"/>
    <w:rsid w:val="00C12C19"/>
    <w:rsid w:val="00C12CCE"/>
    <w:rsid w:val="00C13326"/>
    <w:rsid w:val="00C135FA"/>
    <w:rsid w:val="00C145A2"/>
    <w:rsid w:val="00C14A90"/>
    <w:rsid w:val="00C14DC9"/>
    <w:rsid w:val="00C160E4"/>
    <w:rsid w:val="00C177B2"/>
    <w:rsid w:val="00C17A0B"/>
    <w:rsid w:val="00C20846"/>
    <w:rsid w:val="00C20F7A"/>
    <w:rsid w:val="00C2122F"/>
    <w:rsid w:val="00C215CD"/>
    <w:rsid w:val="00C21B1F"/>
    <w:rsid w:val="00C235DB"/>
    <w:rsid w:val="00C23630"/>
    <w:rsid w:val="00C23817"/>
    <w:rsid w:val="00C24772"/>
    <w:rsid w:val="00C24A37"/>
    <w:rsid w:val="00C260D0"/>
    <w:rsid w:val="00C26242"/>
    <w:rsid w:val="00C26AEF"/>
    <w:rsid w:val="00C27203"/>
    <w:rsid w:val="00C31DF5"/>
    <w:rsid w:val="00C320C3"/>
    <w:rsid w:val="00C324D1"/>
    <w:rsid w:val="00C329D6"/>
    <w:rsid w:val="00C3437B"/>
    <w:rsid w:val="00C360F1"/>
    <w:rsid w:val="00C3668E"/>
    <w:rsid w:val="00C376E0"/>
    <w:rsid w:val="00C377F1"/>
    <w:rsid w:val="00C37BF0"/>
    <w:rsid w:val="00C37C0B"/>
    <w:rsid w:val="00C40962"/>
    <w:rsid w:val="00C41DFD"/>
    <w:rsid w:val="00C41EBC"/>
    <w:rsid w:val="00C42632"/>
    <w:rsid w:val="00C432D5"/>
    <w:rsid w:val="00C44743"/>
    <w:rsid w:val="00C449A3"/>
    <w:rsid w:val="00C459DB"/>
    <w:rsid w:val="00C46843"/>
    <w:rsid w:val="00C47D04"/>
    <w:rsid w:val="00C47D12"/>
    <w:rsid w:val="00C50099"/>
    <w:rsid w:val="00C50CF3"/>
    <w:rsid w:val="00C5214C"/>
    <w:rsid w:val="00C5328A"/>
    <w:rsid w:val="00C535D3"/>
    <w:rsid w:val="00C54A65"/>
    <w:rsid w:val="00C54BC8"/>
    <w:rsid w:val="00C551CD"/>
    <w:rsid w:val="00C554DA"/>
    <w:rsid w:val="00C554E2"/>
    <w:rsid w:val="00C5565E"/>
    <w:rsid w:val="00C55EA0"/>
    <w:rsid w:val="00C56A02"/>
    <w:rsid w:val="00C57D9F"/>
    <w:rsid w:val="00C6031D"/>
    <w:rsid w:val="00C6113C"/>
    <w:rsid w:val="00C61DC8"/>
    <w:rsid w:val="00C61F29"/>
    <w:rsid w:val="00C62939"/>
    <w:rsid w:val="00C62CAB"/>
    <w:rsid w:val="00C63254"/>
    <w:rsid w:val="00C634F8"/>
    <w:rsid w:val="00C63742"/>
    <w:rsid w:val="00C65E48"/>
    <w:rsid w:val="00C664A9"/>
    <w:rsid w:val="00C666C3"/>
    <w:rsid w:val="00C66ED2"/>
    <w:rsid w:val="00C73255"/>
    <w:rsid w:val="00C73644"/>
    <w:rsid w:val="00C73FF2"/>
    <w:rsid w:val="00C74A1E"/>
    <w:rsid w:val="00C751B5"/>
    <w:rsid w:val="00C7594B"/>
    <w:rsid w:val="00C77068"/>
    <w:rsid w:val="00C77115"/>
    <w:rsid w:val="00C8063D"/>
    <w:rsid w:val="00C8067F"/>
    <w:rsid w:val="00C81325"/>
    <w:rsid w:val="00C81578"/>
    <w:rsid w:val="00C820DE"/>
    <w:rsid w:val="00C82532"/>
    <w:rsid w:val="00C82A92"/>
    <w:rsid w:val="00C82D89"/>
    <w:rsid w:val="00C84EF0"/>
    <w:rsid w:val="00C8722C"/>
    <w:rsid w:val="00C872A7"/>
    <w:rsid w:val="00C90259"/>
    <w:rsid w:val="00C9032F"/>
    <w:rsid w:val="00C91105"/>
    <w:rsid w:val="00C91913"/>
    <w:rsid w:val="00C91AD8"/>
    <w:rsid w:val="00C91DED"/>
    <w:rsid w:val="00C93151"/>
    <w:rsid w:val="00C9399C"/>
    <w:rsid w:val="00C93BBF"/>
    <w:rsid w:val="00C94615"/>
    <w:rsid w:val="00C9491E"/>
    <w:rsid w:val="00C954D6"/>
    <w:rsid w:val="00C966BA"/>
    <w:rsid w:val="00C97019"/>
    <w:rsid w:val="00CA02B6"/>
    <w:rsid w:val="00CA165D"/>
    <w:rsid w:val="00CA1D39"/>
    <w:rsid w:val="00CA39F8"/>
    <w:rsid w:val="00CA3C08"/>
    <w:rsid w:val="00CA3C18"/>
    <w:rsid w:val="00CA429C"/>
    <w:rsid w:val="00CA442E"/>
    <w:rsid w:val="00CA5BB0"/>
    <w:rsid w:val="00CA7B8F"/>
    <w:rsid w:val="00CB0808"/>
    <w:rsid w:val="00CB0D2F"/>
    <w:rsid w:val="00CB1F3D"/>
    <w:rsid w:val="00CB22A4"/>
    <w:rsid w:val="00CB233B"/>
    <w:rsid w:val="00CB2E78"/>
    <w:rsid w:val="00CB302D"/>
    <w:rsid w:val="00CB3694"/>
    <w:rsid w:val="00CB3696"/>
    <w:rsid w:val="00CB439B"/>
    <w:rsid w:val="00CB562B"/>
    <w:rsid w:val="00CB5C2A"/>
    <w:rsid w:val="00CB6673"/>
    <w:rsid w:val="00CB6D6C"/>
    <w:rsid w:val="00CB7794"/>
    <w:rsid w:val="00CB77A7"/>
    <w:rsid w:val="00CC0848"/>
    <w:rsid w:val="00CC1C52"/>
    <w:rsid w:val="00CC2CB9"/>
    <w:rsid w:val="00CC37D1"/>
    <w:rsid w:val="00CC416A"/>
    <w:rsid w:val="00CC49B9"/>
    <w:rsid w:val="00CC49F7"/>
    <w:rsid w:val="00CC4ACC"/>
    <w:rsid w:val="00CC55DE"/>
    <w:rsid w:val="00CC7136"/>
    <w:rsid w:val="00CC734D"/>
    <w:rsid w:val="00CC7AAD"/>
    <w:rsid w:val="00CD0272"/>
    <w:rsid w:val="00CD053B"/>
    <w:rsid w:val="00CD1608"/>
    <w:rsid w:val="00CD1EEE"/>
    <w:rsid w:val="00CD4201"/>
    <w:rsid w:val="00CD42D1"/>
    <w:rsid w:val="00CD69BE"/>
    <w:rsid w:val="00CD6B32"/>
    <w:rsid w:val="00CD6CCD"/>
    <w:rsid w:val="00CE081C"/>
    <w:rsid w:val="00CE0AC9"/>
    <w:rsid w:val="00CE0C16"/>
    <w:rsid w:val="00CE0C72"/>
    <w:rsid w:val="00CE1205"/>
    <w:rsid w:val="00CE209A"/>
    <w:rsid w:val="00CE2B9B"/>
    <w:rsid w:val="00CE3D84"/>
    <w:rsid w:val="00CE3E89"/>
    <w:rsid w:val="00CE4304"/>
    <w:rsid w:val="00CE534B"/>
    <w:rsid w:val="00CE6D02"/>
    <w:rsid w:val="00CF17D1"/>
    <w:rsid w:val="00CF1FB0"/>
    <w:rsid w:val="00CF2FEC"/>
    <w:rsid w:val="00CF41A3"/>
    <w:rsid w:val="00CF41B2"/>
    <w:rsid w:val="00CF4583"/>
    <w:rsid w:val="00CF4711"/>
    <w:rsid w:val="00CF53BC"/>
    <w:rsid w:val="00CF5807"/>
    <w:rsid w:val="00CF581B"/>
    <w:rsid w:val="00CF5D9A"/>
    <w:rsid w:val="00CF78EA"/>
    <w:rsid w:val="00D00ED1"/>
    <w:rsid w:val="00D00FC3"/>
    <w:rsid w:val="00D013F6"/>
    <w:rsid w:val="00D01BF2"/>
    <w:rsid w:val="00D01DBD"/>
    <w:rsid w:val="00D04974"/>
    <w:rsid w:val="00D05ED1"/>
    <w:rsid w:val="00D06921"/>
    <w:rsid w:val="00D0769D"/>
    <w:rsid w:val="00D10777"/>
    <w:rsid w:val="00D13158"/>
    <w:rsid w:val="00D13460"/>
    <w:rsid w:val="00D1362D"/>
    <w:rsid w:val="00D1550E"/>
    <w:rsid w:val="00D1557A"/>
    <w:rsid w:val="00D16A27"/>
    <w:rsid w:val="00D17A4D"/>
    <w:rsid w:val="00D21A8E"/>
    <w:rsid w:val="00D22FCE"/>
    <w:rsid w:val="00D23B4F"/>
    <w:rsid w:val="00D24775"/>
    <w:rsid w:val="00D24A2B"/>
    <w:rsid w:val="00D252EB"/>
    <w:rsid w:val="00D25404"/>
    <w:rsid w:val="00D30808"/>
    <w:rsid w:val="00D30828"/>
    <w:rsid w:val="00D30FD3"/>
    <w:rsid w:val="00D32E83"/>
    <w:rsid w:val="00D330B7"/>
    <w:rsid w:val="00D332CB"/>
    <w:rsid w:val="00D335B3"/>
    <w:rsid w:val="00D3416A"/>
    <w:rsid w:val="00D352C3"/>
    <w:rsid w:val="00D364C9"/>
    <w:rsid w:val="00D3687A"/>
    <w:rsid w:val="00D377B9"/>
    <w:rsid w:val="00D40686"/>
    <w:rsid w:val="00D408D0"/>
    <w:rsid w:val="00D417A0"/>
    <w:rsid w:val="00D427B7"/>
    <w:rsid w:val="00D42964"/>
    <w:rsid w:val="00D429E3"/>
    <w:rsid w:val="00D43B90"/>
    <w:rsid w:val="00D44C46"/>
    <w:rsid w:val="00D46DB9"/>
    <w:rsid w:val="00D47836"/>
    <w:rsid w:val="00D47A0D"/>
    <w:rsid w:val="00D50064"/>
    <w:rsid w:val="00D518CC"/>
    <w:rsid w:val="00D51B27"/>
    <w:rsid w:val="00D525EA"/>
    <w:rsid w:val="00D52A7D"/>
    <w:rsid w:val="00D53AFB"/>
    <w:rsid w:val="00D54174"/>
    <w:rsid w:val="00D552AA"/>
    <w:rsid w:val="00D55453"/>
    <w:rsid w:val="00D56074"/>
    <w:rsid w:val="00D562CA"/>
    <w:rsid w:val="00D6022A"/>
    <w:rsid w:val="00D61CF6"/>
    <w:rsid w:val="00D62134"/>
    <w:rsid w:val="00D622C5"/>
    <w:rsid w:val="00D628DA"/>
    <w:rsid w:val="00D62E1C"/>
    <w:rsid w:val="00D639D7"/>
    <w:rsid w:val="00D65374"/>
    <w:rsid w:val="00D658DF"/>
    <w:rsid w:val="00D66454"/>
    <w:rsid w:val="00D67A20"/>
    <w:rsid w:val="00D67A4D"/>
    <w:rsid w:val="00D67BA6"/>
    <w:rsid w:val="00D67E36"/>
    <w:rsid w:val="00D70A18"/>
    <w:rsid w:val="00D70CB3"/>
    <w:rsid w:val="00D70D4E"/>
    <w:rsid w:val="00D731D3"/>
    <w:rsid w:val="00D80185"/>
    <w:rsid w:val="00D8190F"/>
    <w:rsid w:val="00D81AAD"/>
    <w:rsid w:val="00D81C49"/>
    <w:rsid w:val="00D81D5A"/>
    <w:rsid w:val="00D843A9"/>
    <w:rsid w:val="00D84487"/>
    <w:rsid w:val="00D85111"/>
    <w:rsid w:val="00D85C48"/>
    <w:rsid w:val="00D861E6"/>
    <w:rsid w:val="00D86609"/>
    <w:rsid w:val="00D87403"/>
    <w:rsid w:val="00D9017B"/>
    <w:rsid w:val="00D90596"/>
    <w:rsid w:val="00D94262"/>
    <w:rsid w:val="00D94ACB"/>
    <w:rsid w:val="00D95C91"/>
    <w:rsid w:val="00D96283"/>
    <w:rsid w:val="00D96820"/>
    <w:rsid w:val="00D96E51"/>
    <w:rsid w:val="00D973CB"/>
    <w:rsid w:val="00D9759F"/>
    <w:rsid w:val="00D97A22"/>
    <w:rsid w:val="00DA1602"/>
    <w:rsid w:val="00DA2271"/>
    <w:rsid w:val="00DA2F76"/>
    <w:rsid w:val="00DA53A6"/>
    <w:rsid w:val="00DA53FA"/>
    <w:rsid w:val="00DA54F1"/>
    <w:rsid w:val="00DA5B1A"/>
    <w:rsid w:val="00DA5F06"/>
    <w:rsid w:val="00DB098A"/>
    <w:rsid w:val="00DB0ABC"/>
    <w:rsid w:val="00DB1230"/>
    <w:rsid w:val="00DB2349"/>
    <w:rsid w:val="00DB3BC6"/>
    <w:rsid w:val="00DB4F5E"/>
    <w:rsid w:val="00DB5AAC"/>
    <w:rsid w:val="00DB5BA4"/>
    <w:rsid w:val="00DB5F5D"/>
    <w:rsid w:val="00DB6066"/>
    <w:rsid w:val="00DB614E"/>
    <w:rsid w:val="00DB633B"/>
    <w:rsid w:val="00DB6601"/>
    <w:rsid w:val="00DB6724"/>
    <w:rsid w:val="00DB737B"/>
    <w:rsid w:val="00DB77F5"/>
    <w:rsid w:val="00DC0987"/>
    <w:rsid w:val="00DC0D75"/>
    <w:rsid w:val="00DC1193"/>
    <w:rsid w:val="00DC16D3"/>
    <w:rsid w:val="00DC2114"/>
    <w:rsid w:val="00DC28BB"/>
    <w:rsid w:val="00DC2F47"/>
    <w:rsid w:val="00DC3E1A"/>
    <w:rsid w:val="00DC40D5"/>
    <w:rsid w:val="00DC4E7E"/>
    <w:rsid w:val="00DC6570"/>
    <w:rsid w:val="00DC6A56"/>
    <w:rsid w:val="00DC724C"/>
    <w:rsid w:val="00DC793E"/>
    <w:rsid w:val="00DD01D9"/>
    <w:rsid w:val="00DD0767"/>
    <w:rsid w:val="00DD0999"/>
    <w:rsid w:val="00DD10D0"/>
    <w:rsid w:val="00DD1C78"/>
    <w:rsid w:val="00DD496A"/>
    <w:rsid w:val="00DD54ED"/>
    <w:rsid w:val="00DD66FA"/>
    <w:rsid w:val="00DD67EF"/>
    <w:rsid w:val="00DD7964"/>
    <w:rsid w:val="00DE1091"/>
    <w:rsid w:val="00DE1DD6"/>
    <w:rsid w:val="00DE1EC0"/>
    <w:rsid w:val="00DE2639"/>
    <w:rsid w:val="00DE26DC"/>
    <w:rsid w:val="00DE35BC"/>
    <w:rsid w:val="00DE3816"/>
    <w:rsid w:val="00DE3A4B"/>
    <w:rsid w:val="00DE3A4D"/>
    <w:rsid w:val="00DE3B39"/>
    <w:rsid w:val="00DE425F"/>
    <w:rsid w:val="00DE44F6"/>
    <w:rsid w:val="00DE4D8A"/>
    <w:rsid w:val="00DE5FAF"/>
    <w:rsid w:val="00DE6178"/>
    <w:rsid w:val="00DE7650"/>
    <w:rsid w:val="00DE7D3A"/>
    <w:rsid w:val="00DF0808"/>
    <w:rsid w:val="00DF0886"/>
    <w:rsid w:val="00DF0A4E"/>
    <w:rsid w:val="00DF0C4D"/>
    <w:rsid w:val="00DF129E"/>
    <w:rsid w:val="00DF175E"/>
    <w:rsid w:val="00DF19DD"/>
    <w:rsid w:val="00DF1E40"/>
    <w:rsid w:val="00DF3319"/>
    <w:rsid w:val="00DF4507"/>
    <w:rsid w:val="00DF5EC5"/>
    <w:rsid w:val="00DF6110"/>
    <w:rsid w:val="00DF6A85"/>
    <w:rsid w:val="00DF6BBC"/>
    <w:rsid w:val="00DF7B30"/>
    <w:rsid w:val="00E01548"/>
    <w:rsid w:val="00E020A8"/>
    <w:rsid w:val="00E020E6"/>
    <w:rsid w:val="00E02143"/>
    <w:rsid w:val="00E0215E"/>
    <w:rsid w:val="00E02443"/>
    <w:rsid w:val="00E031A9"/>
    <w:rsid w:val="00E040DE"/>
    <w:rsid w:val="00E0423E"/>
    <w:rsid w:val="00E0642E"/>
    <w:rsid w:val="00E06549"/>
    <w:rsid w:val="00E065B0"/>
    <w:rsid w:val="00E11188"/>
    <w:rsid w:val="00E11684"/>
    <w:rsid w:val="00E12FA9"/>
    <w:rsid w:val="00E15533"/>
    <w:rsid w:val="00E15CD7"/>
    <w:rsid w:val="00E16028"/>
    <w:rsid w:val="00E16225"/>
    <w:rsid w:val="00E17FB9"/>
    <w:rsid w:val="00E2049F"/>
    <w:rsid w:val="00E21C67"/>
    <w:rsid w:val="00E21D40"/>
    <w:rsid w:val="00E23591"/>
    <w:rsid w:val="00E23911"/>
    <w:rsid w:val="00E24EFA"/>
    <w:rsid w:val="00E2616F"/>
    <w:rsid w:val="00E27F8E"/>
    <w:rsid w:val="00E30332"/>
    <w:rsid w:val="00E305DE"/>
    <w:rsid w:val="00E307A0"/>
    <w:rsid w:val="00E310AC"/>
    <w:rsid w:val="00E31DF8"/>
    <w:rsid w:val="00E3383A"/>
    <w:rsid w:val="00E34665"/>
    <w:rsid w:val="00E351F9"/>
    <w:rsid w:val="00E366B4"/>
    <w:rsid w:val="00E37BB1"/>
    <w:rsid w:val="00E40194"/>
    <w:rsid w:val="00E40426"/>
    <w:rsid w:val="00E440DE"/>
    <w:rsid w:val="00E475D6"/>
    <w:rsid w:val="00E507B7"/>
    <w:rsid w:val="00E50BAD"/>
    <w:rsid w:val="00E517A7"/>
    <w:rsid w:val="00E519DC"/>
    <w:rsid w:val="00E53B2E"/>
    <w:rsid w:val="00E542B2"/>
    <w:rsid w:val="00E560EB"/>
    <w:rsid w:val="00E5738B"/>
    <w:rsid w:val="00E60868"/>
    <w:rsid w:val="00E60ED2"/>
    <w:rsid w:val="00E61018"/>
    <w:rsid w:val="00E61EB3"/>
    <w:rsid w:val="00E63C21"/>
    <w:rsid w:val="00E63FA4"/>
    <w:rsid w:val="00E641A3"/>
    <w:rsid w:val="00E65FA1"/>
    <w:rsid w:val="00E66E3E"/>
    <w:rsid w:val="00E710EF"/>
    <w:rsid w:val="00E71CAB"/>
    <w:rsid w:val="00E7230A"/>
    <w:rsid w:val="00E72CE3"/>
    <w:rsid w:val="00E731CD"/>
    <w:rsid w:val="00E7367F"/>
    <w:rsid w:val="00E737B7"/>
    <w:rsid w:val="00E74063"/>
    <w:rsid w:val="00E74117"/>
    <w:rsid w:val="00E746BE"/>
    <w:rsid w:val="00E74E49"/>
    <w:rsid w:val="00E754C0"/>
    <w:rsid w:val="00E757D7"/>
    <w:rsid w:val="00E75ACD"/>
    <w:rsid w:val="00E76459"/>
    <w:rsid w:val="00E77A1D"/>
    <w:rsid w:val="00E80842"/>
    <w:rsid w:val="00E815B2"/>
    <w:rsid w:val="00E81D62"/>
    <w:rsid w:val="00E8275E"/>
    <w:rsid w:val="00E82CF4"/>
    <w:rsid w:val="00E835BF"/>
    <w:rsid w:val="00E83EB2"/>
    <w:rsid w:val="00E85F69"/>
    <w:rsid w:val="00E86D67"/>
    <w:rsid w:val="00E879F4"/>
    <w:rsid w:val="00E87A63"/>
    <w:rsid w:val="00E87C73"/>
    <w:rsid w:val="00E9036B"/>
    <w:rsid w:val="00E908CE"/>
    <w:rsid w:val="00E91DEB"/>
    <w:rsid w:val="00E9260D"/>
    <w:rsid w:val="00E937EA"/>
    <w:rsid w:val="00E93FE7"/>
    <w:rsid w:val="00E948FA"/>
    <w:rsid w:val="00E949FE"/>
    <w:rsid w:val="00E96943"/>
    <w:rsid w:val="00E97343"/>
    <w:rsid w:val="00E97989"/>
    <w:rsid w:val="00EA13C2"/>
    <w:rsid w:val="00EA2D41"/>
    <w:rsid w:val="00EA41E9"/>
    <w:rsid w:val="00EA44D0"/>
    <w:rsid w:val="00EA4A45"/>
    <w:rsid w:val="00EA5464"/>
    <w:rsid w:val="00EA576E"/>
    <w:rsid w:val="00EA5E39"/>
    <w:rsid w:val="00EA7365"/>
    <w:rsid w:val="00EA73C7"/>
    <w:rsid w:val="00EA79B5"/>
    <w:rsid w:val="00EA7A93"/>
    <w:rsid w:val="00EB085F"/>
    <w:rsid w:val="00EB0926"/>
    <w:rsid w:val="00EB0E6D"/>
    <w:rsid w:val="00EB1FA1"/>
    <w:rsid w:val="00EB57C2"/>
    <w:rsid w:val="00EB6143"/>
    <w:rsid w:val="00EB6BC3"/>
    <w:rsid w:val="00EB6C7F"/>
    <w:rsid w:val="00EB6F25"/>
    <w:rsid w:val="00EB6F46"/>
    <w:rsid w:val="00EB7AEC"/>
    <w:rsid w:val="00EC0492"/>
    <w:rsid w:val="00EC0C07"/>
    <w:rsid w:val="00EC0ED9"/>
    <w:rsid w:val="00EC137F"/>
    <w:rsid w:val="00EC2432"/>
    <w:rsid w:val="00EC25ED"/>
    <w:rsid w:val="00EC4816"/>
    <w:rsid w:val="00EC506F"/>
    <w:rsid w:val="00EC5521"/>
    <w:rsid w:val="00EC5F36"/>
    <w:rsid w:val="00EC601C"/>
    <w:rsid w:val="00EC7683"/>
    <w:rsid w:val="00EC7B7F"/>
    <w:rsid w:val="00ED06A3"/>
    <w:rsid w:val="00ED0AFE"/>
    <w:rsid w:val="00ED15FF"/>
    <w:rsid w:val="00ED20C0"/>
    <w:rsid w:val="00ED3493"/>
    <w:rsid w:val="00ED4077"/>
    <w:rsid w:val="00ED43C6"/>
    <w:rsid w:val="00ED5FB5"/>
    <w:rsid w:val="00ED6877"/>
    <w:rsid w:val="00ED76B9"/>
    <w:rsid w:val="00ED7C3E"/>
    <w:rsid w:val="00EE02BC"/>
    <w:rsid w:val="00EE0DEB"/>
    <w:rsid w:val="00EE22B7"/>
    <w:rsid w:val="00EE257A"/>
    <w:rsid w:val="00EE2770"/>
    <w:rsid w:val="00EE3F9E"/>
    <w:rsid w:val="00EE4F66"/>
    <w:rsid w:val="00EE6EF1"/>
    <w:rsid w:val="00EE7033"/>
    <w:rsid w:val="00EE71B4"/>
    <w:rsid w:val="00EE7C6B"/>
    <w:rsid w:val="00EE7D9E"/>
    <w:rsid w:val="00EF0416"/>
    <w:rsid w:val="00EF1178"/>
    <w:rsid w:val="00EF14CB"/>
    <w:rsid w:val="00EF2477"/>
    <w:rsid w:val="00EF2950"/>
    <w:rsid w:val="00EF350D"/>
    <w:rsid w:val="00EF3B72"/>
    <w:rsid w:val="00EF78C3"/>
    <w:rsid w:val="00F01421"/>
    <w:rsid w:val="00F01716"/>
    <w:rsid w:val="00F01FC6"/>
    <w:rsid w:val="00F0276D"/>
    <w:rsid w:val="00F02D62"/>
    <w:rsid w:val="00F02DC5"/>
    <w:rsid w:val="00F0430B"/>
    <w:rsid w:val="00F04850"/>
    <w:rsid w:val="00F049AF"/>
    <w:rsid w:val="00F04DFD"/>
    <w:rsid w:val="00F04FF7"/>
    <w:rsid w:val="00F0501C"/>
    <w:rsid w:val="00F05F55"/>
    <w:rsid w:val="00F0685E"/>
    <w:rsid w:val="00F06F9A"/>
    <w:rsid w:val="00F07035"/>
    <w:rsid w:val="00F07758"/>
    <w:rsid w:val="00F103C8"/>
    <w:rsid w:val="00F14C30"/>
    <w:rsid w:val="00F162A5"/>
    <w:rsid w:val="00F16D06"/>
    <w:rsid w:val="00F17262"/>
    <w:rsid w:val="00F23BDF"/>
    <w:rsid w:val="00F23CB0"/>
    <w:rsid w:val="00F24C8C"/>
    <w:rsid w:val="00F27479"/>
    <w:rsid w:val="00F27493"/>
    <w:rsid w:val="00F27ABB"/>
    <w:rsid w:val="00F27EA1"/>
    <w:rsid w:val="00F3012E"/>
    <w:rsid w:val="00F30246"/>
    <w:rsid w:val="00F3097E"/>
    <w:rsid w:val="00F30B76"/>
    <w:rsid w:val="00F312D3"/>
    <w:rsid w:val="00F3157F"/>
    <w:rsid w:val="00F32CAE"/>
    <w:rsid w:val="00F32DE1"/>
    <w:rsid w:val="00F33611"/>
    <w:rsid w:val="00F3389B"/>
    <w:rsid w:val="00F360A5"/>
    <w:rsid w:val="00F36462"/>
    <w:rsid w:val="00F366E3"/>
    <w:rsid w:val="00F3764C"/>
    <w:rsid w:val="00F3774B"/>
    <w:rsid w:val="00F40B01"/>
    <w:rsid w:val="00F40BF5"/>
    <w:rsid w:val="00F417F8"/>
    <w:rsid w:val="00F41AB0"/>
    <w:rsid w:val="00F41F9D"/>
    <w:rsid w:val="00F42B89"/>
    <w:rsid w:val="00F432EA"/>
    <w:rsid w:val="00F4355F"/>
    <w:rsid w:val="00F44868"/>
    <w:rsid w:val="00F45983"/>
    <w:rsid w:val="00F45989"/>
    <w:rsid w:val="00F45A19"/>
    <w:rsid w:val="00F45AA7"/>
    <w:rsid w:val="00F46151"/>
    <w:rsid w:val="00F466A9"/>
    <w:rsid w:val="00F472C3"/>
    <w:rsid w:val="00F47387"/>
    <w:rsid w:val="00F47B5C"/>
    <w:rsid w:val="00F47D80"/>
    <w:rsid w:val="00F503E9"/>
    <w:rsid w:val="00F50AA7"/>
    <w:rsid w:val="00F51796"/>
    <w:rsid w:val="00F51B02"/>
    <w:rsid w:val="00F51D40"/>
    <w:rsid w:val="00F528F7"/>
    <w:rsid w:val="00F53134"/>
    <w:rsid w:val="00F5387F"/>
    <w:rsid w:val="00F54FEE"/>
    <w:rsid w:val="00F550E4"/>
    <w:rsid w:val="00F55514"/>
    <w:rsid w:val="00F559D5"/>
    <w:rsid w:val="00F55F5D"/>
    <w:rsid w:val="00F577AA"/>
    <w:rsid w:val="00F57FDF"/>
    <w:rsid w:val="00F608A2"/>
    <w:rsid w:val="00F60A6F"/>
    <w:rsid w:val="00F60DFC"/>
    <w:rsid w:val="00F6327E"/>
    <w:rsid w:val="00F638D9"/>
    <w:rsid w:val="00F6487A"/>
    <w:rsid w:val="00F65F40"/>
    <w:rsid w:val="00F665AB"/>
    <w:rsid w:val="00F665FD"/>
    <w:rsid w:val="00F66725"/>
    <w:rsid w:val="00F66DF6"/>
    <w:rsid w:val="00F66E5B"/>
    <w:rsid w:val="00F67839"/>
    <w:rsid w:val="00F70140"/>
    <w:rsid w:val="00F701C2"/>
    <w:rsid w:val="00F70239"/>
    <w:rsid w:val="00F71363"/>
    <w:rsid w:val="00F744A9"/>
    <w:rsid w:val="00F7456E"/>
    <w:rsid w:val="00F74C5F"/>
    <w:rsid w:val="00F75576"/>
    <w:rsid w:val="00F76945"/>
    <w:rsid w:val="00F76CF1"/>
    <w:rsid w:val="00F80CCE"/>
    <w:rsid w:val="00F81669"/>
    <w:rsid w:val="00F81C38"/>
    <w:rsid w:val="00F8250A"/>
    <w:rsid w:val="00F8258E"/>
    <w:rsid w:val="00F8302B"/>
    <w:rsid w:val="00F8348B"/>
    <w:rsid w:val="00F8366A"/>
    <w:rsid w:val="00F836A4"/>
    <w:rsid w:val="00F8398D"/>
    <w:rsid w:val="00F8558A"/>
    <w:rsid w:val="00F858F4"/>
    <w:rsid w:val="00F85B97"/>
    <w:rsid w:val="00F863BE"/>
    <w:rsid w:val="00F86CB9"/>
    <w:rsid w:val="00F8793C"/>
    <w:rsid w:val="00F87BFA"/>
    <w:rsid w:val="00F901A8"/>
    <w:rsid w:val="00F9035C"/>
    <w:rsid w:val="00F91F43"/>
    <w:rsid w:val="00F922C1"/>
    <w:rsid w:val="00F92B7C"/>
    <w:rsid w:val="00F95AAD"/>
    <w:rsid w:val="00F9675B"/>
    <w:rsid w:val="00F96DBF"/>
    <w:rsid w:val="00F96FF6"/>
    <w:rsid w:val="00F97167"/>
    <w:rsid w:val="00F97885"/>
    <w:rsid w:val="00F9798E"/>
    <w:rsid w:val="00FA03C3"/>
    <w:rsid w:val="00FA0BA9"/>
    <w:rsid w:val="00FA1170"/>
    <w:rsid w:val="00FA22AD"/>
    <w:rsid w:val="00FA38E7"/>
    <w:rsid w:val="00FA3CB0"/>
    <w:rsid w:val="00FA4806"/>
    <w:rsid w:val="00FA480A"/>
    <w:rsid w:val="00FA4949"/>
    <w:rsid w:val="00FA4E38"/>
    <w:rsid w:val="00FA6C26"/>
    <w:rsid w:val="00FA741A"/>
    <w:rsid w:val="00FA7599"/>
    <w:rsid w:val="00FA7756"/>
    <w:rsid w:val="00FB0E72"/>
    <w:rsid w:val="00FB0EC2"/>
    <w:rsid w:val="00FB194F"/>
    <w:rsid w:val="00FB577B"/>
    <w:rsid w:val="00FB57DE"/>
    <w:rsid w:val="00FB5C23"/>
    <w:rsid w:val="00FB6C4F"/>
    <w:rsid w:val="00FB7633"/>
    <w:rsid w:val="00FC0009"/>
    <w:rsid w:val="00FC0C74"/>
    <w:rsid w:val="00FC10CF"/>
    <w:rsid w:val="00FC2D2E"/>
    <w:rsid w:val="00FC3965"/>
    <w:rsid w:val="00FC3ACE"/>
    <w:rsid w:val="00FC5D97"/>
    <w:rsid w:val="00FC73ED"/>
    <w:rsid w:val="00FC7A70"/>
    <w:rsid w:val="00FC7F41"/>
    <w:rsid w:val="00FC7FB6"/>
    <w:rsid w:val="00FD076E"/>
    <w:rsid w:val="00FD1A18"/>
    <w:rsid w:val="00FD1E06"/>
    <w:rsid w:val="00FD2E0E"/>
    <w:rsid w:val="00FD4741"/>
    <w:rsid w:val="00FD4831"/>
    <w:rsid w:val="00FD4A43"/>
    <w:rsid w:val="00FD4DFE"/>
    <w:rsid w:val="00FD5505"/>
    <w:rsid w:val="00FD5E88"/>
    <w:rsid w:val="00FD7D30"/>
    <w:rsid w:val="00FE0255"/>
    <w:rsid w:val="00FE0D21"/>
    <w:rsid w:val="00FE243A"/>
    <w:rsid w:val="00FE31D7"/>
    <w:rsid w:val="00FE34A7"/>
    <w:rsid w:val="00FE3CD0"/>
    <w:rsid w:val="00FE44B2"/>
    <w:rsid w:val="00FE55AD"/>
    <w:rsid w:val="00FE62E0"/>
    <w:rsid w:val="00FE6956"/>
    <w:rsid w:val="00FF039B"/>
    <w:rsid w:val="00FF06F3"/>
    <w:rsid w:val="00FF11DD"/>
    <w:rsid w:val="00FF19C8"/>
    <w:rsid w:val="00FF2B3B"/>
    <w:rsid w:val="00FF2EAC"/>
    <w:rsid w:val="00FF3D5F"/>
    <w:rsid w:val="00FF5083"/>
    <w:rsid w:val="00FF528C"/>
    <w:rsid w:val="00FF618D"/>
    <w:rsid w:val="00FF694F"/>
    <w:rsid w:val="00FF7149"/>
    <w:rsid w:val="00FF72CA"/>
    <w:rsid w:val="00FF7383"/>
    <w:rsid w:val="00FF7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B1F95"/>
  <w15:docId w15:val="{8293D4F8-2032-4CB8-8C85-40912A354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5"/>
    <w:rPr>
      <w:rFonts w:ascii="Garamond" w:hAnsi="Garamond"/>
    </w:rPr>
  </w:style>
  <w:style w:type="paragraph" w:styleId="Heading1">
    <w:name w:val="heading 1"/>
    <w:aliases w:val="CP H1"/>
    <w:basedOn w:val="Normal"/>
    <w:next w:val="Normal"/>
    <w:link w:val="Heading1Char"/>
    <w:uiPriority w:val="9"/>
    <w:qFormat/>
    <w:rsid w:val="00D25404"/>
    <w:pPr>
      <w:keepNext/>
      <w:numPr>
        <w:numId w:val="44"/>
      </w:numPr>
      <w:spacing w:after="240"/>
      <w:jc w:val="center"/>
      <w:outlineLvl w:val="0"/>
    </w:pPr>
    <w:rPr>
      <w:rFonts w:eastAsiaTheme="majorEastAsia"/>
      <w:b/>
      <w:bCs/>
      <w:caps/>
      <w:sz w:val="28"/>
      <w:szCs w:val="28"/>
    </w:rPr>
  </w:style>
  <w:style w:type="paragraph" w:styleId="Heading2">
    <w:name w:val="heading 2"/>
    <w:aliases w:val="CP H2"/>
    <w:basedOn w:val="Normal"/>
    <w:next w:val="Normal"/>
    <w:link w:val="Heading2Char"/>
    <w:uiPriority w:val="9"/>
    <w:unhideWhenUsed/>
    <w:qFormat/>
    <w:rsid w:val="006072B5"/>
    <w:pPr>
      <w:keepNext/>
      <w:numPr>
        <w:ilvl w:val="1"/>
        <w:numId w:val="18"/>
      </w:numPr>
      <w:spacing w:after="240"/>
      <w:jc w:val="both"/>
      <w:outlineLvl w:val="1"/>
    </w:pPr>
    <w:rPr>
      <w:rFonts w:eastAsiaTheme="majorEastAsia"/>
      <w:b/>
      <w:bCs/>
      <w:szCs w:val="26"/>
    </w:rPr>
  </w:style>
  <w:style w:type="paragraph" w:styleId="Heading3">
    <w:name w:val="heading 3"/>
    <w:aliases w:val="CP H3"/>
    <w:basedOn w:val="Normal"/>
    <w:next w:val="Normal"/>
    <w:link w:val="Heading3Char"/>
    <w:uiPriority w:val="9"/>
    <w:unhideWhenUsed/>
    <w:qFormat/>
    <w:rsid w:val="006072B5"/>
    <w:pPr>
      <w:keepNext/>
      <w:numPr>
        <w:ilvl w:val="2"/>
        <w:numId w:val="18"/>
      </w:numPr>
      <w:spacing w:after="240"/>
      <w:jc w:val="both"/>
      <w:outlineLvl w:val="2"/>
    </w:pPr>
    <w:rPr>
      <w:rFonts w:eastAsiaTheme="majorEastAsia"/>
      <w:b/>
      <w:bCs/>
    </w:rPr>
  </w:style>
  <w:style w:type="paragraph" w:styleId="Heading4">
    <w:name w:val="heading 4"/>
    <w:aliases w:val="CP H4"/>
    <w:basedOn w:val="Normal"/>
    <w:next w:val="Normal"/>
    <w:link w:val="Heading4Char"/>
    <w:uiPriority w:val="9"/>
    <w:unhideWhenUsed/>
    <w:qFormat/>
    <w:rsid w:val="006072B5"/>
    <w:pPr>
      <w:numPr>
        <w:ilvl w:val="3"/>
        <w:numId w:val="18"/>
      </w:numPr>
      <w:spacing w:after="240"/>
      <w:jc w:val="both"/>
      <w:outlineLvl w:val="3"/>
    </w:pPr>
    <w:rPr>
      <w:rFonts w:eastAsiaTheme="majorEastAsia"/>
      <w:b/>
      <w:bCs/>
      <w:iCs/>
    </w:rPr>
  </w:style>
  <w:style w:type="paragraph" w:styleId="Heading5">
    <w:name w:val="heading 5"/>
    <w:aliases w:val="CP H5"/>
    <w:basedOn w:val="Normal"/>
    <w:next w:val="Normal"/>
    <w:link w:val="Heading5Char"/>
    <w:uiPriority w:val="9"/>
    <w:unhideWhenUsed/>
    <w:qFormat/>
    <w:rsid w:val="006072B5"/>
    <w:pPr>
      <w:numPr>
        <w:ilvl w:val="4"/>
        <w:numId w:val="18"/>
      </w:numPr>
      <w:spacing w:after="240"/>
      <w:jc w:val="both"/>
      <w:outlineLvl w:val="4"/>
    </w:pPr>
    <w:rPr>
      <w:rFonts w:eastAsiaTheme="majorEastAsia"/>
      <w:b/>
    </w:rPr>
  </w:style>
  <w:style w:type="paragraph" w:styleId="Heading6">
    <w:name w:val="heading 6"/>
    <w:aliases w:val="CP H6"/>
    <w:basedOn w:val="Normal"/>
    <w:next w:val="Normal"/>
    <w:link w:val="Heading6Char"/>
    <w:uiPriority w:val="9"/>
    <w:unhideWhenUsed/>
    <w:qFormat/>
    <w:rsid w:val="006072B5"/>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6072B5"/>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72B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72B5"/>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72B5"/>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uiPriority w:val="99"/>
    <w:semiHidden/>
    <w:unhideWhenUsed/>
    <w:rsid w:val="006072B5"/>
    <w:pPr>
      <w:numPr>
        <w:numId w:val="1"/>
      </w:numPr>
    </w:pPr>
  </w:style>
  <w:style w:type="numbering" w:styleId="1ai">
    <w:name w:val="Outline List 1"/>
    <w:basedOn w:val="NoList"/>
    <w:uiPriority w:val="99"/>
    <w:semiHidden/>
    <w:unhideWhenUsed/>
    <w:rsid w:val="006072B5"/>
    <w:pPr>
      <w:numPr>
        <w:numId w:val="2"/>
      </w:numPr>
    </w:pPr>
  </w:style>
  <w:style w:type="character" w:customStyle="1" w:styleId="Heading1Char">
    <w:name w:val="Heading 1 Char"/>
    <w:aliases w:val="CP H1 Char"/>
    <w:basedOn w:val="DefaultParagraphFont"/>
    <w:link w:val="Heading1"/>
    <w:uiPriority w:val="9"/>
    <w:rsid w:val="00D25404"/>
    <w:rPr>
      <w:rFonts w:ascii="Garamond" w:eastAsiaTheme="majorEastAsia" w:hAnsi="Garamond"/>
      <w:b/>
      <w:bCs/>
      <w:caps/>
      <w:sz w:val="28"/>
      <w:szCs w:val="28"/>
    </w:rPr>
  </w:style>
  <w:style w:type="character" w:customStyle="1" w:styleId="Heading2Char">
    <w:name w:val="Heading 2 Char"/>
    <w:aliases w:val="CP H2 Char"/>
    <w:basedOn w:val="DefaultParagraphFont"/>
    <w:link w:val="Heading2"/>
    <w:uiPriority w:val="9"/>
    <w:rsid w:val="006072B5"/>
    <w:rPr>
      <w:rFonts w:ascii="Garamond" w:eastAsiaTheme="majorEastAsia" w:hAnsi="Garamond"/>
      <w:b/>
      <w:bCs/>
      <w:szCs w:val="26"/>
    </w:rPr>
  </w:style>
  <w:style w:type="character" w:customStyle="1" w:styleId="Heading3Char">
    <w:name w:val="Heading 3 Char"/>
    <w:aliases w:val="CP H3 Char"/>
    <w:basedOn w:val="DefaultParagraphFont"/>
    <w:link w:val="Heading3"/>
    <w:uiPriority w:val="9"/>
    <w:rsid w:val="006072B5"/>
    <w:rPr>
      <w:rFonts w:ascii="Garamond" w:eastAsiaTheme="majorEastAsia" w:hAnsi="Garamond"/>
      <w:b/>
      <w:bCs/>
    </w:rPr>
  </w:style>
  <w:style w:type="character" w:customStyle="1" w:styleId="Heading4Char">
    <w:name w:val="Heading 4 Char"/>
    <w:aliases w:val="CP H4 Char"/>
    <w:basedOn w:val="DefaultParagraphFont"/>
    <w:link w:val="Heading4"/>
    <w:uiPriority w:val="9"/>
    <w:rsid w:val="006072B5"/>
    <w:rPr>
      <w:rFonts w:ascii="Garamond" w:eastAsiaTheme="majorEastAsia" w:hAnsi="Garamond"/>
      <w:b/>
      <w:bCs/>
      <w:iCs/>
    </w:rPr>
  </w:style>
  <w:style w:type="character" w:customStyle="1" w:styleId="Heading5Char">
    <w:name w:val="Heading 5 Char"/>
    <w:aliases w:val="CP H5 Char"/>
    <w:basedOn w:val="DefaultParagraphFont"/>
    <w:link w:val="Heading5"/>
    <w:uiPriority w:val="9"/>
    <w:rsid w:val="006072B5"/>
    <w:rPr>
      <w:rFonts w:ascii="Garamond" w:eastAsiaTheme="majorEastAsia" w:hAnsi="Garamond"/>
      <w:b/>
    </w:rPr>
  </w:style>
  <w:style w:type="character" w:customStyle="1" w:styleId="Heading6Char">
    <w:name w:val="Heading 6 Char"/>
    <w:aliases w:val="CP H6 Char"/>
    <w:basedOn w:val="DefaultParagraphFont"/>
    <w:link w:val="Heading6"/>
    <w:uiPriority w:val="9"/>
    <w:rsid w:val="006072B5"/>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6072B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72B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72B5"/>
    <w:rPr>
      <w:rFonts w:asciiTheme="majorHAnsi" w:eastAsiaTheme="majorEastAsia" w:hAnsiTheme="majorHAnsi" w:cstheme="majorBidi"/>
      <w:i/>
      <w:iCs/>
      <w:color w:val="404040" w:themeColor="text1" w:themeTint="BF"/>
      <w:sz w:val="20"/>
      <w:szCs w:val="20"/>
    </w:rPr>
  </w:style>
  <w:style w:type="numbering" w:styleId="ArticleSection">
    <w:name w:val="Outline List 3"/>
    <w:basedOn w:val="NoList"/>
    <w:uiPriority w:val="99"/>
    <w:semiHidden/>
    <w:unhideWhenUsed/>
    <w:rsid w:val="006072B5"/>
    <w:pPr>
      <w:numPr>
        <w:numId w:val="3"/>
      </w:numPr>
    </w:pPr>
  </w:style>
  <w:style w:type="paragraph" w:styleId="BalloonText">
    <w:name w:val="Balloon Text"/>
    <w:basedOn w:val="Normal"/>
    <w:link w:val="BalloonTextChar"/>
    <w:uiPriority w:val="99"/>
    <w:semiHidden/>
    <w:unhideWhenUsed/>
    <w:rsid w:val="006072B5"/>
    <w:rPr>
      <w:rFonts w:ascii="Tahoma" w:hAnsi="Tahoma" w:cs="Tahoma"/>
      <w:sz w:val="16"/>
      <w:szCs w:val="16"/>
    </w:rPr>
  </w:style>
  <w:style w:type="character" w:customStyle="1" w:styleId="BalloonTextChar">
    <w:name w:val="Balloon Text Char"/>
    <w:basedOn w:val="DefaultParagraphFont"/>
    <w:link w:val="BalloonText"/>
    <w:uiPriority w:val="99"/>
    <w:semiHidden/>
    <w:rsid w:val="006072B5"/>
    <w:rPr>
      <w:rFonts w:ascii="Tahoma" w:hAnsi="Tahoma" w:cs="Tahoma"/>
      <w:sz w:val="16"/>
      <w:szCs w:val="16"/>
    </w:rPr>
  </w:style>
  <w:style w:type="paragraph" w:styleId="Bibliography">
    <w:name w:val="Bibliography"/>
    <w:basedOn w:val="Normal"/>
    <w:next w:val="Normal"/>
    <w:uiPriority w:val="37"/>
    <w:semiHidden/>
    <w:unhideWhenUsed/>
    <w:rsid w:val="006072B5"/>
  </w:style>
  <w:style w:type="paragraph" w:styleId="BlockText">
    <w:name w:val="Block Text"/>
    <w:basedOn w:val="Normal"/>
    <w:uiPriority w:val="99"/>
    <w:semiHidden/>
    <w:unhideWhenUsed/>
    <w:rsid w:val="006072B5"/>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BodyText">
    <w:name w:val="Body Text"/>
    <w:basedOn w:val="Normal"/>
    <w:link w:val="BodyTextChar"/>
    <w:uiPriority w:val="99"/>
    <w:unhideWhenUsed/>
    <w:qFormat/>
    <w:rsid w:val="006072B5"/>
    <w:pPr>
      <w:spacing w:after="240"/>
      <w:jc w:val="both"/>
    </w:pPr>
  </w:style>
  <w:style w:type="character" w:customStyle="1" w:styleId="BodyTextChar">
    <w:name w:val="Body Text Char"/>
    <w:basedOn w:val="DefaultParagraphFont"/>
    <w:link w:val="BodyText"/>
    <w:uiPriority w:val="99"/>
    <w:rsid w:val="006072B5"/>
    <w:rPr>
      <w:rFonts w:ascii="Garamond" w:hAnsi="Garamond"/>
    </w:rPr>
  </w:style>
  <w:style w:type="paragraph" w:styleId="BodyText2">
    <w:name w:val="Body Text 2"/>
    <w:basedOn w:val="Normal"/>
    <w:link w:val="BodyText2Char"/>
    <w:uiPriority w:val="99"/>
    <w:unhideWhenUsed/>
    <w:qFormat/>
    <w:rsid w:val="006072B5"/>
    <w:pPr>
      <w:spacing w:after="240"/>
      <w:jc w:val="both"/>
    </w:pPr>
  </w:style>
  <w:style w:type="character" w:customStyle="1" w:styleId="BodyText2Char">
    <w:name w:val="Body Text 2 Char"/>
    <w:basedOn w:val="DefaultParagraphFont"/>
    <w:link w:val="BodyText2"/>
    <w:uiPriority w:val="99"/>
    <w:rsid w:val="006072B5"/>
    <w:rPr>
      <w:rFonts w:ascii="Garamond" w:hAnsi="Garamond"/>
    </w:rPr>
  </w:style>
  <w:style w:type="paragraph" w:styleId="BodyText3">
    <w:name w:val="Body Text 3"/>
    <w:basedOn w:val="Normal"/>
    <w:link w:val="BodyText3Char"/>
    <w:uiPriority w:val="99"/>
    <w:unhideWhenUsed/>
    <w:qFormat/>
    <w:rsid w:val="006072B5"/>
    <w:pPr>
      <w:spacing w:after="240"/>
      <w:ind w:left="720"/>
      <w:jc w:val="both"/>
    </w:pPr>
    <w:rPr>
      <w:szCs w:val="16"/>
    </w:rPr>
  </w:style>
  <w:style w:type="character" w:customStyle="1" w:styleId="BodyText3Char">
    <w:name w:val="Body Text 3 Char"/>
    <w:basedOn w:val="DefaultParagraphFont"/>
    <w:link w:val="BodyText3"/>
    <w:uiPriority w:val="99"/>
    <w:rsid w:val="006072B5"/>
    <w:rPr>
      <w:rFonts w:ascii="Garamond" w:hAnsi="Garamond"/>
      <w:szCs w:val="16"/>
    </w:rPr>
  </w:style>
  <w:style w:type="paragraph" w:styleId="BodyTextFirstIndent">
    <w:name w:val="Body Text First Indent"/>
    <w:basedOn w:val="BodyText"/>
    <w:link w:val="BodyTextFirstIndentChar"/>
    <w:uiPriority w:val="99"/>
    <w:unhideWhenUsed/>
    <w:rsid w:val="006072B5"/>
    <w:pPr>
      <w:spacing w:after="0"/>
      <w:ind w:firstLine="360"/>
    </w:pPr>
  </w:style>
  <w:style w:type="character" w:customStyle="1" w:styleId="BodyTextFirstIndentChar">
    <w:name w:val="Body Text First Indent Char"/>
    <w:basedOn w:val="BodyTextChar"/>
    <w:link w:val="BodyTextFirstIndent"/>
    <w:uiPriority w:val="99"/>
    <w:rsid w:val="006072B5"/>
    <w:rPr>
      <w:rFonts w:ascii="Garamond" w:hAnsi="Garamond"/>
    </w:rPr>
  </w:style>
  <w:style w:type="paragraph" w:styleId="BodyTextIndent">
    <w:name w:val="Body Text Indent"/>
    <w:basedOn w:val="Normal"/>
    <w:link w:val="BodyTextIndentChar"/>
    <w:uiPriority w:val="99"/>
    <w:semiHidden/>
    <w:unhideWhenUsed/>
    <w:rsid w:val="006072B5"/>
    <w:pPr>
      <w:spacing w:after="120"/>
      <w:ind w:left="360"/>
    </w:pPr>
  </w:style>
  <w:style w:type="character" w:customStyle="1" w:styleId="BodyTextIndentChar">
    <w:name w:val="Body Text Indent Char"/>
    <w:basedOn w:val="DefaultParagraphFont"/>
    <w:link w:val="BodyTextIndent"/>
    <w:uiPriority w:val="99"/>
    <w:semiHidden/>
    <w:rsid w:val="006072B5"/>
    <w:rPr>
      <w:rFonts w:ascii="Garamond" w:hAnsi="Garamond"/>
    </w:rPr>
  </w:style>
  <w:style w:type="paragraph" w:styleId="BodyTextFirstIndent2">
    <w:name w:val="Body Text First Indent 2"/>
    <w:basedOn w:val="BodyTextIndent"/>
    <w:link w:val="BodyTextFirstIndent2Char"/>
    <w:uiPriority w:val="99"/>
    <w:semiHidden/>
    <w:unhideWhenUsed/>
    <w:rsid w:val="006072B5"/>
    <w:pPr>
      <w:spacing w:after="0"/>
      <w:ind w:firstLine="360"/>
    </w:pPr>
  </w:style>
  <w:style w:type="character" w:customStyle="1" w:styleId="BodyTextFirstIndent2Char">
    <w:name w:val="Body Text First Indent 2 Char"/>
    <w:basedOn w:val="BodyTextIndentChar"/>
    <w:link w:val="BodyTextFirstIndent2"/>
    <w:uiPriority w:val="99"/>
    <w:semiHidden/>
    <w:rsid w:val="006072B5"/>
    <w:rPr>
      <w:rFonts w:ascii="Garamond" w:hAnsi="Garamond"/>
    </w:rPr>
  </w:style>
  <w:style w:type="paragraph" w:styleId="BodyTextIndent2">
    <w:name w:val="Body Text Indent 2"/>
    <w:basedOn w:val="Normal"/>
    <w:link w:val="BodyTextIndent2Char"/>
    <w:uiPriority w:val="99"/>
    <w:semiHidden/>
    <w:unhideWhenUsed/>
    <w:rsid w:val="006072B5"/>
    <w:pPr>
      <w:spacing w:after="120" w:line="480" w:lineRule="auto"/>
      <w:ind w:left="360"/>
    </w:pPr>
  </w:style>
  <w:style w:type="character" w:customStyle="1" w:styleId="BodyTextIndent2Char">
    <w:name w:val="Body Text Indent 2 Char"/>
    <w:basedOn w:val="DefaultParagraphFont"/>
    <w:link w:val="BodyTextIndent2"/>
    <w:uiPriority w:val="99"/>
    <w:semiHidden/>
    <w:rsid w:val="006072B5"/>
    <w:rPr>
      <w:rFonts w:ascii="Garamond" w:hAnsi="Garamond"/>
    </w:rPr>
  </w:style>
  <w:style w:type="paragraph" w:styleId="BodyTextIndent3">
    <w:name w:val="Body Text Indent 3"/>
    <w:basedOn w:val="Normal"/>
    <w:link w:val="BodyTextIndent3Char"/>
    <w:uiPriority w:val="99"/>
    <w:semiHidden/>
    <w:unhideWhenUsed/>
    <w:rsid w:val="006072B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72B5"/>
    <w:rPr>
      <w:rFonts w:ascii="Garamond" w:hAnsi="Garamond"/>
      <w:sz w:val="16"/>
      <w:szCs w:val="16"/>
    </w:rPr>
  </w:style>
  <w:style w:type="character" w:styleId="BookTitle">
    <w:name w:val="Book Title"/>
    <w:basedOn w:val="DefaultParagraphFont"/>
    <w:uiPriority w:val="33"/>
    <w:qFormat/>
    <w:rsid w:val="006072B5"/>
    <w:rPr>
      <w:b/>
      <w:bCs/>
      <w:smallCaps/>
      <w:spacing w:val="5"/>
    </w:rPr>
  </w:style>
  <w:style w:type="paragraph" w:styleId="Caption">
    <w:name w:val="caption"/>
    <w:basedOn w:val="Normal"/>
    <w:next w:val="Normal"/>
    <w:uiPriority w:val="35"/>
    <w:semiHidden/>
    <w:unhideWhenUsed/>
    <w:qFormat/>
    <w:rsid w:val="006072B5"/>
    <w:pPr>
      <w:spacing w:after="200"/>
    </w:pPr>
    <w:rPr>
      <w:b/>
      <w:bCs/>
      <w:color w:val="5B9BD5" w:themeColor="accent1"/>
      <w:sz w:val="18"/>
      <w:szCs w:val="18"/>
    </w:rPr>
  </w:style>
  <w:style w:type="paragraph" w:styleId="Closing">
    <w:name w:val="Closing"/>
    <w:basedOn w:val="Normal"/>
    <w:link w:val="ClosingChar"/>
    <w:uiPriority w:val="99"/>
    <w:semiHidden/>
    <w:unhideWhenUsed/>
    <w:rsid w:val="006072B5"/>
    <w:pPr>
      <w:ind w:left="4320"/>
    </w:pPr>
  </w:style>
  <w:style w:type="character" w:customStyle="1" w:styleId="ClosingChar">
    <w:name w:val="Closing Char"/>
    <w:basedOn w:val="DefaultParagraphFont"/>
    <w:link w:val="Closing"/>
    <w:uiPriority w:val="99"/>
    <w:semiHidden/>
    <w:rsid w:val="006072B5"/>
    <w:rPr>
      <w:rFonts w:ascii="Garamond" w:hAnsi="Garamond"/>
    </w:rPr>
  </w:style>
  <w:style w:type="table" w:styleId="ColorfulGrid">
    <w:name w:val="Colorful Grid"/>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rsid w:val="006072B5"/>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6072B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72B5"/>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rsid w:val="006072B5"/>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6072B5"/>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6072B5"/>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6072B5"/>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rsid w:val="006072B5"/>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72B5"/>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72B5"/>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6072B5"/>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72B5"/>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72B5"/>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6072B5"/>
    <w:rPr>
      <w:sz w:val="16"/>
      <w:szCs w:val="16"/>
    </w:rPr>
  </w:style>
  <w:style w:type="paragraph" w:styleId="CommentText">
    <w:name w:val="annotation text"/>
    <w:basedOn w:val="Normal"/>
    <w:link w:val="CommentTextChar"/>
    <w:uiPriority w:val="99"/>
    <w:unhideWhenUsed/>
    <w:rsid w:val="006072B5"/>
    <w:rPr>
      <w:sz w:val="20"/>
      <w:szCs w:val="20"/>
    </w:rPr>
  </w:style>
  <w:style w:type="character" w:customStyle="1" w:styleId="CommentTextChar">
    <w:name w:val="Comment Text Char"/>
    <w:basedOn w:val="DefaultParagraphFont"/>
    <w:link w:val="CommentText"/>
    <w:uiPriority w:val="99"/>
    <w:rsid w:val="006072B5"/>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6072B5"/>
    <w:rPr>
      <w:b/>
      <w:bCs/>
    </w:rPr>
  </w:style>
  <w:style w:type="character" w:customStyle="1" w:styleId="CommentSubjectChar">
    <w:name w:val="Comment Subject Char"/>
    <w:basedOn w:val="CommentTextChar"/>
    <w:link w:val="CommentSubject"/>
    <w:uiPriority w:val="99"/>
    <w:semiHidden/>
    <w:rsid w:val="006072B5"/>
    <w:rPr>
      <w:rFonts w:ascii="Garamond" w:hAnsi="Garamond"/>
      <w:b/>
      <w:bCs/>
      <w:sz w:val="20"/>
      <w:szCs w:val="20"/>
    </w:rPr>
  </w:style>
  <w:style w:type="table" w:styleId="DarkList">
    <w:name w:val="Dark List"/>
    <w:basedOn w:val="TableNormal"/>
    <w:uiPriority w:val="70"/>
    <w:semiHidden/>
    <w:rsid w:val="006072B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6072B5"/>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rsid w:val="006072B5"/>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6072B5"/>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6072B5"/>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6072B5"/>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rsid w:val="006072B5"/>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6072B5"/>
  </w:style>
  <w:style w:type="character" w:customStyle="1" w:styleId="DateChar">
    <w:name w:val="Date Char"/>
    <w:basedOn w:val="DefaultParagraphFont"/>
    <w:link w:val="Date"/>
    <w:uiPriority w:val="99"/>
    <w:semiHidden/>
    <w:rsid w:val="006072B5"/>
    <w:rPr>
      <w:rFonts w:ascii="Garamond" w:hAnsi="Garamond"/>
    </w:rPr>
  </w:style>
  <w:style w:type="paragraph" w:styleId="DocumentMap">
    <w:name w:val="Document Map"/>
    <w:basedOn w:val="Normal"/>
    <w:link w:val="DocumentMapChar"/>
    <w:uiPriority w:val="99"/>
    <w:semiHidden/>
    <w:unhideWhenUsed/>
    <w:rsid w:val="006072B5"/>
    <w:rPr>
      <w:rFonts w:ascii="Tahoma" w:hAnsi="Tahoma" w:cs="Tahoma"/>
      <w:sz w:val="16"/>
      <w:szCs w:val="16"/>
    </w:rPr>
  </w:style>
  <w:style w:type="character" w:customStyle="1" w:styleId="DocumentMapChar">
    <w:name w:val="Document Map Char"/>
    <w:basedOn w:val="DefaultParagraphFont"/>
    <w:link w:val="DocumentMap"/>
    <w:uiPriority w:val="99"/>
    <w:semiHidden/>
    <w:rsid w:val="006072B5"/>
    <w:rPr>
      <w:rFonts w:ascii="Tahoma" w:hAnsi="Tahoma" w:cs="Tahoma"/>
      <w:sz w:val="16"/>
      <w:szCs w:val="16"/>
    </w:rPr>
  </w:style>
  <w:style w:type="paragraph" w:styleId="E-mailSignature">
    <w:name w:val="E-mail Signature"/>
    <w:basedOn w:val="Normal"/>
    <w:link w:val="E-mailSignatureChar"/>
    <w:uiPriority w:val="99"/>
    <w:semiHidden/>
    <w:unhideWhenUsed/>
    <w:rsid w:val="006072B5"/>
  </w:style>
  <w:style w:type="character" w:customStyle="1" w:styleId="E-mailSignatureChar">
    <w:name w:val="E-mail Signature Char"/>
    <w:basedOn w:val="DefaultParagraphFont"/>
    <w:link w:val="E-mailSignature"/>
    <w:uiPriority w:val="99"/>
    <w:semiHidden/>
    <w:rsid w:val="006072B5"/>
    <w:rPr>
      <w:rFonts w:ascii="Garamond" w:hAnsi="Garamond"/>
    </w:rPr>
  </w:style>
  <w:style w:type="character" w:styleId="Emphasis">
    <w:name w:val="Emphasis"/>
    <w:basedOn w:val="DefaultParagraphFont"/>
    <w:uiPriority w:val="20"/>
    <w:qFormat/>
    <w:rsid w:val="006072B5"/>
    <w:rPr>
      <w:i/>
      <w:iCs/>
    </w:rPr>
  </w:style>
  <w:style w:type="character" w:styleId="EndnoteReference">
    <w:name w:val="endnote reference"/>
    <w:basedOn w:val="DefaultParagraphFont"/>
    <w:uiPriority w:val="99"/>
    <w:semiHidden/>
    <w:unhideWhenUsed/>
    <w:rsid w:val="006072B5"/>
    <w:rPr>
      <w:vertAlign w:val="superscript"/>
    </w:rPr>
  </w:style>
  <w:style w:type="paragraph" w:styleId="EndnoteText">
    <w:name w:val="endnote text"/>
    <w:basedOn w:val="Normal"/>
    <w:link w:val="EndnoteTextChar"/>
    <w:uiPriority w:val="99"/>
    <w:semiHidden/>
    <w:unhideWhenUsed/>
    <w:rsid w:val="006072B5"/>
    <w:rPr>
      <w:sz w:val="20"/>
      <w:szCs w:val="20"/>
    </w:rPr>
  </w:style>
  <w:style w:type="character" w:customStyle="1" w:styleId="EndnoteTextChar">
    <w:name w:val="Endnote Text Char"/>
    <w:basedOn w:val="DefaultParagraphFont"/>
    <w:link w:val="EndnoteText"/>
    <w:uiPriority w:val="99"/>
    <w:semiHidden/>
    <w:rsid w:val="006072B5"/>
    <w:rPr>
      <w:rFonts w:ascii="Garamond" w:hAnsi="Garamond"/>
      <w:sz w:val="20"/>
      <w:szCs w:val="20"/>
    </w:rPr>
  </w:style>
  <w:style w:type="paragraph" w:styleId="EnvelopeAddress">
    <w:name w:val="envelope address"/>
    <w:basedOn w:val="Normal"/>
    <w:uiPriority w:val="99"/>
    <w:semiHidden/>
    <w:unhideWhenUsed/>
    <w:rsid w:val="006072B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6072B5"/>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6072B5"/>
    <w:rPr>
      <w:color w:val="954F72" w:themeColor="followedHyperlink"/>
      <w:u w:val="single"/>
    </w:rPr>
  </w:style>
  <w:style w:type="paragraph" w:styleId="Footer">
    <w:name w:val="footer"/>
    <w:basedOn w:val="Normal"/>
    <w:link w:val="FooterChar"/>
    <w:uiPriority w:val="99"/>
    <w:unhideWhenUsed/>
    <w:rsid w:val="006072B5"/>
    <w:pPr>
      <w:tabs>
        <w:tab w:val="center" w:pos="4680"/>
        <w:tab w:val="right" w:pos="9360"/>
      </w:tabs>
    </w:pPr>
  </w:style>
  <w:style w:type="character" w:customStyle="1" w:styleId="FooterChar">
    <w:name w:val="Footer Char"/>
    <w:basedOn w:val="DefaultParagraphFont"/>
    <w:link w:val="Footer"/>
    <w:uiPriority w:val="99"/>
    <w:rsid w:val="006072B5"/>
    <w:rPr>
      <w:rFonts w:ascii="Garamond" w:hAnsi="Garamond"/>
    </w:rPr>
  </w:style>
  <w:style w:type="character" w:styleId="FootnoteReference">
    <w:name w:val="footnote reference"/>
    <w:basedOn w:val="DefaultParagraphFont"/>
    <w:uiPriority w:val="99"/>
    <w:semiHidden/>
    <w:unhideWhenUsed/>
    <w:rsid w:val="006072B5"/>
    <w:rPr>
      <w:vertAlign w:val="superscript"/>
    </w:rPr>
  </w:style>
  <w:style w:type="paragraph" w:styleId="FootnoteText">
    <w:name w:val="footnote text"/>
    <w:basedOn w:val="Normal"/>
    <w:link w:val="FootnoteTextChar"/>
    <w:uiPriority w:val="99"/>
    <w:semiHidden/>
    <w:unhideWhenUsed/>
    <w:rsid w:val="006072B5"/>
    <w:rPr>
      <w:sz w:val="20"/>
      <w:szCs w:val="20"/>
    </w:rPr>
  </w:style>
  <w:style w:type="character" w:customStyle="1" w:styleId="FootnoteTextChar">
    <w:name w:val="Footnote Text Char"/>
    <w:basedOn w:val="DefaultParagraphFont"/>
    <w:link w:val="FootnoteText"/>
    <w:uiPriority w:val="99"/>
    <w:semiHidden/>
    <w:rsid w:val="006072B5"/>
    <w:rPr>
      <w:rFonts w:ascii="Garamond" w:hAnsi="Garamond"/>
      <w:sz w:val="20"/>
      <w:szCs w:val="20"/>
    </w:rPr>
  </w:style>
  <w:style w:type="paragraph" w:styleId="Header">
    <w:name w:val="header"/>
    <w:basedOn w:val="Normal"/>
    <w:link w:val="HeaderChar"/>
    <w:uiPriority w:val="99"/>
    <w:unhideWhenUsed/>
    <w:rsid w:val="006072B5"/>
    <w:pPr>
      <w:tabs>
        <w:tab w:val="center" w:pos="4680"/>
        <w:tab w:val="right" w:pos="9360"/>
      </w:tabs>
    </w:pPr>
  </w:style>
  <w:style w:type="character" w:customStyle="1" w:styleId="HeaderChar">
    <w:name w:val="Header Char"/>
    <w:basedOn w:val="DefaultParagraphFont"/>
    <w:link w:val="Header"/>
    <w:uiPriority w:val="99"/>
    <w:rsid w:val="006072B5"/>
    <w:rPr>
      <w:rFonts w:ascii="Garamond" w:hAnsi="Garamond"/>
    </w:rPr>
  </w:style>
  <w:style w:type="character" w:styleId="HTMLAcronym">
    <w:name w:val="HTML Acronym"/>
    <w:basedOn w:val="DefaultParagraphFont"/>
    <w:uiPriority w:val="99"/>
    <w:semiHidden/>
    <w:unhideWhenUsed/>
    <w:rsid w:val="006072B5"/>
  </w:style>
  <w:style w:type="paragraph" w:styleId="HTMLAddress">
    <w:name w:val="HTML Address"/>
    <w:basedOn w:val="Normal"/>
    <w:link w:val="HTMLAddressChar"/>
    <w:uiPriority w:val="99"/>
    <w:semiHidden/>
    <w:unhideWhenUsed/>
    <w:rsid w:val="006072B5"/>
    <w:rPr>
      <w:i/>
      <w:iCs/>
    </w:rPr>
  </w:style>
  <w:style w:type="character" w:customStyle="1" w:styleId="HTMLAddressChar">
    <w:name w:val="HTML Address Char"/>
    <w:basedOn w:val="DefaultParagraphFont"/>
    <w:link w:val="HTMLAddress"/>
    <w:uiPriority w:val="99"/>
    <w:semiHidden/>
    <w:rsid w:val="006072B5"/>
    <w:rPr>
      <w:rFonts w:ascii="Garamond" w:hAnsi="Garamond"/>
      <w:i/>
      <w:iCs/>
    </w:rPr>
  </w:style>
  <w:style w:type="character" w:styleId="HTMLCite">
    <w:name w:val="HTML Cite"/>
    <w:basedOn w:val="DefaultParagraphFont"/>
    <w:uiPriority w:val="99"/>
    <w:semiHidden/>
    <w:unhideWhenUsed/>
    <w:rsid w:val="006072B5"/>
    <w:rPr>
      <w:i/>
      <w:iCs/>
    </w:rPr>
  </w:style>
  <w:style w:type="character" w:styleId="HTMLCode">
    <w:name w:val="HTML Code"/>
    <w:basedOn w:val="DefaultParagraphFont"/>
    <w:uiPriority w:val="99"/>
    <w:semiHidden/>
    <w:unhideWhenUsed/>
    <w:rsid w:val="006072B5"/>
    <w:rPr>
      <w:rFonts w:ascii="Consolas" w:hAnsi="Consolas" w:cs="Consolas"/>
      <w:sz w:val="20"/>
      <w:szCs w:val="20"/>
    </w:rPr>
  </w:style>
  <w:style w:type="character" w:styleId="HTMLDefinition">
    <w:name w:val="HTML Definition"/>
    <w:basedOn w:val="DefaultParagraphFont"/>
    <w:uiPriority w:val="99"/>
    <w:semiHidden/>
    <w:unhideWhenUsed/>
    <w:rsid w:val="006072B5"/>
    <w:rPr>
      <w:i/>
      <w:iCs/>
    </w:rPr>
  </w:style>
  <w:style w:type="character" w:styleId="HTMLKeyboard">
    <w:name w:val="HTML Keyboard"/>
    <w:basedOn w:val="DefaultParagraphFont"/>
    <w:uiPriority w:val="99"/>
    <w:semiHidden/>
    <w:unhideWhenUsed/>
    <w:rsid w:val="006072B5"/>
    <w:rPr>
      <w:rFonts w:ascii="Consolas" w:hAnsi="Consolas" w:cs="Consolas"/>
      <w:sz w:val="20"/>
      <w:szCs w:val="20"/>
    </w:rPr>
  </w:style>
  <w:style w:type="paragraph" w:styleId="HTMLPreformatted">
    <w:name w:val="HTML Preformatted"/>
    <w:basedOn w:val="Normal"/>
    <w:link w:val="HTMLPreformattedChar"/>
    <w:uiPriority w:val="99"/>
    <w:semiHidden/>
    <w:unhideWhenUsed/>
    <w:rsid w:val="006072B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6072B5"/>
    <w:rPr>
      <w:rFonts w:ascii="Consolas" w:hAnsi="Consolas" w:cs="Consolas"/>
      <w:sz w:val="20"/>
      <w:szCs w:val="20"/>
    </w:rPr>
  </w:style>
  <w:style w:type="character" w:styleId="HTMLSample">
    <w:name w:val="HTML Sample"/>
    <w:basedOn w:val="DefaultParagraphFont"/>
    <w:uiPriority w:val="99"/>
    <w:semiHidden/>
    <w:unhideWhenUsed/>
    <w:rsid w:val="006072B5"/>
    <w:rPr>
      <w:rFonts w:ascii="Consolas" w:hAnsi="Consolas" w:cs="Consolas"/>
      <w:sz w:val="24"/>
      <w:szCs w:val="24"/>
    </w:rPr>
  </w:style>
  <w:style w:type="character" w:styleId="HTMLTypewriter">
    <w:name w:val="HTML Typewriter"/>
    <w:basedOn w:val="DefaultParagraphFont"/>
    <w:uiPriority w:val="99"/>
    <w:semiHidden/>
    <w:unhideWhenUsed/>
    <w:rsid w:val="006072B5"/>
    <w:rPr>
      <w:rFonts w:ascii="Consolas" w:hAnsi="Consolas" w:cs="Consolas"/>
      <w:sz w:val="20"/>
      <w:szCs w:val="20"/>
    </w:rPr>
  </w:style>
  <w:style w:type="character" w:styleId="HTMLVariable">
    <w:name w:val="HTML Variable"/>
    <w:basedOn w:val="DefaultParagraphFont"/>
    <w:uiPriority w:val="99"/>
    <w:semiHidden/>
    <w:unhideWhenUsed/>
    <w:rsid w:val="006072B5"/>
    <w:rPr>
      <w:i/>
      <w:iCs/>
    </w:rPr>
  </w:style>
  <w:style w:type="character" w:styleId="Hyperlink">
    <w:name w:val="Hyperlink"/>
    <w:basedOn w:val="DefaultParagraphFont"/>
    <w:uiPriority w:val="99"/>
    <w:unhideWhenUsed/>
    <w:rsid w:val="006072B5"/>
    <w:rPr>
      <w:color w:val="0563C1" w:themeColor="hyperlink"/>
      <w:u w:val="single"/>
    </w:rPr>
  </w:style>
  <w:style w:type="paragraph" w:styleId="Index1">
    <w:name w:val="index 1"/>
    <w:basedOn w:val="Normal"/>
    <w:next w:val="Normal"/>
    <w:autoRedefine/>
    <w:uiPriority w:val="99"/>
    <w:semiHidden/>
    <w:unhideWhenUsed/>
    <w:rsid w:val="006072B5"/>
    <w:pPr>
      <w:ind w:left="240" w:hanging="240"/>
    </w:pPr>
  </w:style>
  <w:style w:type="paragraph" w:styleId="Index2">
    <w:name w:val="index 2"/>
    <w:basedOn w:val="Normal"/>
    <w:next w:val="Normal"/>
    <w:autoRedefine/>
    <w:uiPriority w:val="99"/>
    <w:semiHidden/>
    <w:unhideWhenUsed/>
    <w:rsid w:val="006072B5"/>
    <w:pPr>
      <w:ind w:left="480" w:hanging="240"/>
    </w:pPr>
  </w:style>
  <w:style w:type="paragraph" w:styleId="Index3">
    <w:name w:val="index 3"/>
    <w:basedOn w:val="Normal"/>
    <w:next w:val="Normal"/>
    <w:autoRedefine/>
    <w:uiPriority w:val="99"/>
    <w:semiHidden/>
    <w:unhideWhenUsed/>
    <w:rsid w:val="006072B5"/>
    <w:pPr>
      <w:ind w:left="720" w:hanging="240"/>
    </w:pPr>
  </w:style>
  <w:style w:type="paragraph" w:styleId="Index4">
    <w:name w:val="index 4"/>
    <w:basedOn w:val="Normal"/>
    <w:next w:val="Normal"/>
    <w:autoRedefine/>
    <w:uiPriority w:val="99"/>
    <w:semiHidden/>
    <w:unhideWhenUsed/>
    <w:rsid w:val="006072B5"/>
    <w:pPr>
      <w:ind w:left="960" w:hanging="240"/>
    </w:pPr>
  </w:style>
  <w:style w:type="paragraph" w:styleId="Index5">
    <w:name w:val="index 5"/>
    <w:basedOn w:val="Normal"/>
    <w:next w:val="Normal"/>
    <w:autoRedefine/>
    <w:uiPriority w:val="99"/>
    <w:semiHidden/>
    <w:unhideWhenUsed/>
    <w:rsid w:val="006072B5"/>
    <w:pPr>
      <w:ind w:left="1200" w:hanging="240"/>
    </w:pPr>
  </w:style>
  <w:style w:type="paragraph" w:styleId="Index6">
    <w:name w:val="index 6"/>
    <w:basedOn w:val="Normal"/>
    <w:next w:val="Normal"/>
    <w:autoRedefine/>
    <w:uiPriority w:val="99"/>
    <w:semiHidden/>
    <w:unhideWhenUsed/>
    <w:rsid w:val="006072B5"/>
    <w:pPr>
      <w:ind w:left="1440" w:hanging="240"/>
    </w:pPr>
  </w:style>
  <w:style w:type="paragraph" w:styleId="Index7">
    <w:name w:val="index 7"/>
    <w:basedOn w:val="Normal"/>
    <w:next w:val="Normal"/>
    <w:autoRedefine/>
    <w:uiPriority w:val="99"/>
    <w:semiHidden/>
    <w:unhideWhenUsed/>
    <w:rsid w:val="006072B5"/>
    <w:pPr>
      <w:ind w:left="1680" w:hanging="240"/>
    </w:pPr>
  </w:style>
  <w:style w:type="paragraph" w:styleId="Index8">
    <w:name w:val="index 8"/>
    <w:basedOn w:val="Normal"/>
    <w:next w:val="Normal"/>
    <w:autoRedefine/>
    <w:uiPriority w:val="99"/>
    <w:semiHidden/>
    <w:unhideWhenUsed/>
    <w:rsid w:val="006072B5"/>
    <w:pPr>
      <w:ind w:left="1920" w:hanging="240"/>
    </w:pPr>
  </w:style>
  <w:style w:type="paragraph" w:styleId="Index9">
    <w:name w:val="index 9"/>
    <w:basedOn w:val="Normal"/>
    <w:next w:val="Normal"/>
    <w:autoRedefine/>
    <w:uiPriority w:val="99"/>
    <w:semiHidden/>
    <w:unhideWhenUsed/>
    <w:rsid w:val="006072B5"/>
    <w:pPr>
      <w:ind w:left="2160" w:hanging="240"/>
    </w:pPr>
  </w:style>
  <w:style w:type="paragraph" w:styleId="IndexHeading">
    <w:name w:val="index heading"/>
    <w:basedOn w:val="Normal"/>
    <w:next w:val="Index1"/>
    <w:uiPriority w:val="99"/>
    <w:semiHidden/>
    <w:unhideWhenUsed/>
    <w:rsid w:val="006072B5"/>
    <w:rPr>
      <w:rFonts w:asciiTheme="majorHAnsi" w:eastAsiaTheme="majorEastAsia" w:hAnsiTheme="majorHAnsi" w:cstheme="majorBidi"/>
      <w:b/>
      <w:bCs/>
    </w:rPr>
  </w:style>
  <w:style w:type="character" w:styleId="IntenseEmphasis">
    <w:name w:val="Intense Emphasis"/>
    <w:basedOn w:val="DefaultParagraphFont"/>
    <w:uiPriority w:val="21"/>
    <w:qFormat/>
    <w:rsid w:val="006072B5"/>
    <w:rPr>
      <w:b/>
      <w:bCs/>
      <w:i/>
      <w:iCs/>
      <w:color w:val="5B9BD5" w:themeColor="accent1"/>
    </w:rPr>
  </w:style>
  <w:style w:type="paragraph" w:styleId="IntenseQuote">
    <w:name w:val="Intense Quote"/>
    <w:basedOn w:val="Normal"/>
    <w:next w:val="Normal"/>
    <w:link w:val="IntenseQuoteChar"/>
    <w:uiPriority w:val="30"/>
    <w:qFormat/>
    <w:rsid w:val="006072B5"/>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6072B5"/>
    <w:rPr>
      <w:rFonts w:ascii="Garamond" w:hAnsi="Garamond"/>
      <w:b/>
      <w:bCs/>
      <w:i/>
      <w:iCs/>
      <w:color w:val="5B9BD5" w:themeColor="accent1"/>
    </w:rPr>
  </w:style>
  <w:style w:type="character" w:styleId="IntenseReference">
    <w:name w:val="Intense Reference"/>
    <w:basedOn w:val="DefaultParagraphFont"/>
    <w:uiPriority w:val="32"/>
    <w:qFormat/>
    <w:rsid w:val="006072B5"/>
    <w:rPr>
      <w:b/>
      <w:bCs/>
      <w:smallCaps/>
      <w:color w:val="ED7D31" w:themeColor="accent2"/>
      <w:spacing w:val="5"/>
      <w:u w:val="single"/>
    </w:rPr>
  </w:style>
  <w:style w:type="table" w:styleId="LightGrid">
    <w:name w:val="Light Grid"/>
    <w:basedOn w:val="TableNormal"/>
    <w:uiPriority w:val="62"/>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6072B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72B5"/>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rsid w:val="006072B5"/>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6072B5"/>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6072B5"/>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6072B5"/>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rsid w:val="006072B5"/>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6072B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72B5"/>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rsid w:val="006072B5"/>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6072B5"/>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6072B5"/>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6072B5"/>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rsid w:val="006072B5"/>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6072B5"/>
  </w:style>
  <w:style w:type="paragraph" w:styleId="List">
    <w:name w:val="List"/>
    <w:basedOn w:val="Normal"/>
    <w:uiPriority w:val="99"/>
    <w:semiHidden/>
    <w:unhideWhenUsed/>
    <w:rsid w:val="006072B5"/>
    <w:pPr>
      <w:ind w:left="360" w:hanging="360"/>
      <w:contextualSpacing/>
    </w:pPr>
  </w:style>
  <w:style w:type="paragraph" w:styleId="List2">
    <w:name w:val="List 2"/>
    <w:basedOn w:val="Normal"/>
    <w:uiPriority w:val="99"/>
    <w:semiHidden/>
    <w:unhideWhenUsed/>
    <w:rsid w:val="006072B5"/>
    <w:pPr>
      <w:ind w:left="720" w:hanging="360"/>
      <w:contextualSpacing/>
    </w:pPr>
  </w:style>
  <w:style w:type="paragraph" w:styleId="List3">
    <w:name w:val="List 3"/>
    <w:basedOn w:val="Normal"/>
    <w:uiPriority w:val="99"/>
    <w:semiHidden/>
    <w:unhideWhenUsed/>
    <w:rsid w:val="006072B5"/>
    <w:pPr>
      <w:ind w:left="1080" w:hanging="360"/>
      <w:contextualSpacing/>
    </w:pPr>
  </w:style>
  <w:style w:type="paragraph" w:styleId="List4">
    <w:name w:val="List 4"/>
    <w:basedOn w:val="Normal"/>
    <w:uiPriority w:val="99"/>
    <w:semiHidden/>
    <w:unhideWhenUsed/>
    <w:rsid w:val="006072B5"/>
    <w:pPr>
      <w:ind w:left="1440" w:hanging="360"/>
      <w:contextualSpacing/>
    </w:pPr>
  </w:style>
  <w:style w:type="paragraph" w:styleId="List5">
    <w:name w:val="List 5"/>
    <w:basedOn w:val="Normal"/>
    <w:uiPriority w:val="99"/>
    <w:semiHidden/>
    <w:unhideWhenUsed/>
    <w:rsid w:val="006072B5"/>
    <w:pPr>
      <w:ind w:left="1800" w:hanging="360"/>
      <w:contextualSpacing/>
    </w:pPr>
  </w:style>
  <w:style w:type="paragraph" w:styleId="ListBullet">
    <w:name w:val="List Bullet"/>
    <w:basedOn w:val="Normal"/>
    <w:uiPriority w:val="99"/>
    <w:semiHidden/>
    <w:unhideWhenUsed/>
    <w:rsid w:val="006072B5"/>
    <w:pPr>
      <w:numPr>
        <w:numId w:val="8"/>
      </w:numPr>
      <w:contextualSpacing/>
    </w:pPr>
  </w:style>
  <w:style w:type="paragraph" w:styleId="ListBullet2">
    <w:name w:val="List Bullet 2"/>
    <w:basedOn w:val="Normal"/>
    <w:uiPriority w:val="99"/>
    <w:semiHidden/>
    <w:unhideWhenUsed/>
    <w:rsid w:val="006072B5"/>
    <w:pPr>
      <w:numPr>
        <w:numId w:val="9"/>
      </w:numPr>
      <w:tabs>
        <w:tab w:val="clear" w:pos="720"/>
        <w:tab w:val="num" w:pos="1080"/>
      </w:tabs>
      <w:ind w:left="1080"/>
      <w:contextualSpacing/>
    </w:pPr>
  </w:style>
  <w:style w:type="paragraph" w:styleId="ListBullet3">
    <w:name w:val="List Bullet 3"/>
    <w:basedOn w:val="Normal"/>
    <w:uiPriority w:val="99"/>
    <w:semiHidden/>
    <w:unhideWhenUsed/>
    <w:rsid w:val="006072B5"/>
    <w:pPr>
      <w:numPr>
        <w:numId w:val="10"/>
      </w:numPr>
      <w:tabs>
        <w:tab w:val="clear" w:pos="1080"/>
        <w:tab w:val="num" w:pos="1440"/>
      </w:tabs>
      <w:ind w:left="1440"/>
      <w:contextualSpacing/>
    </w:pPr>
  </w:style>
  <w:style w:type="paragraph" w:styleId="ListBullet4">
    <w:name w:val="List Bullet 4"/>
    <w:basedOn w:val="Normal"/>
    <w:uiPriority w:val="99"/>
    <w:semiHidden/>
    <w:unhideWhenUsed/>
    <w:rsid w:val="006072B5"/>
    <w:pPr>
      <w:numPr>
        <w:numId w:val="11"/>
      </w:numPr>
      <w:tabs>
        <w:tab w:val="clear" w:pos="1440"/>
        <w:tab w:val="num" w:pos="1800"/>
      </w:tabs>
      <w:ind w:left="1800"/>
      <w:contextualSpacing/>
    </w:pPr>
  </w:style>
  <w:style w:type="paragraph" w:styleId="ListBullet5">
    <w:name w:val="List Bullet 5"/>
    <w:basedOn w:val="Normal"/>
    <w:uiPriority w:val="99"/>
    <w:semiHidden/>
    <w:unhideWhenUsed/>
    <w:rsid w:val="006072B5"/>
    <w:pPr>
      <w:numPr>
        <w:numId w:val="12"/>
      </w:numPr>
      <w:tabs>
        <w:tab w:val="clear" w:pos="1800"/>
        <w:tab w:val="num" w:pos="360"/>
      </w:tabs>
      <w:ind w:left="360"/>
      <w:contextualSpacing/>
    </w:pPr>
  </w:style>
  <w:style w:type="paragraph" w:styleId="ListContinue">
    <w:name w:val="List Continue"/>
    <w:basedOn w:val="Normal"/>
    <w:uiPriority w:val="99"/>
    <w:semiHidden/>
    <w:unhideWhenUsed/>
    <w:rsid w:val="006072B5"/>
    <w:pPr>
      <w:spacing w:after="120"/>
      <w:ind w:left="360"/>
      <w:contextualSpacing/>
    </w:pPr>
  </w:style>
  <w:style w:type="paragraph" w:styleId="ListContinue2">
    <w:name w:val="List Continue 2"/>
    <w:basedOn w:val="Normal"/>
    <w:uiPriority w:val="99"/>
    <w:semiHidden/>
    <w:unhideWhenUsed/>
    <w:rsid w:val="006072B5"/>
    <w:pPr>
      <w:spacing w:after="120"/>
      <w:ind w:left="720"/>
      <w:contextualSpacing/>
    </w:pPr>
  </w:style>
  <w:style w:type="paragraph" w:styleId="ListContinue3">
    <w:name w:val="List Continue 3"/>
    <w:basedOn w:val="Normal"/>
    <w:uiPriority w:val="99"/>
    <w:semiHidden/>
    <w:unhideWhenUsed/>
    <w:rsid w:val="006072B5"/>
    <w:pPr>
      <w:spacing w:after="120"/>
      <w:ind w:left="1080"/>
      <w:contextualSpacing/>
    </w:pPr>
  </w:style>
  <w:style w:type="paragraph" w:styleId="ListContinue4">
    <w:name w:val="List Continue 4"/>
    <w:basedOn w:val="Normal"/>
    <w:uiPriority w:val="99"/>
    <w:semiHidden/>
    <w:unhideWhenUsed/>
    <w:rsid w:val="006072B5"/>
    <w:pPr>
      <w:spacing w:after="120"/>
      <w:ind w:left="1440"/>
      <w:contextualSpacing/>
    </w:pPr>
  </w:style>
  <w:style w:type="paragraph" w:styleId="ListContinue5">
    <w:name w:val="List Continue 5"/>
    <w:basedOn w:val="Normal"/>
    <w:uiPriority w:val="99"/>
    <w:semiHidden/>
    <w:unhideWhenUsed/>
    <w:rsid w:val="006072B5"/>
    <w:pPr>
      <w:spacing w:after="120"/>
      <w:ind w:left="1800"/>
      <w:contextualSpacing/>
    </w:pPr>
  </w:style>
  <w:style w:type="paragraph" w:styleId="ListNumber">
    <w:name w:val="List Number"/>
    <w:basedOn w:val="Normal"/>
    <w:uiPriority w:val="99"/>
    <w:semiHidden/>
    <w:unhideWhenUsed/>
    <w:rsid w:val="006072B5"/>
    <w:pPr>
      <w:numPr>
        <w:numId w:val="13"/>
      </w:numPr>
      <w:tabs>
        <w:tab w:val="clear" w:pos="360"/>
        <w:tab w:val="num" w:pos="720"/>
      </w:tabs>
      <w:ind w:left="720"/>
      <w:contextualSpacing/>
    </w:pPr>
  </w:style>
  <w:style w:type="paragraph" w:styleId="ListNumber2">
    <w:name w:val="List Number 2"/>
    <w:basedOn w:val="Normal"/>
    <w:uiPriority w:val="99"/>
    <w:semiHidden/>
    <w:unhideWhenUsed/>
    <w:rsid w:val="006072B5"/>
    <w:pPr>
      <w:numPr>
        <w:numId w:val="14"/>
      </w:numPr>
      <w:tabs>
        <w:tab w:val="clear" w:pos="720"/>
        <w:tab w:val="num" w:pos="1080"/>
      </w:tabs>
      <w:ind w:left="1080"/>
      <w:contextualSpacing/>
    </w:pPr>
  </w:style>
  <w:style w:type="paragraph" w:styleId="ListNumber3">
    <w:name w:val="List Number 3"/>
    <w:basedOn w:val="Normal"/>
    <w:uiPriority w:val="99"/>
    <w:semiHidden/>
    <w:unhideWhenUsed/>
    <w:rsid w:val="006072B5"/>
    <w:pPr>
      <w:numPr>
        <w:numId w:val="15"/>
      </w:numPr>
      <w:tabs>
        <w:tab w:val="clear" w:pos="1080"/>
        <w:tab w:val="num" w:pos="1440"/>
      </w:tabs>
      <w:ind w:left="1440"/>
      <w:contextualSpacing/>
    </w:pPr>
  </w:style>
  <w:style w:type="paragraph" w:styleId="ListNumber4">
    <w:name w:val="List Number 4"/>
    <w:basedOn w:val="Normal"/>
    <w:uiPriority w:val="99"/>
    <w:semiHidden/>
    <w:unhideWhenUsed/>
    <w:rsid w:val="006072B5"/>
    <w:pPr>
      <w:numPr>
        <w:numId w:val="16"/>
      </w:numPr>
      <w:tabs>
        <w:tab w:val="clear" w:pos="1440"/>
        <w:tab w:val="num" w:pos="1800"/>
      </w:tabs>
      <w:ind w:left="1800"/>
      <w:contextualSpacing/>
    </w:pPr>
  </w:style>
  <w:style w:type="paragraph" w:styleId="ListNumber5">
    <w:name w:val="List Number 5"/>
    <w:basedOn w:val="Normal"/>
    <w:uiPriority w:val="99"/>
    <w:semiHidden/>
    <w:unhideWhenUsed/>
    <w:rsid w:val="006072B5"/>
    <w:pPr>
      <w:numPr>
        <w:numId w:val="17"/>
      </w:numPr>
      <w:tabs>
        <w:tab w:val="clear" w:pos="1800"/>
      </w:tabs>
      <w:ind w:left="3240" w:firstLine="0"/>
      <w:contextualSpacing/>
    </w:pPr>
  </w:style>
  <w:style w:type="paragraph" w:styleId="ListParagraph">
    <w:name w:val="List Paragraph"/>
    <w:basedOn w:val="Normal"/>
    <w:uiPriority w:val="34"/>
    <w:qFormat/>
    <w:rsid w:val="006072B5"/>
    <w:pPr>
      <w:ind w:left="720"/>
      <w:contextualSpacing/>
    </w:pPr>
  </w:style>
  <w:style w:type="paragraph" w:styleId="MacroText">
    <w:name w:val="macro"/>
    <w:link w:val="MacroTextChar"/>
    <w:uiPriority w:val="99"/>
    <w:semiHidden/>
    <w:unhideWhenUsed/>
    <w:rsid w:val="006072B5"/>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20"/>
      <w:szCs w:val="20"/>
    </w:rPr>
  </w:style>
  <w:style w:type="character" w:customStyle="1" w:styleId="MacroTextChar">
    <w:name w:val="Macro Text Char"/>
    <w:basedOn w:val="DefaultParagraphFont"/>
    <w:link w:val="MacroText"/>
    <w:uiPriority w:val="99"/>
    <w:semiHidden/>
    <w:rsid w:val="006072B5"/>
    <w:rPr>
      <w:rFonts w:ascii="Consolas" w:hAnsi="Consolas" w:cs="Consolas"/>
      <w:sz w:val="20"/>
      <w:szCs w:val="20"/>
    </w:rPr>
  </w:style>
  <w:style w:type="table" w:styleId="MediumGrid1">
    <w:name w:val="Medium Grid 1"/>
    <w:basedOn w:val="TableNormal"/>
    <w:uiPriority w:val="67"/>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rsid w:val="006072B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6072B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72B5"/>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rsid w:val="006072B5"/>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6072B5"/>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6072B5"/>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6072B5"/>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rsid w:val="006072B5"/>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72B5"/>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72B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72B5"/>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72B5"/>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72B5"/>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72B5"/>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72B5"/>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72B5"/>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72B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6072B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6072B5"/>
    <w:rPr>
      <w:rFonts w:asciiTheme="majorHAnsi" w:eastAsiaTheme="majorEastAsia" w:hAnsiTheme="majorHAnsi" w:cstheme="majorBidi"/>
      <w:shd w:val="pct20" w:color="auto" w:fill="auto"/>
    </w:rPr>
  </w:style>
  <w:style w:type="paragraph" w:styleId="NoSpacing">
    <w:name w:val="No Spacing"/>
    <w:uiPriority w:val="1"/>
    <w:qFormat/>
    <w:rsid w:val="006072B5"/>
    <w:rPr>
      <w:rFonts w:cs="Times New Roman"/>
    </w:rPr>
  </w:style>
  <w:style w:type="paragraph" w:styleId="NormalWeb">
    <w:name w:val="Normal (Web)"/>
    <w:basedOn w:val="Normal"/>
    <w:uiPriority w:val="99"/>
    <w:semiHidden/>
    <w:unhideWhenUsed/>
    <w:rsid w:val="006072B5"/>
  </w:style>
  <w:style w:type="paragraph" w:styleId="NormalIndent">
    <w:name w:val="Normal Indent"/>
    <w:basedOn w:val="Normal"/>
    <w:uiPriority w:val="99"/>
    <w:semiHidden/>
    <w:unhideWhenUsed/>
    <w:rsid w:val="006072B5"/>
    <w:pPr>
      <w:ind w:left="720"/>
    </w:pPr>
  </w:style>
  <w:style w:type="paragraph" w:styleId="NoteHeading">
    <w:name w:val="Note Heading"/>
    <w:basedOn w:val="Normal"/>
    <w:next w:val="Normal"/>
    <w:link w:val="NoteHeadingChar"/>
    <w:uiPriority w:val="99"/>
    <w:semiHidden/>
    <w:unhideWhenUsed/>
    <w:rsid w:val="006072B5"/>
  </w:style>
  <w:style w:type="character" w:customStyle="1" w:styleId="NoteHeadingChar">
    <w:name w:val="Note Heading Char"/>
    <w:basedOn w:val="DefaultParagraphFont"/>
    <w:link w:val="NoteHeading"/>
    <w:uiPriority w:val="99"/>
    <w:semiHidden/>
    <w:rsid w:val="006072B5"/>
    <w:rPr>
      <w:rFonts w:ascii="Garamond" w:hAnsi="Garamond"/>
    </w:rPr>
  </w:style>
  <w:style w:type="character" w:styleId="PageNumber">
    <w:name w:val="page number"/>
    <w:basedOn w:val="DefaultParagraphFont"/>
    <w:uiPriority w:val="99"/>
    <w:semiHidden/>
    <w:unhideWhenUsed/>
    <w:rsid w:val="006072B5"/>
  </w:style>
  <w:style w:type="character" w:styleId="PlaceholderText">
    <w:name w:val="Placeholder Text"/>
    <w:basedOn w:val="DefaultParagraphFont"/>
    <w:uiPriority w:val="99"/>
    <w:semiHidden/>
    <w:rsid w:val="006072B5"/>
    <w:rPr>
      <w:color w:val="808080"/>
    </w:rPr>
  </w:style>
  <w:style w:type="paragraph" w:styleId="PlainText">
    <w:name w:val="Plain Text"/>
    <w:basedOn w:val="Normal"/>
    <w:link w:val="PlainTextChar"/>
    <w:uiPriority w:val="99"/>
    <w:semiHidden/>
    <w:unhideWhenUsed/>
    <w:rsid w:val="006072B5"/>
    <w:rPr>
      <w:rFonts w:ascii="Consolas" w:hAnsi="Consolas" w:cs="Consolas"/>
      <w:sz w:val="21"/>
      <w:szCs w:val="21"/>
    </w:rPr>
  </w:style>
  <w:style w:type="character" w:customStyle="1" w:styleId="PlainTextChar">
    <w:name w:val="Plain Text Char"/>
    <w:basedOn w:val="DefaultParagraphFont"/>
    <w:link w:val="PlainText"/>
    <w:uiPriority w:val="99"/>
    <w:semiHidden/>
    <w:rsid w:val="006072B5"/>
    <w:rPr>
      <w:rFonts w:ascii="Consolas" w:hAnsi="Consolas" w:cs="Consolas"/>
      <w:sz w:val="21"/>
      <w:szCs w:val="21"/>
    </w:rPr>
  </w:style>
  <w:style w:type="paragraph" w:styleId="Quote">
    <w:name w:val="Quote"/>
    <w:basedOn w:val="Normal"/>
    <w:next w:val="Normal"/>
    <w:link w:val="QuoteChar"/>
    <w:uiPriority w:val="29"/>
    <w:qFormat/>
    <w:rsid w:val="006072B5"/>
    <w:rPr>
      <w:i/>
      <w:iCs/>
      <w:color w:val="000000" w:themeColor="text1"/>
    </w:rPr>
  </w:style>
  <w:style w:type="character" w:customStyle="1" w:styleId="QuoteChar">
    <w:name w:val="Quote Char"/>
    <w:basedOn w:val="DefaultParagraphFont"/>
    <w:link w:val="Quote"/>
    <w:uiPriority w:val="29"/>
    <w:rsid w:val="006072B5"/>
    <w:rPr>
      <w:rFonts w:ascii="Garamond" w:hAnsi="Garamond"/>
      <w:i/>
      <w:iCs/>
      <w:color w:val="000000" w:themeColor="text1"/>
    </w:rPr>
  </w:style>
  <w:style w:type="paragraph" w:styleId="Salutation">
    <w:name w:val="Salutation"/>
    <w:basedOn w:val="Normal"/>
    <w:next w:val="Normal"/>
    <w:link w:val="SalutationChar"/>
    <w:uiPriority w:val="99"/>
    <w:semiHidden/>
    <w:unhideWhenUsed/>
    <w:rsid w:val="006072B5"/>
  </w:style>
  <w:style w:type="character" w:customStyle="1" w:styleId="SalutationChar">
    <w:name w:val="Salutation Char"/>
    <w:basedOn w:val="DefaultParagraphFont"/>
    <w:link w:val="Salutation"/>
    <w:uiPriority w:val="99"/>
    <w:semiHidden/>
    <w:rsid w:val="006072B5"/>
    <w:rPr>
      <w:rFonts w:ascii="Garamond" w:hAnsi="Garamond"/>
    </w:rPr>
  </w:style>
  <w:style w:type="paragraph" w:styleId="Signature">
    <w:name w:val="Signature"/>
    <w:basedOn w:val="Normal"/>
    <w:link w:val="SignatureChar"/>
    <w:uiPriority w:val="99"/>
    <w:semiHidden/>
    <w:unhideWhenUsed/>
    <w:rsid w:val="006072B5"/>
    <w:pPr>
      <w:ind w:left="4320"/>
    </w:pPr>
  </w:style>
  <w:style w:type="character" w:customStyle="1" w:styleId="SignatureChar">
    <w:name w:val="Signature Char"/>
    <w:basedOn w:val="DefaultParagraphFont"/>
    <w:link w:val="Signature"/>
    <w:uiPriority w:val="99"/>
    <w:semiHidden/>
    <w:rsid w:val="006072B5"/>
    <w:rPr>
      <w:rFonts w:ascii="Garamond" w:hAnsi="Garamond"/>
    </w:rPr>
  </w:style>
  <w:style w:type="character" w:styleId="Strong">
    <w:name w:val="Strong"/>
    <w:basedOn w:val="DefaultParagraphFont"/>
    <w:uiPriority w:val="22"/>
    <w:qFormat/>
    <w:rsid w:val="006072B5"/>
    <w:rPr>
      <w:b/>
      <w:bCs/>
    </w:rPr>
  </w:style>
  <w:style w:type="paragraph" w:styleId="Subtitle">
    <w:name w:val="Subtitle"/>
    <w:basedOn w:val="Normal"/>
    <w:next w:val="Normal"/>
    <w:link w:val="SubtitleChar"/>
    <w:uiPriority w:val="11"/>
    <w:qFormat/>
    <w:rsid w:val="006072B5"/>
    <w:pPr>
      <w:numPr>
        <w:ilvl w:val="1"/>
      </w:numPr>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072B5"/>
    <w:rPr>
      <w:rFonts w:asciiTheme="majorHAnsi" w:eastAsiaTheme="majorEastAsia" w:hAnsiTheme="majorHAnsi" w:cstheme="majorBidi"/>
      <w:i/>
      <w:iCs/>
      <w:color w:val="5B9BD5" w:themeColor="accent1"/>
      <w:spacing w:val="15"/>
    </w:rPr>
  </w:style>
  <w:style w:type="character" w:styleId="SubtleEmphasis">
    <w:name w:val="Subtle Emphasis"/>
    <w:basedOn w:val="DefaultParagraphFont"/>
    <w:uiPriority w:val="19"/>
    <w:qFormat/>
    <w:rsid w:val="006072B5"/>
    <w:rPr>
      <w:i/>
      <w:iCs/>
      <w:color w:val="808080" w:themeColor="text1" w:themeTint="7F"/>
    </w:rPr>
  </w:style>
  <w:style w:type="character" w:styleId="SubtleReference">
    <w:name w:val="Subtle Reference"/>
    <w:basedOn w:val="DefaultParagraphFont"/>
    <w:uiPriority w:val="31"/>
    <w:qFormat/>
    <w:rsid w:val="006072B5"/>
    <w:rPr>
      <w:smallCaps/>
      <w:color w:val="ED7D31" w:themeColor="accent2"/>
      <w:u w:val="single"/>
    </w:rPr>
  </w:style>
  <w:style w:type="table" w:styleId="Table3Deffects1">
    <w:name w:val="Table 3D effects 1"/>
    <w:basedOn w:val="TableNormal"/>
    <w:uiPriority w:val="99"/>
    <w:semiHidden/>
    <w:unhideWhenUsed/>
    <w:rsid w:val="006072B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072B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072B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072B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072B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072B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072B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072B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072B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072B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072B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072B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072B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072B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072B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072B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072B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072B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072B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072B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072B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6072B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072B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072B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072B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072B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072B5"/>
    <w:pPr>
      <w:ind w:left="240" w:hanging="240"/>
    </w:pPr>
  </w:style>
  <w:style w:type="paragraph" w:styleId="TableofFigures">
    <w:name w:val="table of figures"/>
    <w:basedOn w:val="Normal"/>
    <w:next w:val="Normal"/>
    <w:uiPriority w:val="99"/>
    <w:semiHidden/>
    <w:unhideWhenUsed/>
    <w:rsid w:val="006072B5"/>
  </w:style>
  <w:style w:type="table" w:styleId="TableProfessional">
    <w:name w:val="Table Professional"/>
    <w:basedOn w:val="TableNormal"/>
    <w:uiPriority w:val="99"/>
    <w:semiHidden/>
    <w:unhideWhenUsed/>
    <w:rsid w:val="006072B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072B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072B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072B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072B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072B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07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072B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072B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072B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6072B5"/>
    <w:pPr>
      <w:keepNext/>
      <w:jc w:val="center"/>
    </w:pPr>
    <w:rPr>
      <w:rFonts w:eastAsiaTheme="majorEastAsia"/>
      <w:b/>
      <w:spacing w:val="5"/>
      <w:sz w:val="36"/>
      <w:szCs w:val="52"/>
    </w:rPr>
  </w:style>
  <w:style w:type="character" w:customStyle="1" w:styleId="TitleChar">
    <w:name w:val="Title Char"/>
    <w:basedOn w:val="DefaultParagraphFont"/>
    <w:link w:val="Title"/>
    <w:uiPriority w:val="10"/>
    <w:rsid w:val="006072B5"/>
    <w:rPr>
      <w:rFonts w:ascii="Garamond" w:eastAsiaTheme="majorEastAsia" w:hAnsi="Garamond"/>
      <w:b/>
      <w:spacing w:val="5"/>
      <w:sz w:val="36"/>
      <w:szCs w:val="52"/>
    </w:rPr>
  </w:style>
  <w:style w:type="paragraph" w:styleId="TOAHeading">
    <w:name w:val="toa heading"/>
    <w:basedOn w:val="Normal"/>
    <w:next w:val="Normal"/>
    <w:uiPriority w:val="99"/>
    <w:semiHidden/>
    <w:unhideWhenUsed/>
    <w:rsid w:val="006072B5"/>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F04850"/>
    <w:pPr>
      <w:keepNext/>
      <w:keepLines/>
      <w:tabs>
        <w:tab w:val="right" w:leader="dot" w:pos="9360"/>
      </w:tabs>
      <w:spacing w:before="240" w:after="100"/>
      <w:ind w:right="1440"/>
    </w:pPr>
    <w:rPr>
      <w:b/>
      <w:caps/>
    </w:rPr>
  </w:style>
  <w:style w:type="paragraph" w:styleId="TOC2">
    <w:name w:val="toc 2"/>
    <w:basedOn w:val="Normal"/>
    <w:next w:val="Normal"/>
    <w:autoRedefine/>
    <w:uiPriority w:val="39"/>
    <w:unhideWhenUsed/>
    <w:rsid w:val="006072B5"/>
    <w:pPr>
      <w:tabs>
        <w:tab w:val="left" w:pos="1800"/>
        <w:tab w:val="right" w:leader="dot" w:pos="9360"/>
      </w:tabs>
      <w:spacing w:after="100"/>
      <w:ind w:left="1800" w:right="720" w:hanging="1560"/>
    </w:pPr>
  </w:style>
  <w:style w:type="paragraph" w:styleId="TOC3">
    <w:name w:val="toc 3"/>
    <w:basedOn w:val="Normal"/>
    <w:next w:val="Normal"/>
    <w:autoRedefine/>
    <w:uiPriority w:val="39"/>
    <w:unhideWhenUsed/>
    <w:rsid w:val="006072B5"/>
    <w:pPr>
      <w:spacing w:after="100"/>
      <w:ind w:left="480"/>
    </w:pPr>
  </w:style>
  <w:style w:type="paragraph" w:styleId="TOC4">
    <w:name w:val="toc 4"/>
    <w:basedOn w:val="Normal"/>
    <w:next w:val="Normal"/>
    <w:autoRedefine/>
    <w:uiPriority w:val="39"/>
    <w:unhideWhenUsed/>
    <w:rsid w:val="006072B5"/>
    <w:pPr>
      <w:spacing w:after="100"/>
      <w:ind w:left="720"/>
    </w:pPr>
  </w:style>
  <w:style w:type="paragraph" w:styleId="TOC5">
    <w:name w:val="toc 5"/>
    <w:basedOn w:val="Normal"/>
    <w:next w:val="Normal"/>
    <w:autoRedefine/>
    <w:uiPriority w:val="39"/>
    <w:unhideWhenUsed/>
    <w:rsid w:val="006072B5"/>
    <w:pPr>
      <w:spacing w:after="100"/>
      <w:ind w:left="960"/>
    </w:pPr>
  </w:style>
  <w:style w:type="paragraph" w:styleId="TOC6">
    <w:name w:val="toc 6"/>
    <w:basedOn w:val="Normal"/>
    <w:next w:val="Normal"/>
    <w:autoRedefine/>
    <w:uiPriority w:val="39"/>
    <w:unhideWhenUsed/>
    <w:rsid w:val="006072B5"/>
    <w:pPr>
      <w:spacing w:after="100"/>
      <w:ind w:left="1200"/>
    </w:pPr>
  </w:style>
  <w:style w:type="paragraph" w:styleId="TOC7">
    <w:name w:val="toc 7"/>
    <w:basedOn w:val="Normal"/>
    <w:next w:val="Normal"/>
    <w:autoRedefine/>
    <w:uiPriority w:val="39"/>
    <w:unhideWhenUsed/>
    <w:rsid w:val="006072B5"/>
    <w:pPr>
      <w:spacing w:after="100"/>
      <w:ind w:left="1440"/>
    </w:pPr>
  </w:style>
  <w:style w:type="paragraph" w:styleId="TOC8">
    <w:name w:val="toc 8"/>
    <w:basedOn w:val="Normal"/>
    <w:next w:val="Normal"/>
    <w:autoRedefine/>
    <w:uiPriority w:val="39"/>
    <w:unhideWhenUsed/>
    <w:rsid w:val="006072B5"/>
    <w:pPr>
      <w:spacing w:after="100"/>
      <w:ind w:left="1680"/>
    </w:pPr>
  </w:style>
  <w:style w:type="paragraph" w:styleId="TOC9">
    <w:name w:val="toc 9"/>
    <w:basedOn w:val="Normal"/>
    <w:next w:val="Normal"/>
    <w:autoRedefine/>
    <w:uiPriority w:val="39"/>
    <w:unhideWhenUsed/>
    <w:rsid w:val="006072B5"/>
    <w:pPr>
      <w:spacing w:after="100"/>
      <w:ind w:left="1920"/>
    </w:pPr>
  </w:style>
  <w:style w:type="paragraph" w:styleId="TOCHeading">
    <w:name w:val="TOC Heading"/>
    <w:basedOn w:val="Heading1"/>
    <w:next w:val="Normal"/>
    <w:uiPriority w:val="39"/>
    <w:semiHidden/>
    <w:unhideWhenUsed/>
    <w:qFormat/>
    <w:rsid w:val="006072B5"/>
    <w:pPr>
      <w:numPr>
        <w:numId w:val="0"/>
      </w:numPr>
      <w:outlineLvl w:val="9"/>
    </w:pPr>
  </w:style>
  <w:style w:type="paragraph" w:customStyle="1" w:styleId="AttorneyInformation">
    <w:name w:val="Attorney Information"/>
    <w:basedOn w:val="Normal"/>
    <w:link w:val="AttorneyInformationChar"/>
    <w:qFormat/>
    <w:rsid w:val="006072B5"/>
    <w:pPr>
      <w:spacing w:after="240"/>
      <w:contextualSpacing/>
      <w:jc w:val="center"/>
    </w:pPr>
    <w:rPr>
      <w:noProof/>
      <w:sz w:val="20"/>
    </w:rPr>
  </w:style>
  <w:style w:type="character" w:customStyle="1" w:styleId="AttorneyInformationChar">
    <w:name w:val="Attorney Information Char"/>
    <w:basedOn w:val="DefaultParagraphFont"/>
    <w:link w:val="AttorneyInformation"/>
    <w:rsid w:val="006072B5"/>
    <w:rPr>
      <w:rFonts w:ascii="Garamond" w:hAnsi="Garamond"/>
      <w:noProof/>
      <w:sz w:val="20"/>
    </w:rPr>
  </w:style>
  <w:style w:type="paragraph" w:customStyle="1" w:styleId="BaseStyle">
    <w:name w:val="Base Style"/>
    <w:basedOn w:val="Normal"/>
    <w:link w:val="BaseStyleChar"/>
    <w:qFormat/>
    <w:rsid w:val="006072B5"/>
    <w:pPr>
      <w:jc w:val="both"/>
    </w:pPr>
  </w:style>
  <w:style w:type="character" w:customStyle="1" w:styleId="BaseStyleChar">
    <w:name w:val="Base Style Char"/>
    <w:basedOn w:val="DefaultParagraphFont"/>
    <w:link w:val="BaseStyle"/>
    <w:rsid w:val="006072B5"/>
    <w:rPr>
      <w:rFonts w:ascii="Garamond" w:hAnsi="Garamond"/>
    </w:rPr>
  </w:style>
  <w:style w:type="paragraph" w:customStyle="1" w:styleId="BodyText4">
    <w:name w:val="Body Text 4"/>
    <w:basedOn w:val="Normal"/>
    <w:link w:val="BodyText4Char"/>
    <w:qFormat/>
    <w:rsid w:val="006072B5"/>
    <w:pPr>
      <w:spacing w:after="240"/>
      <w:ind w:left="1440"/>
      <w:jc w:val="both"/>
    </w:pPr>
  </w:style>
  <w:style w:type="character" w:customStyle="1" w:styleId="BodyText4Char">
    <w:name w:val="Body Text 4 Char"/>
    <w:basedOn w:val="DefaultParagraphFont"/>
    <w:link w:val="BodyText4"/>
    <w:rsid w:val="006072B5"/>
    <w:rPr>
      <w:rFonts w:ascii="Garamond" w:hAnsi="Garamond"/>
    </w:rPr>
  </w:style>
  <w:style w:type="paragraph" w:customStyle="1" w:styleId="Code">
    <w:name w:val="Code"/>
    <w:basedOn w:val="Normal"/>
    <w:link w:val="CodeChar"/>
    <w:qFormat/>
    <w:rsid w:val="006072B5"/>
    <w:pPr>
      <w:keepNext/>
      <w:spacing w:after="240"/>
    </w:pPr>
    <w:rPr>
      <w:noProof/>
    </w:rPr>
  </w:style>
  <w:style w:type="character" w:customStyle="1" w:styleId="CodeChar">
    <w:name w:val="Code Char"/>
    <w:basedOn w:val="DefaultParagraphFont"/>
    <w:link w:val="Code"/>
    <w:rsid w:val="006072B5"/>
    <w:rPr>
      <w:rFonts w:ascii="Garamond" w:hAnsi="Garamond"/>
      <w:noProof/>
    </w:rPr>
  </w:style>
  <w:style w:type="paragraph" w:customStyle="1" w:styleId="Enum1">
    <w:name w:val="Enum 1"/>
    <w:basedOn w:val="Normal"/>
    <w:link w:val="Enum1Char"/>
    <w:qFormat/>
    <w:rsid w:val="006072B5"/>
    <w:pPr>
      <w:numPr>
        <w:ilvl w:val="5"/>
        <w:numId w:val="18"/>
      </w:numPr>
      <w:spacing w:after="240"/>
      <w:jc w:val="both"/>
      <w:outlineLvl w:val="1"/>
    </w:pPr>
  </w:style>
  <w:style w:type="character" w:customStyle="1" w:styleId="Enum1Char">
    <w:name w:val="Enum 1 Char"/>
    <w:basedOn w:val="DefaultParagraphFont"/>
    <w:link w:val="Enum1"/>
    <w:rsid w:val="006072B5"/>
    <w:rPr>
      <w:rFonts w:ascii="Garamond" w:hAnsi="Garamond"/>
    </w:rPr>
  </w:style>
  <w:style w:type="paragraph" w:customStyle="1" w:styleId="Enum2">
    <w:name w:val="Enum 2"/>
    <w:basedOn w:val="Normal"/>
    <w:link w:val="Enum2Char"/>
    <w:qFormat/>
    <w:rsid w:val="006072B5"/>
    <w:pPr>
      <w:numPr>
        <w:ilvl w:val="6"/>
        <w:numId w:val="18"/>
      </w:numPr>
      <w:spacing w:after="240"/>
      <w:jc w:val="both"/>
      <w:outlineLvl w:val="2"/>
    </w:pPr>
  </w:style>
  <w:style w:type="character" w:customStyle="1" w:styleId="Enum2Char">
    <w:name w:val="Enum 2 Char"/>
    <w:basedOn w:val="DefaultParagraphFont"/>
    <w:link w:val="Enum2"/>
    <w:rsid w:val="006072B5"/>
    <w:rPr>
      <w:rFonts w:ascii="Garamond" w:hAnsi="Garamond"/>
    </w:rPr>
  </w:style>
  <w:style w:type="paragraph" w:customStyle="1" w:styleId="Enum3">
    <w:name w:val="Enum 3"/>
    <w:basedOn w:val="Normal"/>
    <w:link w:val="Enum3Char"/>
    <w:qFormat/>
    <w:rsid w:val="006072B5"/>
    <w:pPr>
      <w:numPr>
        <w:ilvl w:val="7"/>
        <w:numId w:val="18"/>
      </w:numPr>
      <w:spacing w:after="240"/>
      <w:jc w:val="both"/>
      <w:outlineLvl w:val="3"/>
    </w:pPr>
  </w:style>
  <w:style w:type="character" w:customStyle="1" w:styleId="Enum3Char">
    <w:name w:val="Enum 3 Char"/>
    <w:basedOn w:val="DefaultParagraphFont"/>
    <w:link w:val="Enum3"/>
    <w:rsid w:val="006072B5"/>
    <w:rPr>
      <w:rFonts w:ascii="Garamond" w:hAnsi="Garamond"/>
    </w:rPr>
  </w:style>
  <w:style w:type="paragraph" w:customStyle="1" w:styleId="Enum4">
    <w:name w:val="Enum 4"/>
    <w:basedOn w:val="Normal"/>
    <w:link w:val="Enum4Char"/>
    <w:qFormat/>
    <w:rsid w:val="006072B5"/>
    <w:pPr>
      <w:numPr>
        <w:ilvl w:val="8"/>
        <w:numId w:val="18"/>
      </w:numPr>
      <w:spacing w:after="240"/>
      <w:jc w:val="both"/>
      <w:outlineLvl w:val="4"/>
    </w:pPr>
  </w:style>
  <w:style w:type="character" w:customStyle="1" w:styleId="Enum4Char">
    <w:name w:val="Enum 4 Char"/>
    <w:basedOn w:val="DefaultParagraphFont"/>
    <w:link w:val="Enum4"/>
    <w:rsid w:val="006072B5"/>
    <w:rPr>
      <w:rFonts w:ascii="Garamond" w:hAnsi="Garamond"/>
    </w:rPr>
  </w:style>
  <w:style w:type="paragraph" w:customStyle="1" w:styleId="LifeInsuranceList">
    <w:name w:val="Life Insurance List"/>
    <w:basedOn w:val="Normal"/>
    <w:link w:val="LifeInsuranceListChar"/>
    <w:qFormat/>
    <w:rsid w:val="006072B5"/>
    <w:pPr>
      <w:numPr>
        <w:numId w:val="6"/>
      </w:numPr>
      <w:spacing w:after="240"/>
      <w:jc w:val="both"/>
    </w:pPr>
  </w:style>
  <w:style w:type="character" w:customStyle="1" w:styleId="LifeInsuranceListChar">
    <w:name w:val="Life Insurance List Char"/>
    <w:basedOn w:val="DefaultParagraphFont"/>
    <w:link w:val="LifeInsuranceList"/>
    <w:rsid w:val="006072B5"/>
    <w:rPr>
      <w:rFonts w:ascii="Garamond" w:hAnsi="Garamond"/>
    </w:rPr>
  </w:style>
  <w:style w:type="paragraph" w:customStyle="1" w:styleId="PropertyListing">
    <w:name w:val="Property Listing"/>
    <w:basedOn w:val="Normal"/>
    <w:link w:val="PropertyListingChar"/>
    <w:qFormat/>
    <w:rsid w:val="006072B5"/>
    <w:pPr>
      <w:tabs>
        <w:tab w:val="center" w:pos="6840"/>
      </w:tabs>
      <w:spacing w:after="240"/>
      <w:ind w:left="720"/>
      <w:jc w:val="both"/>
    </w:pPr>
  </w:style>
  <w:style w:type="character" w:customStyle="1" w:styleId="PropertyListingChar">
    <w:name w:val="Property Listing Char"/>
    <w:basedOn w:val="DefaultParagraphFont"/>
    <w:link w:val="PropertyListing"/>
    <w:rsid w:val="006072B5"/>
    <w:rPr>
      <w:rFonts w:ascii="Garamond" w:hAnsi="Garamond"/>
    </w:rPr>
  </w:style>
  <w:style w:type="paragraph" w:customStyle="1" w:styleId="ShareList">
    <w:name w:val="Share List"/>
    <w:basedOn w:val="Normal"/>
    <w:link w:val="ShareListChar"/>
    <w:qFormat/>
    <w:rsid w:val="006072B5"/>
    <w:pPr>
      <w:tabs>
        <w:tab w:val="center" w:pos="5040"/>
        <w:tab w:val="center" w:pos="7920"/>
      </w:tabs>
      <w:spacing w:after="240"/>
      <w:jc w:val="both"/>
    </w:pPr>
  </w:style>
  <w:style w:type="character" w:customStyle="1" w:styleId="ShareListChar">
    <w:name w:val="Share List Char"/>
    <w:basedOn w:val="DefaultParagraphFont"/>
    <w:link w:val="ShareList"/>
    <w:rsid w:val="006072B5"/>
    <w:rPr>
      <w:rFonts w:ascii="Garamond" w:hAnsi="Garamond"/>
    </w:rPr>
  </w:style>
  <w:style w:type="numbering" w:customStyle="1" w:styleId="MPSTrustNumbering">
    <w:name w:val="MPS Trust Numbering"/>
    <w:basedOn w:val="NoList"/>
    <w:rsid w:val="006072B5"/>
    <w:pPr>
      <w:numPr>
        <w:numId w:val="27"/>
      </w:numPr>
    </w:pPr>
  </w:style>
  <w:style w:type="paragraph" w:customStyle="1" w:styleId="NotarySignature">
    <w:name w:val="Notary Signature"/>
    <w:basedOn w:val="Normal"/>
    <w:qFormat/>
    <w:rsid w:val="006072B5"/>
    <w:pPr>
      <w:keepNext/>
      <w:tabs>
        <w:tab w:val="left" w:pos="9360"/>
      </w:tabs>
      <w:ind w:left="5040"/>
    </w:pPr>
  </w:style>
  <w:style w:type="paragraph" w:customStyle="1" w:styleId="PropertyListing1">
    <w:name w:val="Property Listing1"/>
    <w:basedOn w:val="PropertyListing"/>
    <w:qFormat/>
    <w:rsid w:val="006072B5"/>
  </w:style>
  <w:style w:type="paragraph" w:customStyle="1" w:styleId="ShareList1">
    <w:name w:val="Share List1"/>
    <w:basedOn w:val="ShareList"/>
    <w:qFormat/>
    <w:rsid w:val="006072B5"/>
  </w:style>
  <w:style w:type="paragraph" w:customStyle="1" w:styleId="TrusteeAffidavitSignature">
    <w:name w:val="Trustee Affidavit Signature"/>
    <w:basedOn w:val="NotarySignature"/>
    <w:qFormat/>
    <w:rsid w:val="006072B5"/>
  </w:style>
  <w:style w:type="paragraph" w:customStyle="1" w:styleId="Outline1">
    <w:name w:val="Outline 1"/>
    <w:basedOn w:val="BaseStyle"/>
    <w:next w:val="BodyText"/>
    <w:semiHidden/>
    <w:unhideWhenUsed/>
    <w:qFormat/>
    <w:rsid w:val="006072B5"/>
    <w:pPr>
      <w:keepNext/>
      <w:keepLines/>
      <w:spacing w:before="480" w:after="240"/>
      <w:jc w:val="center"/>
      <w:outlineLvl w:val="0"/>
    </w:pPr>
    <w:rPr>
      <w:rFonts w:eastAsia="Times New Roman"/>
      <w:b/>
    </w:rPr>
  </w:style>
  <w:style w:type="paragraph" w:customStyle="1" w:styleId="Outline2">
    <w:name w:val="Outline 2"/>
    <w:basedOn w:val="BaseStyle"/>
    <w:next w:val="BodyText2"/>
    <w:semiHidden/>
    <w:unhideWhenUsed/>
    <w:qFormat/>
    <w:rsid w:val="006072B5"/>
    <w:pPr>
      <w:keepNext/>
      <w:keepLines/>
      <w:spacing w:after="240"/>
      <w:outlineLvl w:val="1"/>
    </w:pPr>
    <w:rPr>
      <w:rFonts w:eastAsia="Times New Roman"/>
      <w:b/>
    </w:rPr>
  </w:style>
  <w:style w:type="paragraph" w:customStyle="1" w:styleId="Outline3">
    <w:name w:val="Outline 3"/>
    <w:basedOn w:val="BaseStyle"/>
    <w:next w:val="BodyText3"/>
    <w:semiHidden/>
    <w:unhideWhenUsed/>
    <w:qFormat/>
    <w:rsid w:val="006072B5"/>
    <w:pPr>
      <w:keepNext/>
      <w:keepLines/>
      <w:spacing w:after="240"/>
      <w:outlineLvl w:val="2"/>
    </w:pPr>
    <w:rPr>
      <w:rFonts w:eastAsia="Times New Roman"/>
      <w:b/>
    </w:rPr>
  </w:style>
  <w:style w:type="paragraph" w:customStyle="1" w:styleId="Outline4">
    <w:name w:val="Outline 4"/>
    <w:basedOn w:val="BaseStyle"/>
    <w:semiHidden/>
    <w:unhideWhenUsed/>
    <w:qFormat/>
    <w:rsid w:val="006072B5"/>
    <w:pPr>
      <w:keepNext/>
      <w:keepLines/>
      <w:spacing w:after="240"/>
      <w:outlineLvl w:val="3"/>
    </w:pPr>
    <w:rPr>
      <w:rFonts w:eastAsia="Times New Roman"/>
      <w:b/>
    </w:rPr>
  </w:style>
  <w:style w:type="paragraph" w:customStyle="1" w:styleId="Outline5">
    <w:name w:val="Outline 5"/>
    <w:basedOn w:val="BaseStyle"/>
    <w:semiHidden/>
    <w:qFormat/>
    <w:rsid w:val="006072B5"/>
    <w:rPr>
      <w:rFonts w:eastAsia="Times New Roman"/>
    </w:rPr>
  </w:style>
  <w:style w:type="paragraph" w:customStyle="1" w:styleId="Outline6">
    <w:name w:val="Outline 6"/>
    <w:basedOn w:val="BaseStyle"/>
    <w:semiHidden/>
    <w:qFormat/>
    <w:rsid w:val="006072B5"/>
    <w:pPr>
      <w:tabs>
        <w:tab w:val="num" w:pos="1440"/>
        <w:tab w:val="num" w:pos="2160"/>
        <w:tab w:val="num" w:pos="3960"/>
        <w:tab w:val="num" w:pos="4320"/>
      </w:tabs>
      <w:ind w:left="2160" w:hanging="720"/>
    </w:pPr>
    <w:rPr>
      <w:rFonts w:eastAsia="Times New Roman"/>
    </w:rPr>
  </w:style>
  <w:style w:type="paragraph" w:customStyle="1" w:styleId="Outline7">
    <w:name w:val="Outline 7"/>
    <w:basedOn w:val="BaseStyle"/>
    <w:semiHidden/>
    <w:qFormat/>
    <w:rsid w:val="006072B5"/>
    <w:pPr>
      <w:tabs>
        <w:tab w:val="num" w:pos="1440"/>
        <w:tab w:val="num" w:pos="2160"/>
        <w:tab w:val="num" w:pos="4680"/>
        <w:tab w:val="num" w:pos="5040"/>
      </w:tabs>
      <w:ind w:left="2520" w:hanging="720"/>
    </w:pPr>
    <w:rPr>
      <w:rFonts w:eastAsia="Times New Roman"/>
    </w:rPr>
  </w:style>
  <w:style w:type="paragraph" w:customStyle="1" w:styleId="Outline8">
    <w:name w:val="Outline 8"/>
    <w:basedOn w:val="BaseStyle"/>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
    <w:name w:val="Outline 9"/>
    <w:basedOn w:val="BaseStyle"/>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1">
    <w:name w:val="Outline 81"/>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Outline91">
    <w:name w:val="Outline 9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2">
    <w:name w:val="Outline 82"/>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HCProxyBodyText">
    <w:name w:val="HC Proxy Body Text"/>
    <w:basedOn w:val="BaseStyle"/>
    <w:semiHidden/>
    <w:qFormat/>
    <w:rsid w:val="006072B5"/>
    <w:pPr>
      <w:spacing w:after="240"/>
    </w:pPr>
    <w:rPr>
      <w:rFonts w:eastAsia="Times New Roman"/>
      <w:bCs/>
      <w:szCs w:val="36"/>
    </w:rPr>
  </w:style>
  <w:style w:type="paragraph" w:customStyle="1" w:styleId="Outline911">
    <w:name w:val="Outline 911"/>
    <w:basedOn w:val="BaseStyle"/>
    <w:next w:val="Outline9"/>
    <w:semiHidden/>
    <w:qFormat/>
    <w:rsid w:val="006072B5"/>
    <w:pPr>
      <w:tabs>
        <w:tab w:val="num" w:pos="1440"/>
        <w:tab w:val="num" w:pos="2160"/>
        <w:tab w:val="num" w:pos="6120"/>
        <w:tab w:val="num" w:pos="6480"/>
      </w:tabs>
      <w:ind w:left="3240" w:hanging="720"/>
    </w:pPr>
    <w:rPr>
      <w:rFonts w:eastAsia="Times New Roman"/>
    </w:rPr>
  </w:style>
  <w:style w:type="paragraph" w:customStyle="1" w:styleId="Outline83">
    <w:name w:val="Outline 83"/>
    <w:basedOn w:val="BaseStyle"/>
    <w:next w:val="Outline8"/>
    <w:semiHidden/>
    <w:qFormat/>
    <w:rsid w:val="006072B5"/>
    <w:pPr>
      <w:tabs>
        <w:tab w:val="num" w:pos="1440"/>
        <w:tab w:val="num" w:pos="2160"/>
        <w:tab w:val="num" w:pos="5400"/>
        <w:tab w:val="num" w:pos="5760"/>
      </w:tabs>
      <w:ind w:left="2880" w:hanging="720"/>
    </w:pPr>
    <w:rPr>
      <w:rFonts w:eastAsia="Times New Roman"/>
    </w:rPr>
  </w:style>
  <w:style w:type="paragraph" w:customStyle="1" w:styleId="ColorfulShading-Accent11">
    <w:name w:val="Colorful Shading - Accent 11"/>
    <w:hidden/>
    <w:uiPriority w:val="71"/>
    <w:rPr>
      <w:rFonts w:eastAsia="Times New Roman" w:cs="Times New Roman"/>
    </w:rPr>
  </w:style>
  <w:style w:type="paragraph" w:styleId="Revision">
    <w:name w:val="Revision"/>
    <w:hidden/>
    <w:uiPriority w:val="99"/>
    <w:semiHidden/>
    <w:rPr>
      <w:rFonts w:eastAsia="Times New Roman" w:cs="Times New Roman"/>
    </w:rPr>
  </w:style>
  <w:style w:type="paragraph" w:customStyle="1" w:styleId="Note">
    <w:name w:val="Note"/>
    <w:basedOn w:val="Normal"/>
    <w:qFormat/>
    <w:rsid w:val="006072B5"/>
    <w:pPr>
      <w:pBdr>
        <w:top w:val="single" w:sz="4" w:space="1" w:color="auto"/>
        <w:left w:val="single" w:sz="4" w:space="4" w:color="auto"/>
        <w:bottom w:val="single" w:sz="4" w:space="1" w:color="auto"/>
        <w:right w:val="single" w:sz="4" w:space="4" w:color="auto"/>
      </w:pBdr>
      <w:jc w:val="center"/>
    </w:pPr>
  </w:style>
  <w:style w:type="paragraph" w:customStyle="1" w:styleId="TheusBodyIndented">
    <w:name w:val="Theus Body Indented"/>
    <w:basedOn w:val="Normal"/>
    <w:autoRedefine/>
    <w:qFormat/>
    <w:rsid w:val="006072B5"/>
    <w:pPr>
      <w:autoSpaceDE w:val="0"/>
      <w:autoSpaceDN w:val="0"/>
      <w:adjustRightInd w:val="0"/>
      <w:spacing w:before="120" w:after="160"/>
      <w:ind w:left="720"/>
      <w:contextualSpacing/>
      <w:jc w:val="both"/>
    </w:pPr>
    <w:rPr>
      <w:rFonts w:eastAsiaTheme="minorEastAsia" w:cs="Times New Roman"/>
    </w:rPr>
  </w:style>
  <w:style w:type="character" w:styleId="UnresolvedMention">
    <w:name w:val="Unresolved Mention"/>
    <w:basedOn w:val="DefaultParagraphFont"/>
    <w:uiPriority w:val="99"/>
    <w:semiHidden/>
    <w:unhideWhenUsed/>
    <w:rsid w:val="006072B5"/>
    <w:rPr>
      <w:color w:val="808080"/>
      <w:shd w:val="clear" w:color="auto" w:fill="E6E6E6"/>
    </w:rPr>
  </w:style>
  <w:style w:type="paragraph" w:customStyle="1" w:styleId="TextHeading2">
    <w:name w:val="Text Heading 2"/>
    <w:rsid w:val="006072B5"/>
    <w:pPr>
      <w:spacing w:before="120" w:after="120"/>
      <w:ind w:firstLine="720"/>
      <w:jc w:val="both"/>
    </w:pPr>
    <w:rPr>
      <w:rFonts w:ascii="Book Antiqua" w:eastAsia="Times New Roman" w:hAnsi="Book Antiqua" w:cs="Times New Roman"/>
      <w:szCs w:val="20"/>
    </w:rPr>
  </w:style>
  <w:style w:type="paragraph" w:customStyle="1" w:styleId="BodyText4b">
    <w:name w:val="Body Text 4b"/>
    <w:basedOn w:val="BodyText4"/>
    <w:qFormat/>
    <w:rsid w:val="006072B5"/>
  </w:style>
  <w:style w:type="paragraph" w:customStyle="1" w:styleId="BodyText5">
    <w:name w:val="Body Text 5"/>
    <w:qFormat/>
    <w:rsid w:val="006072B5"/>
    <w:pPr>
      <w:spacing w:after="240"/>
      <w:ind w:left="2160"/>
      <w:jc w:val="both"/>
    </w:pPr>
    <w:rPr>
      <w:rFonts w:ascii="Garamond" w:hAnsi="Garamond"/>
    </w:rPr>
  </w:style>
  <w:style w:type="paragraph" w:customStyle="1" w:styleId="DocumentTitle">
    <w:name w:val="Document Title"/>
    <w:next w:val="Normal"/>
    <w:rsid w:val="006072B5"/>
    <w:pPr>
      <w:keepNext/>
      <w:keepLines/>
      <w:spacing w:after="480" w:line="400" w:lineRule="exact"/>
      <w:jc w:val="center"/>
      <w:outlineLvl w:val="0"/>
    </w:pPr>
    <w:rPr>
      <w:rFonts w:ascii="Arial" w:eastAsia="Times New Roman" w:hAnsi="Arial" w:cs="Times New Roman"/>
      <w:b/>
      <w:sz w:val="36"/>
      <w:szCs w:val="20"/>
    </w:rPr>
  </w:style>
  <w:style w:type="paragraph" w:customStyle="1" w:styleId="Lettering1">
    <w:name w:val="Lettering 1"/>
    <w:qFormat/>
    <w:rsid w:val="006072B5"/>
    <w:pPr>
      <w:numPr>
        <w:ilvl w:val="7"/>
        <w:numId w:val="4"/>
      </w:numPr>
      <w:tabs>
        <w:tab w:val="clear" w:pos="2160"/>
      </w:tabs>
      <w:spacing w:after="240" w:line="259" w:lineRule="auto"/>
      <w:jc w:val="both"/>
    </w:pPr>
    <w:rPr>
      <w:rFonts w:ascii="Garamond" w:hAnsi="Garamond"/>
    </w:rPr>
  </w:style>
  <w:style w:type="paragraph" w:customStyle="1" w:styleId="Lettering2">
    <w:name w:val="Lettering 2"/>
    <w:qFormat/>
    <w:rsid w:val="006072B5"/>
    <w:pPr>
      <w:numPr>
        <w:numId w:val="5"/>
      </w:numPr>
      <w:spacing w:after="240"/>
      <w:jc w:val="both"/>
    </w:pPr>
    <w:rPr>
      <w:rFonts w:ascii="Garamond" w:hAnsi="Garamond"/>
    </w:rPr>
  </w:style>
  <w:style w:type="paragraph" w:customStyle="1" w:styleId="Lettering3">
    <w:name w:val="Lettering 3"/>
    <w:basedOn w:val="LifeInsuranceList"/>
    <w:qFormat/>
    <w:rsid w:val="006072B5"/>
    <w:pPr>
      <w:numPr>
        <w:ilvl w:val="3"/>
        <w:numId w:val="7"/>
      </w:numPr>
    </w:pPr>
  </w:style>
  <w:style w:type="paragraph" w:customStyle="1" w:styleId="Numbering">
    <w:name w:val="Numbering"/>
    <w:qFormat/>
    <w:rsid w:val="006072B5"/>
    <w:pPr>
      <w:numPr>
        <w:numId w:val="19"/>
      </w:numPr>
      <w:spacing w:after="240"/>
    </w:pPr>
    <w:rPr>
      <w:rFonts w:ascii="Garamond" w:hAnsi="Garamond"/>
    </w:rPr>
  </w:style>
  <w:style w:type="paragraph" w:customStyle="1" w:styleId="Numbering2">
    <w:name w:val="Numbering2"/>
    <w:basedOn w:val="Numbering"/>
    <w:qFormat/>
    <w:rsid w:val="006072B5"/>
    <w:pPr>
      <w:numPr>
        <w:numId w:val="20"/>
      </w:numPr>
    </w:pPr>
  </w:style>
  <w:style w:type="paragraph" w:customStyle="1" w:styleId="TextHeading3">
    <w:name w:val="Text Heading 3"/>
    <w:rsid w:val="006072B5"/>
    <w:pPr>
      <w:spacing w:before="120" w:after="120"/>
      <w:ind w:left="720"/>
      <w:jc w:val="both"/>
    </w:pPr>
    <w:rPr>
      <w:rFonts w:ascii="Book Antiqua" w:eastAsia="Times New Roman" w:hAnsi="Book Antiqua" w:cs="Times New Roman"/>
      <w:szCs w:val="20"/>
    </w:rPr>
  </w:style>
  <w:style w:type="paragraph" w:customStyle="1" w:styleId="TextHeading4">
    <w:name w:val="Text Heading 4"/>
    <w:autoRedefine/>
    <w:rsid w:val="006072B5"/>
    <w:pPr>
      <w:spacing w:before="120" w:after="120"/>
      <w:ind w:left="1440"/>
      <w:jc w:val="both"/>
    </w:pPr>
    <w:rPr>
      <w:rFonts w:ascii="Book Antiqua" w:eastAsia="Times New Roman" w:hAnsi="Book Antiqua" w:cs="Times New Roman"/>
      <w:szCs w:val="20"/>
    </w:rPr>
  </w:style>
  <w:style w:type="paragraph" w:customStyle="1" w:styleId="TextHeading5">
    <w:name w:val="Text Heading 5"/>
    <w:autoRedefine/>
    <w:rsid w:val="006072B5"/>
    <w:pPr>
      <w:spacing w:before="120" w:after="120"/>
      <w:ind w:left="2160"/>
      <w:jc w:val="both"/>
    </w:pPr>
    <w:rPr>
      <w:rFonts w:ascii="Book Antiqua" w:eastAsia="Times New Roman" w:hAnsi="Book Antiqua" w:cs="Times New Roman"/>
      <w:szCs w:val="20"/>
    </w:rPr>
  </w:style>
  <w:style w:type="paragraph" w:customStyle="1" w:styleId="TheusRepeatShareList">
    <w:name w:val="Theus Repeat Share List"/>
    <w:basedOn w:val="Normal"/>
    <w:link w:val="TheusRepeatShareListChar"/>
    <w:uiPriority w:val="79"/>
    <w:qFormat/>
    <w:rsid w:val="006072B5"/>
    <w:pPr>
      <w:tabs>
        <w:tab w:val="center" w:pos="5760"/>
        <w:tab w:val="center" w:pos="7920"/>
      </w:tabs>
      <w:spacing w:after="240" w:line="259" w:lineRule="auto"/>
      <w:ind w:left="720"/>
      <w:jc w:val="both"/>
    </w:pPr>
    <w:rPr>
      <w:rFonts w:asciiTheme="minorHAnsi" w:hAnsiTheme="minorHAnsi"/>
      <w:sz w:val="22"/>
      <w:szCs w:val="22"/>
    </w:rPr>
  </w:style>
  <w:style w:type="character" w:customStyle="1" w:styleId="TheusRepeatShareListChar">
    <w:name w:val="Theus Repeat Share List Char"/>
    <w:basedOn w:val="DefaultParagraphFont"/>
    <w:link w:val="TheusRepeatShareList"/>
    <w:uiPriority w:val="79"/>
    <w:rsid w:val="006072B5"/>
    <w:rPr>
      <w:rFonts w:asciiTheme="minorHAnsi" w:hAnsiTheme="minorHAnsi"/>
      <w:sz w:val="22"/>
      <w:szCs w:val="22"/>
    </w:rPr>
  </w:style>
  <w:style w:type="paragraph" w:customStyle="1" w:styleId="TheusBody">
    <w:name w:val="TheusBody"/>
    <w:qFormat/>
    <w:rsid w:val="006072B5"/>
    <w:pPr>
      <w:spacing w:after="240"/>
      <w:jc w:val="both"/>
    </w:pPr>
    <w:rPr>
      <w:rFonts w:ascii="Garamond" w:hAnsi="Garamond"/>
    </w:rPr>
  </w:style>
  <w:style w:type="character" w:customStyle="1" w:styleId="TheusName">
    <w:name w:val="TheusName"/>
    <w:uiPriority w:val="1"/>
    <w:qFormat/>
    <w:rsid w:val="006072B5"/>
    <w:rPr>
      <w:rFonts w:ascii="Garamond" w:hAnsi="Garamond"/>
      <w:b/>
      <w:sz w:val="24"/>
    </w:rPr>
  </w:style>
  <w:style w:type="paragraph" w:customStyle="1" w:styleId="TheusTrust">
    <w:name w:val="TheusTrust"/>
    <w:qFormat/>
    <w:rsid w:val="006072B5"/>
    <w:pPr>
      <w:spacing w:after="240"/>
      <w:ind w:left="720" w:right="720"/>
      <w:jc w:val="center"/>
    </w:pPr>
    <w:rPr>
      <w:rFonts w:ascii="Garamond" w:hAnsi="Garamond"/>
      <w:b/>
    </w:rPr>
  </w:style>
  <w:style w:type="paragraph" w:customStyle="1" w:styleId="TheusBody2">
    <w:name w:val="TheusBody2"/>
    <w:qFormat/>
    <w:rsid w:val="006072B5"/>
    <w:pPr>
      <w:spacing w:after="240"/>
      <w:jc w:val="both"/>
    </w:pPr>
    <w:rPr>
      <w:rFonts w:ascii="Garamond" w:hAnsi="Garamond"/>
    </w:rPr>
  </w:style>
  <w:style w:type="paragraph" w:customStyle="1" w:styleId="TheusBody3">
    <w:name w:val="TheusBody3"/>
    <w:qFormat/>
    <w:rsid w:val="006072B5"/>
    <w:pPr>
      <w:spacing w:after="240"/>
      <w:ind w:left="720"/>
      <w:jc w:val="both"/>
    </w:pPr>
    <w:rPr>
      <w:rFonts w:ascii="Garamond" w:hAnsi="Garamond"/>
      <w:szCs w:val="16"/>
    </w:rPr>
  </w:style>
  <w:style w:type="paragraph" w:customStyle="1" w:styleId="TheusHeading1">
    <w:name w:val="TheusHeading1"/>
    <w:basedOn w:val="Heading1"/>
    <w:qFormat/>
    <w:rsid w:val="002353D8"/>
  </w:style>
  <w:style w:type="paragraph" w:customStyle="1" w:styleId="TheusHeading2">
    <w:name w:val="TheusHeading2"/>
    <w:qFormat/>
    <w:rsid w:val="00D25404"/>
    <w:pPr>
      <w:keepNext/>
      <w:numPr>
        <w:ilvl w:val="1"/>
        <w:numId w:val="44"/>
      </w:numPr>
      <w:spacing w:after="240"/>
      <w:outlineLvl w:val="1"/>
    </w:pPr>
    <w:rPr>
      <w:rFonts w:ascii="Garamond" w:eastAsiaTheme="majorEastAsia" w:hAnsi="Garamond"/>
      <w:b/>
      <w:bCs/>
      <w:szCs w:val="26"/>
    </w:rPr>
  </w:style>
  <w:style w:type="paragraph" w:customStyle="1" w:styleId="TheusHeading3">
    <w:name w:val="TheusHeading3"/>
    <w:qFormat/>
    <w:rsid w:val="00D25404"/>
    <w:pPr>
      <w:keepNext/>
      <w:numPr>
        <w:ilvl w:val="2"/>
        <w:numId w:val="44"/>
      </w:numPr>
      <w:spacing w:after="240"/>
      <w:outlineLvl w:val="2"/>
    </w:pPr>
    <w:rPr>
      <w:rFonts w:ascii="Garamond" w:eastAsiaTheme="majorEastAsia" w:hAnsi="Garamond"/>
      <w:b/>
      <w:bCs/>
    </w:rPr>
  </w:style>
  <w:style w:type="paragraph" w:customStyle="1" w:styleId="TheusHeading4">
    <w:name w:val="TheusHeading4"/>
    <w:qFormat/>
    <w:rsid w:val="0099424C"/>
    <w:pPr>
      <w:keepNext/>
      <w:numPr>
        <w:ilvl w:val="3"/>
        <w:numId w:val="44"/>
      </w:numPr>
      <w:spacing w:after="240"/>
      <w:jc w:val="both"/>
      <w:outlineLvl w:val="3"/>
    </w:pPr>
    <w:rPr>
      <w:rFonts w:ascii="Garamond" w:eastAsiaTheme="majorEastAsia" w:hAnsi="Garamond"/>
      <w:b/>
      <w:iCs/>
    </w:rPr>
  </w:style>
  <w:style w:type="numbering" w:customStyle="1" w:styleId="TheusList">
    <w:name w:val="TheusList"/>
    <w:uiPriority w:val="99"/>
    <w:rsid w:val="00D25404"/>
    <w:pPr>
      <w:numPr>
        <w:numId w:val="21"/>
      </w:numPr>
    </w:pPr>
  </w:style>
  <w:style w:type="paragraph" w:customStyle="1" w:styleId="TheusNum1">
    <w:name w:val="TheusNum1"/>
    <w:qFormat/>
    <w:rsid w:val="006072B5"/>
    <w:pPr>
      <w:numPr>
        <w:numId w:val="22"/>
      </w:numPr>
      <w:spacing w:after="240"/>
      <w:jc w:val="both"/>
    </w:pPr>
    <w:rPr>
      <w:rFonts w:ascii="Garamond" w:hAnsi="Garamond"/>
    </w:rPr>
  </w:style>
  <w:style w:type="paragraph" w:customStyle="1" w:styleId="TheusNum2">
    <w:name w:val="TheusNum2"/>
    <w:qFormat/>
    <w:rsid w:val="006072B5"/>
    <w:pPr>
      <w:numPr>
        <w:numId w:val="23"/>
      </w:numPr>
      <w:spacing w:after="240"/>
      <w:jc w:val="both"/>
    </w:pPr>
    <w:rPr>
      <w:rFonts w:ascii="Garamond" w:hAnsi="Garamond"/>
    </w:rPr>
  </w:style>
  <w:style w:type="paragraph" w:customStyle="1" w:styleId="TheusNum1i">
    <w:name w:val="TheusNum1.i"/>
    <w:basedOn w:val="TheusNum2"/>
    <w:qFormat/>
    <w:rsid w:val="006072B5"/>
    <w:pPr>
      <w:numPr>
        <w:numId w:val="24"/>
      </w:numPr>
    </w:pPr>
  </w:style>
  <w:style w:type="paragraph" w:customStyle="1" w:styleId="TheusNum3">
    <w:name w:val="TheusNum3"/>
    <w:qFormat/>
    <w:rsid w:val="006072B5"/>
    <w:pPr>
      <w:numPr>
        <w:numId w:val="25"/>
      </w:numPr>
      <w:spacing w:after="240"/>
      <w:jc w:val="both"/>
    </w:pPr>
    <w:rPr>
      <w:rFonts w:ascii="Garamond" w:hAnsi="Garamond"/>
    </w:rPr>
  </w:style>
  <w:style w:type="paragraph" w:customStyle="1" w:styleId="TheusNum2i">
    <w:name w:val="TheusNum2.i"/>
    <w:basedOn w:val="TheusNum3"/>
    <w:qFormat/>
    <w:rsid w:val="006072B5"/>
    <w:pPr>
      <w:numPr>
        <w:numId w:val="26"/>
      </w:numPr>
    </w:pPr>
  </w:style>
  <w:style w:type="paragraph" w:customStyle="1" w:styleId="TheusTitle">
    <w:name w:val="TheusTitle"/>
    <w:qFormat/>
    <w:rsid w:val="006072B5"/>
    <w:pPr>
      <w:jc w:val="center"/>
    </w:pPr>
    <w:rPr>
      <w:rFonts w:ascii="Garamond" w:eastAsiaTheme="majorEastAsia" w:hAnsi="Garamond"/>
      <w:b/>
      <w:spacing w:val="5"/>
      <w:sz w:val="36"/>
      <w:szCs w:val="52"/>
    </w:rPr>
  </w:style>
  <w:style w:type="paragraph" w:customStyle="1" w:styleId="TheusTOCHeading">
    <w:name w:val="TheusTOCHeading"/>
    <w:qFormat/>
    <w:rsid w:val="006072B5"/>
    <w:pPr>
      <w:jc w:val="center"/>
    </w:pPr>
    <w:rPr>
      <w:rFonts w:ascii="Garamond" w:eastAsiaTheme="majorEastAsia" w:hAnsi="Garamond"/>
      <w:b/>
      <w:spacing w:val="5"/>
      <w:sz w:val="28"/>
      <w:szCs w:val="52"/>
    </w:rPr>
  </w:style>
  <w:style w:type="paragraph" w:customStyle="1" w:styleId="TheusSummaryAgents">
    <w:name w:val="TheusSummaryAgents"/>
    <w:qFormat/>
    <w:rsid w:val="007C6815"/>
    <w:pPr>
      <w:spacing w:after="240"/>
      <w:contextualSpacing/>
      <w:jc w:val="center"/>
    </w:pPr>
    <w:rPr>
      <w:rFonts w:ascii="Garamond" w:hAnsi="Garamond"/>
    </w:rPr>
  </w:style>
  <w:style w:type="paragraph" w:customStyle="1" w:styleId="TheusSummaryBody1">
    <w:name w:val="TheusSummaryBody1"/>
    <w:qFormat/>
    <w:rsid w:val="007C6815"/>
    <w:pPr>
      <w:spacing w:after="240"/>
      <w:jc w:val="both"/>
    </w:pPr>
    <w:rPr>
      <w:rFonts w:ascii="Garamond" w:hAnsi="Garamond"/>
    </w:rPr>
  </w:style>
  <w:style w:type="paragraph" w:customStyle="1" w:styleId="TheusSummaryBody2">
    <w:name w:val="TheusSummaryBody2"/>
    <w:qFormat/>
    <w:rsid w:val="007C6815"/>
    <w:pPr>
      <w:spacing w:after="240"/>
      <w:ind w:left="1440" w:hanging="720"/>
      <w:jc w:val="both"/>
    </w:pPr>
    <w:rPr>
      <w:rFonts w:ascii="Garamond" w:hAnsi="Garamond"/>
    </w:rPr>
  </w:style>
  <w:style w:type="paragraph" w:customStyle="1" w:styleId="TheusSummaryBody3">
    <w:name w:val="TheusSummaryBody3"/>
    <w:qFormat/>
    <w:rsid w:val="007C6815"/>
    <w:pPr>
      <w:spacing w:after="240"/>
      <w:ind w:left="720"/>
      <w:jc w:val="both"/>
    </w:pPr>
    <w:rPr>
      <w:rFonts w:ascii="Garamond" w:hAnsi="Garamond"/>
    </w:rPr>
  </w:style>
  <w:style w:type="paragraph" w:customStyle="1" w:styleId="TheusSummaryBody4">
    <w:name w:val="TheusSummaryBody4"/>
    <w:qFormat/>
    <w:rsid w:val="007C6815"/>
    <w:pPr>
      <w:spacing w:after="240"/>
      <w:ind w:left="1440"/>
    </w:pPr>
    <w:rPr>
      <w:rFonts w:ascii="Garamond" w:hAnsi="Garamond"/>
    </w:rPr>
  </w:style>
  <w:style w:type="paragraph" w:customStyle="1" w:styleId="TheusSummaryChildListName">
    <w:name w:val="TheusSummaryChildListName"/>
    <w:qFormat/>
    <w:rsid w:val="007C6815"/>
    <w:pPr>
      <w:tabs>
        <w:tab w:val="right" w:pos="8640"/>
      </w:tabs>
      <w:spacing w:after="240"/>
      <w:ind w:left="720"/>
      <w:contextualSpacing/>
      <w:jc w:val="center"/>
    </w:pPr>
    <w:rPr>
      <w:rFonts w:ascii="Garamond" w:hAnsi="Garamond"/>
      <w:smallCaps/>
      <w:szCs w:val="20"/>
    </w:rPr>
  </w:style>
  <w:style w:type="paragraph" w:customStyle="1" w:styleId="TheusSummaryChildrenNames">
    <w:name w:val="TheusSummaryChildrenNames"/>
    <w:qFormat/>
    <w:rsid w:val="007C6815"/>
    <w:pPr>
      <w:tabs>
        <w:tab w:val="right" w:pos="8640"/>
      </w:tabs>
      <w:spacing w:after="240"/>
      <w:ind w:left="720"/>
      <w:contextualSpacing/>
    </w:pPr>
    <w:rPr>
      <w:rFonts w:ascii="Garamond" w:hAnsi="Garamond"/>
    </w:rPr>
  </w:style>
  <w:style w:type="paragraph" w:customStyle="1" w:styleId="TheusSummaryClientInfo">
    <w:name w:val="TheusSummaryClientInfo"/>
    <w:qFormat/>
    <w:rsid w:val="007C6815"/>
    <w:pPr>
      <w:spacing w:after="240"/>
      <w:contextualSpacing/>
      <w:jc w:val="center"/>
    </w:pPr>
    <w:rPr>
      <w:rFonts w:ascii="Garamond" w:hAnsi="Garamond"/>
      <w:b/>
    </w:rPr>
  </w:style>
  <w:style w:type="paragraph" w:customStyle="1" w:styleId="TheusSummaryClientInfoSmall">
    <w:name w:val="TheusSummaryClientInfoSmall"/>
    <w:qFormat/>
    <w:rsid w:val="007C6815"/>
    <w:pPr>
      <w:spacing w:after="240"/>
      <w:jc w:val="center"/>
    </w:pPr>
    <w:rPr>
      <w:rFonts w:ascii="Garamond" w:hAnsi="Garamond"/>
      <w:b/>
      <w:smallCaps/>
    </w:rPr>
  </w:style>
  <w:style w:type="paragraph" w:customStyle="1" w:styleId="TheusSummarySeparateChildren">
    <w:name w:val="TheusSummarySeparateChildren"/>
    <w:qFormat/>
    <w:rsid w:val="007C6815"/>
    <w:pPr>
      <w:tabs>
        <w:tab w:val="right" w:pos="8640"/>
      </w:tabs>
      <w:spacing w:after="240"/>
      <w:ind w:left="1440"/>
      <w:contextualSpacing/>
      <w:jc w:val="center"/>
    </w:pPr>
    <w:rPr>
      <w:rFonts w:ascii="Garamond" w:hAnsi="Garamond"/>
      <w:szCs w:val="20"/>
    </w:rPr>
  </w:style>
  <w:style w:type="paragraph" w:customStyle="1" w:styleId="CPCoverPageTitle">
    <w:name w:val="CP Cover Page Title"/>
    <w:basedOn w:val="Normal"/>
    <w:link w:val="CPCoverPageTitleChar"/>
    <w:rsid w:val="004A3D70"/>
    <w:pPr>
      <w:keepNext/>
      <w:keepLines/>
      <w:spacing w:after="360"/>
      <w:jc w:val="center"/>
    </w:pPr>
    <w:rPr>
      <w:rFonts w:ascii="Times New Roman" w:hAnsi="Times New Roman"/>
      <w:b/>
      <w:sz w:val="32"/>
    </w:rPr>
  </w:style>
  <w:style w:type="character" w:customStyle="1" w:styleId="CPCoverPageTitleChar">
    <w:name w:val="CP Cover Page Title Char"/>
    <w:basedOn w:val="DefaultParagraphFont"/>
    <w:link w:val="CPCoverPageTitle"/>
    <w:rsid w:val="004A3D70"/>
    <w:rPr>
      <w:b/>
      <w:sz w:val="32"/>
    </w:rPr>
  </w:style>
  <w:style w:type="paragraph" w:customStyle="1" w:styleId="CPCoverPortfolioTitle">
    <w:name w:val="CP Cover Portfolio Title"/>
    <w:basedOn w:val="Normal"/>
    <w:link w:val="CPCoverPortfolioTitleChar"/>
    <w:rsid w:val="004A3D70"/>
    <w:pPr>
      <w:keepNext/>
      <w:keepLines/>
      <w:spacing w:before="600" w:after="1680"/>
      <w:jc w:val="center"/>
    </w:pPr>
    <w:rPr>
      <w:rFonts w:ascii="Times New Roman" w:hAnsi="Times New Roman"/>
      <w:b/>
      <w:sz w:val="60"/>
    </w:rPr>
  </w:style>
  <w:style w:type="character" w:customStyle="1" w:styleId="CPCoverPortfolioTitleChar">
    <w:name w:val="CP Cover Portfolio Title Char"/>
    <w:basedOn w:val="DefaultParagraphFont"/>
    <w:link w:val="CPCoverPortfolioTitle"/>
    <w:rsid w:val="004A3D70"/>
    <w:rPr>
      <w:b/>
      <w:sz w:val="60"/>
    </w:rPr>
  </w:style>
  <w:style w:type="paragraph" w:customStyle="1" w:styleId="CPFooterBold12">
    <w:name w:val="CP Footer Bold 12"/>
    <w:basedOn w:val="Normal"/>
    <w:link w:val="CPFooterBold12Char"/>
    <w:rsid w:val="004A3D70"/>
    <w:pPr>
      <w:spacing w:after="240"/>
      <w:contextualSpacing/>
      <w:jc w:val="center"/>
    </w:pPr>
    <w:rPr>
      <w:rFonts w:ascii="Times New Roman" w:hAnsi="Times New Roman"/>
      <w:b/>
    </w:rPr>
  </w:style>
  <w:style w:type="character" w:customStyle="1" w:styleId="CPFooterBold12Char">
    <w:name w:val="CP Footer Bold 12 Char"/>
    <w:basedOn w:val="DefaultParagraphFont"/>
    <w:link w:val="CPFooterBold12"/>
    <w:rsid w:val="004A3D70"/>
    <w:rPr>
      <w:b/>
    </w:rPr>
  </w:style>
  <w:style w:type="paragraph" w:customStyle="1" w:styleId="CPFooterBold10">
    <w:name w:val="CP Footer Bold 10"/>
    <w:basedOn w:val="Normal"/>
    <w:link w:val="CPFooterBold10Char"/>
    <w:rsid w:val="004A3D70"/>
    <w:pPr>
      <w:contextualSpacing/>
      <w:jc w:val="center"/>
    </w:pPr>
    <w:rPr>
      <w:rFonts w:ascii="Times New Roman" w:hAnsi="Times New Roman"/>
      <w:b/>
      <w:sz w:val="20"/>
    </w:rPr>
  </w:style>
  <w:style w:type="character" w:customStyle="1" w:styleId="CPFooterBold10Char">
    <w:name w:val="CP Footer Bold 10 Char"/>
    <w:basedOn w:val="DefaultParagraphFont"/>
    <w:link w:val="CPFooterBold10"/>
    <w:rsid w:val="004A3D70"/>
    <w:rPr>
      <w:b/>
      <w:sz w:val="20"/>
    </w:rPr>
  </w:style>
  <w:style w:type="paragraph" w:customStyle="1" w:styleId="CPBody3">
    <w:name w:val="CP Body 3"/>
    <w:basedOn w:val="Normal"/>
    <w:link w:val="CPBody3Char"/>
    <w:rsid w:val="004A3D70"/>
    <w:pPr>
      <w:spacing w:after="240"/>
      <w:ind w:left="720" w:right="720"/>
      <w:jc w:val="both"/>
    </w:pPr>
    <w:rPr>
      <w:rFonts w:ascii="Times New Roman" w:hAnsi="Times New Roman"/>
    </w:rPr>
  </w:style>
  <w:style w:type="character" w:customStyle="1" w:styleId="CPBody3Char">
    <w:name w:val="CP Body 3 Char"/>
    <w:basedOn w:val="DefaultParagraphFont"/>
    <w:link w:val="CPBody3"/>
    <w:rsid w:val="004A3D70"/>
  </w:style>
  <w:style w:type="paragraph" w:customStyle="1" w:styleId="CPResetNumbering">
    <w:name w:val="CP Reset Numbering"/>
    <w:basedOn w:val="Normal"/>
    <w:rsid w:val="004A3D70"/>
    <w:pPr>
      <w:spacing w:after="240"/>
    </w:pPr>
    <w:rPr>
      <w:rFonts w:ascii="Times New Roman" w:hAnsi="Times New Roman"/>
      <w:vanish/>
      <w:color w:val="808080"/>
      <w:sz w:val="20"/>
    </w:rPr>
  </w:style>
  <w:style w:type="numbering" w:customStyle="1" w:styleId="CPNumbering">
    <w:name w:val="CP Numbering"/>
    <w:basedOn w:val="NoList"/>
    <w:rsid w:val="004A3D70"/>
    <w:pPr>
      <w:numPr>
        <w:numId w:val="28"/>
      </w:numPr>
    </w:pPr>
  </w:style>
  <w:style w:type="paragraph" w:customStyle="1" w:styleId="CPBody1">
    <w:name w:val="CP Body 1"/>
    <w:basedOn w:val="Normal"/>
    <w:link w:val="CPBody1Char"/>
    <w:rsid w:val="004A3D70"/>
    <w:pPr>
      <w:spacing w:after="240"/>
      <w:jc w:val="both"/>
    </w:pPr>
    <w:rPr>
      <w:rFonts w:ascii="Times New Roman" w:hAnsi="Times New Roman"/>
    </w:rPr>
  </w:style>
  <w:style w:type="character" w:customStyle="1" w:styleId="CPBody1Char">
    <w:name w:val="CP Body 1 Char"/>
    <w:basedOn w:val="DefaultParagraphFont"/>
    <w:link w:val="CPBody1"/>
    <w:rsid w:val="004A3D70"/>
  </w:style>
  <w:style w:type="paragraph" w:customStyle="1" w:styleId="CPBody2">
    <w:name w:val="CP Body 2"/>
    <w:basedOn w:val="Normal"/>
    <w:link w:val="CPBody2Char"/>
    <w:rsid w:val="004A3D70"/>
    <w:pPr>
      <w:spacing w:after="240"/>
      <w:jc w:val="both"/>
    </w:pPr>
    <w:rPr>
      <w:rFonts w:ascii="Times New Roman" w:hAnsi="Times New Roman"/>
    </w:rPr>
  </w:style>
  <w:style w:type="character" w:customStyle="1" w:styleId="CPBody2Char">
    <w:name w:val="CP Body 2 Char"/>
    <w:basedOn w:val="DefaultParagraphFont"/>
    <w:link w:val="CPBody2"/>
    <w:rsid w:val="004A3D70"/>
  </w:style>
  <w:style w:type="paragraph" w:customStyle="1" w:styleId="CPBody4">
    <w:name w:val="CP Body 4"/>
    <w:basedOn w:val="Normal"/>
    <w:link w:val="CPBody4Char"/>
    <w:rsid w:val="00AB5CA5"/>
    <w:pPr>
      <w:spacing w:after="240"/>
      <w:ind w:left="1440"/>
      <w:jc w:val="both"/>
    </w:pPr>
    <w:rPr>
      <w:szCs w:val="16"/>
    </w:rPr>
  </w:style>
  <w:style w:type="character" w:customStyle="1" w:styleId="CPBody4Char">
    <w:name w:val="CP Body 4 Char"/>
    <w:basedOn w:val="DefaultParagraphFont"/>
    <w:link w:val="CPBody4"/>
    <w:rsid w:val="00AB5CA5"/>
    <w:rPr>
      <w:rFonts w:ascii="Garamond" w:hAnsi="Garamond"/>
      <w:szCs w:val="16"/>
    </w:rPr>
  </w:style>
  <w:style w:type="paragraph" w:customStyle="1" w:styleId="CPCenterSingleSpaced">
    <w:name w:val="CP Center Single Spaced"/>
    <w:link w:val="CPCenterSingleSpacedChar"/>
    <w:rsid w:val="004A3D70"/>
    <w:pPr>
      <w:spacing w:after="240"/>
      <w:jc w:val="center"/>
    </w:pPr>
    <w:rPr>
      <w:rFonts w:ascii="Garamond" w:hAnsi="Garamond"/>
      <w:b/>
    </w:rPr>
  </w:style>
  <w:style w:type="character" w:customStyle="1" w:styleId="CPCenterSingleSpacedChar">
    <w:name w:val="CP Center Single Spaced Char"/>
    <w:basedOn w:val="DefaultParagraphFont"/>
    <w:link w:val="CPCenterSingleSpaced"/>
    <w:rsid w:val="004A3D70"/>
    <w:rPr>
      <w:rFonts w:ascii="Garamond" w:hAnsi="Garamond"/>
      <w:b/>
    </w:rPr>
  </w:style>
  <w:style w:type="paragraph" w:customStyle="1" w:styleId="CPTitle">
    <w:name w:val="CP Title"/>
    <w:basedOn w:val="Normal"/>
    <w:link w:val="CPTitleChar"/>
    <w:rsid w:val="004A3D70"/>
    <w:pPr>
      <w:keepNext/>
      <w:keepLines/>
      <w:spacing w:after="360"/>
      <w:contextualSpacing/>
      <w:jc w:val="center"/>
    </w:pPr>
    <w:rPr>
      <w:rFonts w:ascii="Times New Roman" w:hAnsi="Times New Roman"/>
      <w:b/>
      <w:sz w:val="36"/>
    </w:rPr>
  </w:style>
  <w:style w:type="character" w:customStyle="1" w:styleId="CPTitleChar">
    <w:name w:val="CP Title Char"/>
    <w:basedOn w:val="DefaultParagraphFont"/>
    <w:link w:val="CPTitle"/>
    <w:rsid w:val="004A3D70"/>
    <w:rPr>
      <w:b/>
      <w:sz w:val="36"/>
    </w:rPr>
  </w:style>
  <w:style w:type="paragraph" w:customStyle="1" w:styleId="IntroPSubtitle">
    <w:name w:val="IntroP Subtitle"/>
    <w:link w:val="IntroPSubtitleChar"/>
    <w:rsid w:val="004A3D70"/>
    <w:pPr>
      <w:keepNext/>
      <w:keepLines/>
      <w:spacing w:after="240"/>
    </w:pPr>
    <w:rPr>
      <w:rFonts w:ascii="Garamond" w:hAnsi="Garamond"/>
      <w:b/>
      <w:sz w:val="28"/>
    </w:rPr>
  </w:style>
  <w:style w:type="character" w:customStyle="1" w:styleId="IntroPSubtitleChar">
    <w:name w:val="IntroP Subtitle Char"/>
    <w:basedOn w:val="DefaultParagraphFont"/>
    <w:link w:val="IntroPSubtitle"/>
    <w:rsid w:val="004A3D70"/>
    <w:rPr>
      <w:rFonts w:ascii="Garamond" w:hAnsi="Garamond"/>
      <w:b/>
      <w:sz w:val="28"/>
    </w:rPr>
  </w:style>
  <w:style w:type="paragraph" w:customStyle="1" w:styleId="IntroPSubtitle2">
    <w:name w:val="IntroP Subtitle 2"/>
    <w:basedOn w:val="Normal"/>
    <w:link w:val="IntroPSubtitle2Char"/>
    <w:rsid w:val="004A3D70"/>
    <w:pPr>
      <w:keepNext/>
      <w:keepLines/>
      <w:spacing w:after="240"/>
    </w:pPr>
    <w:rPr>
      <w:rFonts w:ascii="Times New Roman" w:hAnsi="Times New Roman"/>
      <w:b/>
      <w:sz w:val="28"/>
    </w:rPr>
  </w:style>
  <w:style w:type="character" w:customStyle="1" w:styleId="IntroPSubtitle2Char">
    <w:name w:val="IntroP Subtitle 2 Char"/>
    <w:basedOn w:val="DefaultParagraphFont"/>
    <w:link w:val="IntroPSubtitle2"/>
    <w:rsid w:val="004A3D70"/>
    <w:rPr>
      <w:b/>
      <w:sz w:val="28"/>
    </w:rPr>
  </w:style>
  <w:style w:type="paragraph" w:customStyle="1" w:styleId="EnhTheusWillBody2">
    <w:name w:val="EnhTheusWillBody2"/>
    <w:qFormat/>
    <w:rsid w:val="00B17648"/>
    <w:pPr>
      <w:spacing w:after="240"/>
      <w:ind w:left="1260"/>
      <w:jc w:val="both"/>
    </w:pPr>
    <w:rPr>
      <w:rFonts w:ascii="Garamond" w:hAnsi="Garamond"/>
      <w:szCs w:val="22"/>
    </w:rPr>
  </w:style>
  <w:style w:type="paragraph" w:customStyle="1" w:styleId="EnhTheusWillHardTextHeading3">
    <w:name w:val="EnhTheusWillHardTextHeading3"/>
    <w:qFormat/>
    <w:rsid w:val="00B17648"/>
    <w:pPr>
      <w:spacing w:after="240"/>
      <w:ind w:left="1800" w:hanging="540"/>
      <w:jc w:val="both"/>
    </w:pPr>
    <w:rPr>
      <w:rFonts w:ascii="Garamond" w:hAnsi="Garamond"/>
      <w:szCs w:val="22"/>
    </w:rPr>
  </w:style>
  <w:style w:type="paragraph" w:customStyle="1" w:styleId="EnhTheusWillBody1">
    <w:name w:val="EnhTheusWillBody1"/>
    <w:qFormat/>
    <w:rsid w:val="0003520A"/>
    <w:pPr>
      <w:spacing w:after="240"/>
      <w:ind w:left="720"/>
      <w:jc w:val="both"/>
    </w:pPr>
    <w:rPr>
      <w:rFonts w:ascii="Garamond" w:hAnsi="Garamond"/>
      <w:szCs w:val="22"/>
    </w:rPr>
  </w:style>
  <w:style w:type="paragraph" w:customStyle="1" w:styleId="EnhTheusWillHardHeading2">
    <w:name w:val="EnhTheusWillHardHeading2"/>
    <w:qFormat/>
    <w:rsid w:val="0003520A"/>
    <w:pPr>
      <w:numPr>
        <w:ilvl w:val="2"/>
        <w:numId w:val="31"/>
      </w:numPr>
      <w:spacing w:after="240"/>
      <w:jc w:val="both"/>
    </w:pPr>
    <w:rPr>
      <w:rFonts w:ascii="Garamond" w:hAnsi="Garamond"/>
      <w:b/>
      <w:bCs/>
      <w:szCs w:val="22"/>
    </w:rPr>
  </w:style>
  <w:style w:type="paragraph" w:customStyle="1" w:styleId="EnhTheusWillHardHeading3">
    <w:name w:val="EnhTheusWillHardHeading3"/>
    <w:qFormat/>
    <w:rsid w:val="0003520A"/>
    <w:pPr>
      <w:numPr>
        <w:ilvl w:val="3"/>
        <w:numId w:val="31"/>
      </w:numPr>
      <w:spacing w:after="240"/>
      <w:jc w:val="both"/>
    </w:pPr>
    <w:rPr>
      <w:rFonts w:ascii="Garamond" w:hAnsi="Garamond"/>
      <w:b/>
      <w:bCs/>
      <w:szCs w:val="22"/>
    </w:rPr>
  </w:style>
  <w:style w:type="paragraph" w:customStyle="1" w:styleId="EnhTheusWillHardHeading4">
    <w:name w:val="EnhTheusWillHardHeading4"/>
    <w:qFormat/>
    <w:rsid w:val="0003520A"/>
    <w:pPr>
      <w:numPr>
        <w:ilvl w:val="4"/>
        <w:numId w:val="31"/>
      </w:numPr>
      <w:spacing w:after="240"/>
      <w:jc w:val="both"/>
    </w:pPr>
    <w:rPr>
      <w:rFonts w:ascii="Garamond" w:hAnsi="Garamond"/>
      <w:b/>
      <w:szCs w:val="22"/>
    </w:rPr>
  </w:style>
  <w:style w:type="paragraph" w:customStyle="1" w:styleId="EnhTheusWillListHeading1">
    <w:name w:val="EnhTheusWillListHeading1"/>
    <w:qFormat/>
    <w:rsid w:val="0003520A"/>
    <w:pPr>
      <w:numPr>
        <w:ilvl w:val="1"/>
        <w:numId w:val="31"/>
      </w:numPr>
      <w:spacing w:after="240"/>
      <w:jc w:val="both"/>
    </w:pPr>
    <w:rPr>
      <w:rFonts w:ascii="Garamond" w:hAnsi="Garamond"/>
      <w:b/>
      <w:bCs/>
      <w:szCs w:val="22"/>
    </w:rPr>
  </w:style>
  <w:style w:type="paragraph" w:customStyle="1" w:styleId="EnhTheusWillArticle">
    <w:name w:val="EnhTheusWillArticle"/>
    <w:qFormat/>
    <w:rsid w:val="0003520A"/>
    <w:pPr>
      <w:numPr>
        <w:numId w:val="31"/>
      </w:numPr>
      <w:spacing w:after="240"/>
      <w:jc w:val="center"/>
    </w:pPr>
    <w:rPr>
      <w:rFonts w:ascii="Garamond" w:hAnsi="Garamond"/>
      <w:b/>
      <w:bCs/>
      <w:iCs/>
      <w:caps/>
      <w:szCs w:val="22"/>
    </w:rPr>
  </w:style>
  <w:style w:type="numbering" w:customStyle="1" w:styleId="EnhTheusWillListStyle">
    <w:name w:val="EnhTheusWillListStyle"/>
    <w:uiPriority w:val="99"/>
    <w:rsid w:val="0003520A"/>
    <w:pPr>
      <w:numPr>
        <w:numId w:val="30"/>
      </w:numPr>
    </w:pPr>
  </w:style>
  <w:style w:type="paragraph" w:customStyle="1" w:styleId="EnhTheusWillBody">
    <w:name w:val="EnhTheusWillBody"/>
    <w:qFormat/>
    <w:rsid w:val="00FF7383"/>
    <w:pPr>
      <w:spacing w:after="240"/>
      <w:ind w:firstLine="720"/>
      <w:jc w:val="both"/>
    </w:pPr>
    <w:rPr>
      <w:rFonts w:ascii="Garamond" w:hAnsi="Garamond"/>
      <w:szCs w:val="22"/>
    </w:rPr>
  </w:style>
  <w:style w:type="paragraph" w:customStyle="1" w:styleId="TheusDeceasedChildName">
    <w:name w:val="TheusDeceasedChildName"/>
    <w:qFormat/>
    <w:rsid w:val="008176BA"/>
    <w:pPr>
      <w:spacing w:after="240"/>
      <w:contextualSpacing/>
      <w:jc w:val="center"/>
    </w:pPr>
    <w:rPr>
      <w:rFonts w:ascii="Garamond" w:hAnsi="Garamond"/>
      <w:b/>
      <w:smallCaps/>
      <w:szCs w:val="20"/>
    </w:rPr>
  </w:style>
  <w:style w:type="numbering" w:customStyle="1" w:styleId="MPSTrustNumbering1">
    <w:name w:val="MPS Trust Numbering1"/>
    <w:basedOn w:val="NoList"/>
    <w:rsid w:val="00E560EB"/>
  </w:style>
  <w:style w:type="paragraph" w:customStyle="1" w:styleId="TheusHeading5">
    <w:name w:val="TheusHeading5"/>
    <w:qFormat/>
    <w:rsid w:val="0099424C"/>
    <w:pPr>
      <w:keepNext/>
      <w:numPr>
        <w:ilvl w:val="4"/>
        <w:numId w:val="44"/>
      </w:numPr>
      <w:spacing w:after="240"/>
    </w:pPr>
    <w:rPr>
      <w:rFonts w:ascii="Garamond" w:eastAsiaTheme="majorEastAsia" w:hAnsi="Garamond" w:cs="Book Antiqua"/>
      <w:b/>
    </w:rPr>
  </w:style>
  <w:style w:type="paragraph" w:customStyle="1" w:styleId="CPH1Heading1">
    <w:name w:val="CP H1  (Heading 1)"/>
    <w:basedOn w:val="Heading1"/>
    <w:rsid w:val="00D25404"/>
    <w:pPr>
      <w:ind w:left="90"/>
    </w:pPr>
  </w:style>
  <w:style w:type="paragraph" w:customStyle="1" w:styleId="TestSpecialPowerNumberinga">
    <w:name w:val="TestSpecialPowerNumberinga"/>
    <w:basedOn w:val="CPBody4"/>
    <w:qFormat/>
    <w:rsid w:val="00C145A2"/>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7931">
      <w:bodyDiv w:val="1"/>
      <w:marLeft w:val="0"/>
      <w:marRight w:val="0"/>
      <w:marTop w:val="0"/>
      <w:marBottom w:val="0"/>
      <w:divBdr>
        <w:top w:val="none" w:sz="0" w:space="0" w:color="auto"/>
        <w:left w:val="none" w:sz="0" w:space="0" w:color="auto"/>
        <w:bottom w:val="none" w:sz="0" w:space="0" w:color="auto"/>
        <w:right w:val="none" w:sz="0" w:space="0" w:color="auto"/>
      </w:divBdr>
      <w:divsChild>
        <w:div w:id="1842894353">
          <w:marLeft w:val="0"/>
          <w:marRight w:val="0"/>
          <w:marTop w:val="0"/>
          <w:marBottom w:val="0"/>
          <w:divBdr>
            <w:top w:val="none" w:sz="0" w:space="0" w:color="auto"/>
            <w:left w:val="none" w:sz="0" w:space="0" w:color="auto"/>
            <w:bottom w:val="none" w:sz="0" w:space="0" w:color="auto"/>
            <w:right w:val="none" w:sz="0" w:space="0" w:color="auto"/>
          </w:divBdr>
        </w:div>
      </w:divsChild>
    </w:div>
    <w:div w:id="22632813">
      <w:bodyDiv w:val="1"/>
      <w:marLeft w:val="0"/>
      <w:marRight w:val="0"/>
      <w:marTop w:val="0"/>
      <w:marBottom w:val="0"/>
      <w:divBdr>
        <w:top w:val="none" w:sz="0" w:space="0" w:color="auto"/>
        <w:left w:val="none" w:sz="0" w:space="0" w:color="auto"/>
        <w:bottom w:val="none" w:sz="0" w:space="0" w:color="auto"/>
        <w:right w:val="none" w:sz="0" w:space="0" w:color="auto"/>
      </w:divBdr>
    </w:div>
    <w:div w:id="52702434">
      <w:bodyDiv w:val="1"/>
      <w:marLeft w:val="0"/>
      <w:marRight w:val="0"/>
      <w:marTop w:val="0"/>
      <w:marBottom w:val="0"/>
      <w:divBdr>
        <w:top w:val="none" w:sz="0" w:space="0" w:color="auto"/>
        <w:left w:val="none" w:sz="0" w:space="0" w:color="auto"/>
        <w:bottom w:val="none" w:sz="0" w:space="0" w:color="auto"/>
        <w:right w:val="none" w:sz="0" w:space="0" w:color="auto"/>
      </w:divBdr>
    </w:div>
    <w:div w:id="75982393">
      <w:bodyDiv w:val="1"/>
      <w:marLeft w:val="0"/>
      <w:marRight w:val="0"/>
      <w:marTop w:val="0"/>
      <w:marBottom w:val="0"/>
      <w:divBdr>
        <w:top w:val="none" w:sz="0" w:space="0" w:color="auto"/>
        <w:left w:val="none" w:sz="0" w:space="0" w:color="auto"/>
        <w:bottom w:val="none" w:sz="0" w:space="0" w:color="auto"/>
        <w:right w:val="none" w:sz="0" w:space="0" w:color="auto"/>
      </w:divBdr>
    </w:div>
    <w:div w:id="94595454">
      <w:bodyDiv w:val="1"/>
      <w:marLeft w:val="0"/>
      <w:marRight w:val="0"/>
      <w:marTop w:val="0"/>
      <w:marBottom w:val="0"/>
      <w:divBdr>
        <w:top w:val="none" w:sz="0" w:space="0" w:color="auto"/>
        <w:left w:val="none" w:sz="0" w:space="0" w:color="auto"/>
        <w:bottom w:val="none" w:sz="0" w:space="0" w:color="auto"/>
        <w:right w:val="none" w:sz="0" w:space="0" w:color="auto"/>
      </w:divBdr>
    </w:div>
    <w:div w:id="99767853">
      <w:bodyDiv w:val="1"/>
      <w:marLeft w:val="0"/>
      <w:marRight w:val="0"/>
      <w:marTop w:val="0"/>
      <w:marBottom w:val="0"/>
      <w:divBdr>
        <w:top w:val="none" w:sz="0" w:space="0" w:color="auto"/>
        <w:left w:val="none" w:sz="0" w:space="0" w:color="auto"/>
        <w:bottom w:val="none" w:sz="0" w:space="0" w:color="auto"/>
        <w:right w:val="none" w:sz="0" w:space="0" w:color="auto"/>
      </w:divBdr>
    </w:div>
    <w:div w:id="117378625">
      <w:bodyDiv w:val="1"/>
      <w:marLeft w:val="0"/>
      <w:marRight w:val="0"/>
      <w:marTop w:val="0"/>
      <w:marBottom w:val="0"/>
      <w:divBdr>
        <w:top w:val="none" w:sz="0" w:space="0" w:color="auto"/>
        <w:left w:val="none" w:sz="0" w:space="0" w:color="auto"/>
        <w:bottom w:val="none" w:sz="0" w:space="0" w:color="auto"/>
        <w:right w:val="none" w:sz="0" w:space="0" w:color="auto"/>
      </w:divBdr>
    </w:div>
    <w:div w:id="127279990">
      <w:bodyDiv w:val="1"/>
      <w:marLeft w:val="0"/>
      <w:marRight w:val="0"/>
      <w:marTop w:val="0"/>
      <w:marBottom w:val="0"/>
      <w:divBdr>
        <w:top w:val="none" w:sz="0" w:space="0" w:color="auto"/>
        <w:left w:val="none" w:sz="0" w:space="0" w:color="auto"/>
        <w:bottom w:val="none" w:sz="0" w:space="0" w:color="auto"/>
        <w:right w:val="none" w:sz="0" w:space="0" w:color="auto"/>
      </w:divBdr>
    </w:div>
    <w:div w:id="134033913">
      <w:bodyDiv w:val="1"/>
      <w:marLeft w:val="0"/>
      <w:marRight w:val="0"/>
      <w:marTop w:val="0"/>
      <w:marBottom w:val="0"/>
      <w:divBdr>
        <w:top w:val="none" w:sz="0" w:space="0" w:color="auto"/>
        <w:left w:val="none" w:sz="0" w:space="0" w:color="auto"/>
        <w:bottom w:val="none" w:sz="0" w:space="0" w:color="auto"/>
        <w:right w:val="none" w:sz="0" w:space="0" w:color="auto"/>
      </w:divBdr>
    </w:div>
    <w:div w:id="152573594">
      <w:bodyDiv w:val="1"/>
      <w:marLeft w:val="0"/>
      <w:marRight w:val="0"/>
      <w:marTop w:val="0"/>
      <w:marBottom w:val="0"/>
      <w:divBdr>
        <w:top w:val="none" w:sz="0" w:space="0" w:color="auto"/>
        <w:left w:val="none" w:sz="0" w:space="0" w:color="auto"/>
        <w:bottom w:val="none" w:sz="0" w:space="0" w:color="auto"/>
        <w:right w:val="none" w:sz="0" w:space="0" w:color="auto"/>
      </w:divBdr>
    </w:div>
    <w:div w:id="179051806">
      <w:bodyDiv w:val="1"/>
      <w:marLeft w:val="0"/>
      <w:marRight w:val="0"/>
      <w:marTop w:val="0"/>
      <w:marBottom w:val="0"/>
      <w:divBdr>
        <w:top w:val="none" w:sz="0" w:space="0" w:color="auto"/>
        <w:left w:val="none" w:sz="0" w:space="0" w:color="auto"/>
        <w:bottom w:val="none" w:sz="0" w:space="0" w:color="auto"/>
        <w:right w:val="none" w:sz="0" w:space="0" w:color="auto"/>
      </w:divBdr>
    </w:div>
    <w:div w:id="196282085">
      <w:bodyDiv w:val="1"/>
      <w:marLeft w:val="0"/>
      <w:marRight w:val="0"/>
      <w:marTop w:val="0"/>
      <w:marBottom w:val="0"/>
      <w:divBdr>
        <w:top w:val="none" w:sz="0" w:space="0" w:color="auto"/>
        <w:left w:val="none" w:sz="0" w:space="0" w:color="auto"/>
        <w:bottom w:val="none" w:sz="0" w:space="0" w:color="auto"/>
        <w:right w:val="none" w:sz="0" w:space="0" w:color="auto"/>
      </w:divBdr>
    </w:div>
    <w:div w:id="198057348">
      <w:bodyDiv w:val="1"/>
      <w:marLeft w:val="0"/>
      <w:marRight w:val="0"/>
      <w:marTop w:val="0"/>
      <w:marBottom w:val="0"/>
      <w:divBdr>
        <w:top w:val="none" w:sz="0" w:space="0" w:color="auto"/>
        <w:left w:val="none" w:sz="0" w:space="0" w:color="auto"/>
        <w:bottom w:val="none" w:sz="0" w:space="0" w:color="auto"/>
        <w:right w:val="none" w:sz="0" w:space="0" w:color="auto"/>
      </w:divBdr>
    </w:div>
    <w:div w:id="224532206">
      <w:bodyDiv w:val="1"/>
      <w:marLeft w:val="0"/>
      <w:marRight w:val="0"/>
      <w:marTop w:val="0"/>
      <w:marBottom w:val="0"/>
      <w:divBdr>
        <w:top w:val="none" w:sz="0" w:space="0" w:color="auto"/>
        <w:left w:val="none" w:sz="0" w:space="0" w:color="auto"/>
        <w:bottom w:val="none" w:sz="0" w:space="0" w:color="auto"/>
        <w:right w:val="none" w:sz="0" w:space="0" w:color="auto"/>
      </w:divBdr>
    </w:div>
    <w:div w:id="253974607">
      <w:bodyDiv w:val="1"/>
      <w:marLeft w:val="0"/>
      <w:marRight w:val="0"/>
      <w:marTop w:val="0"/>
      <w:marBottom w:val="0"/>
      <w:divBdr>
        <w:top w:val="none" w:sz="0" w:space="0" w:color="auto"/>
        <w:left w:val="none" w:sz="0" w:space="0" w:color="auto"/>
        <w:bottom w:val="none" w:sz="0" w:space="0" w:color="auto"/>
        <w:right w:val="none" w:sz="0" w:space="0" w:color="auto"/>
      </w:divBdr>
    </w:div>
    <w:div w:id="266549790">
      <w:bodyDiv w:val="1"/>
      <w:marLeft w:val="0"/>
      <w:marRight w:val="0"/>
      <w:marTop w:val="0"/>
      <w:marBottom w:val="0"/>
      <w:divBdr>
        <w:top w:val="none" w:sz="0" w:space="0" w:color="auto"/>
        <w:left w:val="none" w:sz="0" w:space="0" w:color="auto"/>
        <w:bottom w:val="none" w:sz="0" w:space="0" w:color="auto"/>
        <w:right w:val="none" w:sz="0" w:space="0" w:color="auto"/>
      </w:divBdr>
    </w:div>
    <w:div w:id="276717263">
      <w:bodyDiv w:val="1"/>
      <w:marLeft w:val="0"/>
      <w:marRight w:val="0"/>
      <w:marTop w:val="0"/>
      <w:marBottom w:val="0"/>
      <w:divBdr>
        <w:top w:val="none" w:sz="0" w:space="0" w:color="auto"/>
        <w:left w:val="none" w:sz="0" w:space="0" w:color="auto"/>
        <w:bottom w:val="none" w:sz="0" w:space="0" w:color="auto"/>
        <w:right w:val="none" w:sz="0" w:space="0" w:color="auto"/>
      </w:divBdr>
    </w:div>
    <w:div w:id="302009189">
      <w:bodyDiv w:val="1"/>
      <w:marLeft w:val="0"/>
      <w:marRight w:val="0"/>
      <w:marTop w:val="0"/>
      <w:marBottom w:val="0"/>
      <w:divBdr>
        <w:top w:val="none" w:sz="0" w:space="0" w:color="auto"/>
        <w:left w:val="none" w:sz="0" w:space="0" w:color="auto"/>
        <w:bottom w:val="none" w:sz="0" w:space="0" w:color="auto"/>
        <w:right w:val="none" w:sz="0" w:space="0" w:color="auto"/>
      </w:divBdr>
    </w:div>
    <w:div w:id="312026272">
      <w:bodyDiv w:val="1"/>
      <w:marLeft w:val="0"/>
      <w:marRight w:val="0"/>
      <w:marTop w:val="0"/>
      <w:marBottom w:val="0"/>
      <w:divBdr>
        <w:top w:val="none" w:sz="0" w:space="0" w:color="auto"/>
        <w:left w:val="none" w:sz="0" w:space="0" w:color="auto"/>
        <w:bottom w:val="none" w:sz="0" w:space="0" w:color="auto"/>
        <w:right w:val="none" w:sz="0" w:space="0" w:color="auto"/>
      </w:divBdr>
    </w:div>
    <w:div w:id="343214539">
      <w:bodyDiv w:val="1"/>
      <w:marLeft w:val="0"/>
      <w:marRight w:val="0"/>
      <w:marTop w:val="0"/>
      <w:marBottom w:val="0"/>
      <w:divBdr>
        <w:top w:val="none" w:sz="0" w:space="0" w:color="auto"/>
        <w:left w:val="none" w:sz="0" w:space="0" w:color="auto"/>
        <w:bottom w:val="none" w:sz="0" w:space="0" w:color="auto"/>
        <w:right w:val="none" w:sz="0" w:space="0" w:color="auto"/>
      </w:divBdr>
    </w:div>
    <w:div w:id="343937992">
      <w:bodyDiv w:val="1"/>
      <w:marLeft w:val="0"/>
      <w:marRight w:val="0"/>
      <w:marTop w:val="0"/>
      <w:marBottom w:val="0"/>
      <w:divBdr>
        <w:top w:val="none" w:sz="0" w:space="0" w:color="auto"/>
        <w:left w:val="none" w:sz="0" w:space="0" w:color="auto"/>
        <w:bottom w:val="none" w:sz="0" w:space="0" w:color="auto"/>
        <w:right w:val="none" w:sz="0" w:space="0" w:color="auto"/>
      </w:divBdr>
      <w:divsChild>
        <w:div w:id="985205451">
          <w:marLeft w:val="0"/>
          <w:marRight w:val="0"/>
          <w:marTop w:val="0"/>
          <w:marBottom w:val="0"/>
          <w:divBdr>
            <w:top w:val="none" w:sz="0" w:space="0" w:color="auto"/>
            <w:left w:val="none" w:sz="0" w:space="0" w:color="auto"/>
            <w:bottom w:val="none" w:sz="0" w:space="0" w:color="auto"/>
            <w:right w:val="none" w:sz="0" w:space="0" w:color="auto"/>
          </w:divBdr>
        </w:div>
        <w:div w:id="2080857178">
          <w:marLeft w:val="0"/>
          <w:marRight w:val="0"/>
          <w:marTop w:val="0"/>
          <w:marBottom w:val="0"/>
          <w:divBdr>
            <w:top w:val="none" w:sz="0" w:space="0" w:color="auto"/>
            <w:left w:val="none" w:sz="0" w:space="0" w:color="auto"/>
            <w:bottom w:val="none" w:sz="0" w:space="0" w:color="auto"/>
            <w:right w:val="none" w:sz="0" w:space="0" w:color="auto"/>
          </w:divBdr>
        </w:div>
      </w:divsChild>
    </w:div>
    <w:div w:id="372273826">
      <w:bodyDiv w:val="1"/>
      <w:marLeft w:val="0"/>
      <w:marRight w:val="0"/>
      <w:marTop w:val="0"/>
      <w:marBottom w:val="0"/>
      <w:divBdr>
        <w:top w:val="none" w:sz="0" w:space="0" w:color="auto"/>
        <w:left w:val="none" w:sz="0" w:space="0" w:color="auto"/>
        <w:bottom w:val="none" w:sz="0" w:space="0" w:color="auto"/>
        <w:right w:val="none" w:sz="0" w:space="0" w:color="auto"/>
      </w:divBdr>
    </w:div>
    <w:div w:id="372534271">
      <w:bodyDiv w:val="1"/>
      <w:marLeft w:val="0"/>
      <w:marRight w:val="0"/>
      <w:marTop w:val="0"/>
      <w:marBottom w:val="0"/>
      <w:divBdr>
        <w:top w:val="none" w:sz="0" w:space="0" w:color="auto"/>
        <w:left w:val="none" w:sz="0" w:space="0" w:color="auto"/>
        <w:bottom w:val="none" w:sz="0" w:space="0" w:color="auto"/>
        <w:right w:val="none" w:sz="0" w:space="0" w:color="auto"/>
      </w:divBdr>
    </w:div>
    <w:div w:id="448008614">
      <w:bodyDiv w:val="1"/>
      <w:marLeft w:val="0"/>
      <w:marRight w:val="0"/>
      <w:marTop w:val="0"/>
      <w:marBottom w:val="0"/>
      <w:divBdr>
        <w:top w:val="none" w:sz="0" w:space="0" w:color="auto"/>
        <w:left w:val="none" w:sz="0" w:space="0" w:color="auto"/>
        <w:bottom w:val="none" w:sz="0" w:space="0" w:color="auto"/>
        <w:right w:val="none" w:sz="0" w:space="0" w:color="auto"/>
      </w:divBdr>
    </w:div>
    <w:div w:id="454716231">
      <w:bodyDiv w:val="1"/>
      <w:marLeft w:val="0"/>
      <w:marRight w:val="0"/>
      <w:marTop w:val="0"/>
      <w:marBottom w:val="0"/>
      <w:divBdr>
        <w:top w:val="none" w:sz="0" w:space="0" w:color="auto"/>
        <w:left w:val="none" w:sz="0" w:space="0" w:color="auto"/>
        <w:bottom w:val="none" w:sz="0" w:space="0" w:color="auto"/>
        <w:right w:val="none" w:sz="0" w:space="0" w:color="auto"/>
      </w:divBdr>
    </w:div>
    <w:div w:id="526604768">
      <w:bodyDiv w:val="1"/>
      <w:marLeft w:val="0"/>
      <w:marRight w:val="0"/>
      <w:marTop w:val="0"/>
      <w:marBottom w:val="0"/>
      <w:divBdr>
        <w:top w:val="none" w:sz="0" w:space="0" w:color="auto"/>
        <w:left w:val="none" w:sz="0" w:space="0" w:color="auto"/>
        <w:bottom w:val="none" w:sz="0" w:space="0" w:color="auto"/>
        <w:right w:val="none" w:sz="0" w:space="0" w:color="auto"/>
      </w:divBdr>
    </w:div>
    <w:div w:id="540434342">
      <w:bodyDiv w:val="1"/>
      <w:marLeft w:val="0"/>
      <w:marRight w:val="0"/>
      <w:marTop w:val="0"/>
      <w:marBottom w:val="0"/>
      <w:divBdr>
        <w:top w:val="none" w:sz="0" w:space="0" w:color="auto"/>
        <w:left w:val="none" w:sz="0" w:space="0" w:color="auto"/>
        <w:bottom w:val="none" w:sz="0" w:space="0" w:color="auto"/>
        <w:right w:val="none" w:sz="0" w:space="0" w:color="auto"/>
      </w:divBdr>
    </w:div>
    <w:div w:id="658846388">
      <w:bodyDiv w:val="1"/>
      <w:marLeft w:val="0"/>
      <w:marRight w:val="0"/>
      <w:marTop w:val="0"/>
      <w:marBottom w:val="0"/>
      <w:divBdr>
        <w:top w:val="none" w:sz="0" w:space="0" w:color="auto"/>
        <w:left w:val="none" w:sz="0" w:space="0" w:color="auto"/>
        <w:bottom w:val="none" w:sz="0" w:space="0" w:color="auto"/>
        <w:right w:val="none" w:sz="0" w:space="0" w:color="auto"/>
      </w:divBdr>
    </w:div>
    <w:div w:id="688024548">
      <w:bodyDiv w:val="1"/>
      <w:marLeft w:val="0"/>
      <w:marRight w:val="0"/>
      <w:marTop w:val="0"/>
      <w:marBottom w:val="0"/>
      <w:divBdr>
        <w:top w:val="none" w:sz="0" w:space="0" w:color="auto"/>
        <w:left w:val="none" w:sz="0" w:space="0" w:color="auto"/>
        <w:bottom w:val="none" w:sz="0" w:space="0" w:color="auto"/>
        <w:right w:val="none" w:sz="0" w:space="0" w:color="auto"/>
      </w:divBdr>
    </w:div>
    <w:div w:id="691733858">
      <w:bodyDiv w:val="1"/>
      <w:marLeft w:val="0"/>
      <w:marRight w:val="0"/>
      <w:marTop w:val="0"/>
      <w:marBottom w:val="0"/>
      <w:divBdr>
        <w:top w:val="none" w:sz="0" w:space="0" w:color="auto"/>
        <w:left w:val="none" w:sz="0" w:space="0" w:color="auto"/>
        <w:bottom w:val="none" w:sz="0" w:space="0" w:color="auto"/>
        <w:right w:val="none" w:sz="0" w:space="0" w:color="auto"/>
      </w:divBdr>
    </w:div>
    <w:div w:id="710226757">
      <w:bodyDiv w:val="1"/>
      <w:marLeft w:val="0"/>
      <w:marRight w:val="0"/>
      <w:marTop w:val="0"/>
      <w:marBottom w:val="0"/>
      <w:divBdr>
        <w:top w:val="none" w:sz="0" w:space="0" w:color="auto"/>
        <w:left w:val="none" w:sz="0" w:space="0" w:color="auto"/>
        <w:bottom w:val="none" w:sz="0" w:space="0" w:color="auto"/>
        <w:right w:val="none" w:sz="0" w:space="0" w:color="auto"/>
      </w:divBdr>
    </w:div>
    <w:div w:id="768238735">
      <w:bodyDiv w:val="1"/>
      <w:marLeft w:val="0"/>
      <w:marRight w:val="0"/>
      <w:marTop w:val="0"/>
      <w:marBottom w:val="0"/>
      <w:divBdr>
        <w:top w:val="none" w:sz="0" w:space="0" w:color="auto"/>
        <w:left w:val="none" w:sz="0" w:space="0" w:color="auto"/>
        <w:bottom w:val="none" w:sz="0" w:space="0" w:color="auto"/>
        <w:right w:val="none" w:sz="0" w:space="0" w:color="auto"/>
      </w:divBdr>
    </w:div>
    <w:div w:id="783620075">
      <w:bodyDiv w:val="1"/>
      <w:marLeft w:val="0"/>
      <w:marRight w:val="0"/>
      <w:marTop w:val="0"/>
      <w:marBottom w:val="0"/>
      <w:divBdr>
        <w:top w:val="none" w:sz="0" w:space="0" w:color="auto"/>
        <w:left w:val="none" w:sz="0" w:space="0" w:color="auto"/>
        <w:bottom w:val="none" w:sz="0" w:space="0" w:color="auto"/>
        <w:right w:val="none" w:sz="0" w:space="0" w:color="auto"/>
      </w:divBdr>
    </w:div>
    <w:div w:id="822086078">
      <w:bodyDiv w:val="1"/>
      <w:marLeft w:val="0"/>
      <w:marRight w:val="0"/>
      <w:marTop w:val="0"/>
      <w:marBottom w:val="0"/>
      <w:divBdr>
        <w:top w:val="none" w:sz="0" w:space="0" w:color="auto"/>
        <w:left w:val="none" w:sz="0" w:space="0" w:color="auto"/>
        <w:bottom w:val="none" w:sz="0" w:space="0" w:color="auto"/>
        <w:right w:val="none" w:sz="0" w:space="0" w:color="auto"/>
      </w:divBdr>
    </w:div>
    <w:div w:id="846674340">
      <w:bodyDiv w:val="1"/>
      <w:marLeft w:val="0"/>
      <w:marRight w:val="0"/>
      <w:marTop w:val="0"/>
      <w:marBottom w:val="0"/>
      <w:divBdr>
        <w:top w:val="none" w:sz="0" w:space="0" w:color="auto"/>
        <w:left w:val="none" w:sz="0" w:space="0" w:color="auto"/>
        <w:bottom w:val="none" w:sz="0" w:space="0" w:color="auto"/>
        <w:right w:val="none" w:sz="0" w:space="0" w:color="auto"/>
      </w:divBdr>
    </w:div>
    <w:div w:id="856819319">
      <w:bodyDiv w:val="1"/>
      <w:marLeft w:val="0"/>
      <w:marRight w:val="0"/>
      <w:marTop w:val="0"/>
      <w:marBottom w:val="0"/>
      <w:divBdr>
        <w:top w:val="none" w:sz="0" w:space="0" w:color="auto"/>
        <w:left w:val="none" w:sz="0" w:space="0" w:color="auto"/>
        <w:bottom w:val="none" w:sz="0" w:space="0" w:color="auto"/>
        <w:right w:val="none" w:sz="0" w:space="0" w:color="auto"/>
      </w:divBdr>
    </w:div>
    <w:div w:id="858277745">
      <w:bodyDiv w:val="1"/>
      <w:marLeft w:val="0"/>
      <w:marRight w:val="0"/>
      <w:marTop w:val="0"/>
      <w:marBottom w:val="0"/>
      <w:divBdr>
        <w:top w:val="none" w:sz="0" w:space="0" w:color="auto"/>
        <w:left w:val="none" w:sz="0" w:space="0" w:color="auto"/>
        <w:bottom w:val="none" w:sz="0" w:space="0" w:color="auto"/>
        <w:right w:val="none" w:sz="0" w:space="0" w:color="auto"/>
      </w:divBdr>
    </w:div>
    <w:div w:id="859512181">
      <w:bodyDiv w:val="1"/>
      <w:marLeft w:val="0"/>
      <w:marRight w:val="0"/>
      <w:marTop w:val="0"/>
      <w:marBottom w:val="0"/>
      <w:divBdr>
        <w:top w:val="none" w:sz="0" w:space="0" w:color="auto"/>
        <w:left w:val="none" w:sz="0" w:space="0" w:color="auto"/>
        <w:bottom w:val="none" w:sz="0" w:space="0" w:color="auto"/>
        <w:right w:val="none" w:sz="0" w:space="0" w:color="auto"/>
      </w:divBdr>
    </w:div>
    <w:div w:id="880364716">
      <w:bodyDiv w:val="1"/>
      <w:marLeft w:val="0"/>
      <w:marRight w:val="0"/>
      <w:marTop w:val="0"/>
      <w:marBottom w:val="0"/>
      <w:divBdr>
        <w:top w:val="none" w:sz="0" w:space="0" w:color="auto"/>
        <w:left w:val="none" w:sz="0" w:space="0" w:color="auto"/>
        <w:bottom w:val="none" w:sz="0" w:space="0" w:color="auto"/>
        <w:right w:val="none" w:sz="0" w:space="0" w:color="auto"/>
      </w:divBdr>
    </w:div>
    <w:div w:id="893393278">
      <w:bodyDiv w:val="1"/>
      <w:marLeft w:val="0"/>
      <w:marRight w:val="0"/>
      <w:marTop w:val="0"/>
      <w:marBottom w:val="0"/>
      <w:divBdr>
        <w:top w:val="none" w:sz="0" w:space="0" w:color="auto"/>
        <w:left w:val="none" w:sz="0" w:space="0" w:color="auto"/>
        <w:bottom w:val="none" w:sz="0" w:space="0" w:color="auto"/>
        <w:right w:val="none" w:sz="0" w:space="0" w:color="auto"/>
      </w:divBdr>
    </w:div>
    <w:div w:id="894851548">
      <w:bodyDiv w:val="1"/>
      <w:marLeft w:val="0"/>
      <w:marRight w:val="0"/>
      <w:marTop w:val="0"/>
      <w:marBottom w:val="0"/>
      <w:divBdr>
        <w:top w:val="none" w:sz="0" w:space="0" w:color="auto"/>
        <w:left w:val="none" w:sz="0" w:space="0" w:color="auto"/>
        <w:bottom w:val="none" w:sz="0" w:space="0" w:color="auto"/>
        <w:right w:val="none" w:sz="0" w:space="0" w:color="auto"/>
      </w:divBdr>
    </w:div>
    <w:div w:id="904024573">
      <w:bodyDiv w:val="1"/>
      <w:marLeft w:val="0"/>
      <w:marRight w:val="0"/>
      <w:marTop w:val="0"/>
      <w:marBottom w:val="0"/>
      <w:divBdr>
        <w:top w:val="none" w:sz="0" w:space="0" w:color="auto"/>
        <w:left w:val="none" w:sz="0" w:space="0" w:color="auto"/>
        <w:bottom w:val="none" w:sz="0" w:space="0" w:color="auto"/>
        <w:right w:val="none" w:sz="0" w:space="0" w:color="auto"/>
      </w:divBdr>
    </w:div>
    <w:div w:id="948779700">
      <w:bodyDiv w:val="1"/>
      <w:marLeft w:val="0"/>
      <w:marRight w:val="0"/>
      <w:marTop w:val="0"/>
      <w:marBottom w:val="0"/>
      <w:divBdr>
        <w:top w:val="none" w:sz="0" w:space="0" w:color="auto"/>
        <w:left w:val="none" w:sz="0" w:space="0" w:color="auto"/>
        <w:bottom w:val="none" w:sz="0" w:space="0" w:color="auto"/>
        <w:right w:val="none" w:sz="0" w:space="0" w:color="auto"/>
      </w:divBdr>
    </w:div>
    <w:div w:id="1055155047">
      <w:bodyDiv w:val="1"/>
      <w:marLeft w:val="0"/>
      <w:marRight w:val="0"/>
      <w:marTop w:val="0"/>
      <w:marBottom w:val="0"/>
      <w:divBdr>
        <w:top w:val="none" w:sz="0" w:space="0" w:color="auto"/>
        <w:left w:val="none" w:sz="0" w:space="0" w:color="auto"/>
        <w:bottom w:val="none" w:sz="0" w:space="0" w:color="auto"/>
        <w:right w:val="none" w:sz="0" w:space="0" w:color="auto"/>
      </w:divBdr>
    </w:div>
    <w:div w:id="1066100808">
      <w:bodyDiv w:val="1"/>
      <w:marLeft w:val="0"/>
      <w:marRight w:val="0"/>
      <w:marTop w:val="0"/>
      <w:marBottom w:val="0"/>
      <w:divBdr>
        <w:top w:val="none" w:sz="0" w:space="0" w:color="auto"/>
        <w:left w:val="none" w:sz="0" w:space="0" w:color="auto"/>
        <w:bottom w:val="none" w:sz="0" w:space="0" w:color="auto"/>
        <w:right w:val="none" w:sz="0" w:space="0" w:color="auto"/>
      </w:divBdr>
    </w:div>
    <w:div w:id="1084953454">
      <w:bodyDiv w:val="1"/>
      <w:marLeft w:val="0"/>
      <w:marRight w:val="0"/>
      <w:marTop w:val="0"/>
      <w:marBottom w:val="0"/>
      <w:divBdr>
        <w:top w:val="none" w:sz="0" w:space="0" w:color="auto"/>
        <w:left w:val="none" w:sz="0" w:space="0" w:color="auto"/>
        <w:bottom w:val="none" w:sz="0" w:space="0" w:color="auto"/>
        <w:right w:val="none" w:sz="0" w:space="0" w:color="auto"/>
      </w:divBdr>
    </w:div>
    <w:div w:id="1118573682">
      <w:bodyDiv w:val="1"/>
      <w:marLeft w:val="0"/>
      <w:marRight w:val="0"/>
      <w:marTop w:val="0"/>
      <w:marBottom w:val="0"/>
      <w:divBdr>
        <w:top w:val="none" w:sz="0" w:space="0" w:color="auto"/>
        <w:left w:val="none" w:sz="0" w:space="0" w:color="auto"/>
        <w:bottom w:val="none" w:sz="0" w:space="0" w:color="auto"/>
        <w:right w:val="none" w:sz="0" w:space="0" w:color="auto"/>
      </w:divBdr>
    </w:div>
    <w:div w:id="1188980089">
      <w:bodyDiv w:val="1"/>
      <w:marLeft w:val="0"/>
      <w:marRight w:val="0"/>
      <w:marTop w:val="0"/>
      <w:marBottom w:val="0"/>
      <w:divBdr>
        <w:top w:val="none" w:sz="0" w:space="0" w:color="auto"/>
        <w:left w:val="none" w:sz="0" w:space="0" w:color="auto"/>
        <w:bottom w:val="none" w:sz="0" w:space="0" w:color="auto"/>
        <w:right w:val="none" w:sz="0" w:space="0" w:color="auto"/>
      </w:divBdr>
    </w:div>
    <w:div w:id="1196578192">
      <w:bodyDiv w:val="1"/>
      <w:marLeft w:val="0"/>
      <w:marRight w:val="0"/>
      <w:marTop w:val="0"/>
      <w:marBottom w:val="0"/>
      <w:divBdr>
        <w:top w:val="none" w:sz="0" w:space="0" w:color="auto"/>
        <w:left w:val="none" w:sz="0" w:space="0" w:color="auto"/>
        <w:bottom w:val="none" w:sz="0" w:space="0" w:color="auto"/>
        <w:right w:val="none" w:sz="0" w:space="0" w:color="auto"/>
      </w:divBdr>
    </w:div>
    <w:div w:id="1198471980">
      <w:bodyDiv w:val="1"/>
      <w:marLeft w:val="0"/>
      <w:marRight w:val="0"/>
      <w:marTop w:val="0"/>
      <w:marBottom w:val="0"/>
      <w:divBdr>
        <w:top w:val="none" w:sz="0" w:space="0" w:color="auto"/>
        <w:left w:val="none" w:sz="0" w:space="0" w:color="auto"/>
        <w:bottom w:val="none" w:sz="0" w:space="0" w:color="auto"/>
        <w:right w:val="none" w:sz="0" w:space="0" w:color="auto"/>
      </w:divBdr>
    </w:div>
    <w:div w:id="1268272405">
      <w:bodyDiv w:val="1"/>
      <w:marLeft w:val="0"/>
      <w:marRight w:val="0"/>
      <w:marTop w:val="0"/>
      <w:marBottom w:val="0"/>
      <w:divBdr>
        <w:top w:val="none" w:sz="0" w:space="0" w:color="auto"/>
        <w:left w:val="none" w:sz="0" w:space="0" w:color="auto"/>
        <w:bottom w:val="none" w:sz="0" w:space="0" w:color="auto"/>
        <w:right w:val="none" w:sz="0" w:space="0" w:color="auto"/>
      </w:divBdr>
    </w:div>
    <w:div w:id="1426608983">
      <w:bodyDiv w:val="1"/>
      <w:marLeft w:val="0"/>
      <w:marRight w:val="0"/>
      <w:marTop w:val="0"/>
      <w:marBottom w:val="0"/>
      <w:divBdr>
        <w:top w:val="none" w:sz="0" w:space="0" w:color="auto"/>
        <w:left w:val="none" w:sz="0" w:space="0" w:color="auto"/>
        <w:bottom w:val="none" w:sz="0" w:space="0" w:color="auto"/>
        <w:right w:val="none" w:sz="0" w:space="0" w:color="auto"/>
      </w:divBdr>
    </w:div>
    <w:div w:id="1488740251">
      <w:bodyDiv w:val="1"/>
      <w:marLeft w:val="0"/>
      <w:marRight w:val="0"/>
      <w:marTop w:val="0"/>
      <w:marBottom w:val="0"/>
      <w:divBdr>
        <w:top w:val="none" w:sz="0" w:space="0" w:color="auto"/>
        <w:left w:val="none" w:sz="0" w:space="0" w:color="auto"/>
        <w:bottom w:val="none" w:sz="0" w:space="0" w:color="auto"/>
        <w:right w:val="none" w:sz="0" w:space="0" w:color="auto"/>
      </w:divBdr>
    </w:div>
    <w:div w:id="1550067597">
      <w:bodyDiv w:val="1"/>
      <w:marLeft w:val="0"/>
      <w:marRight w:val="0"/>
      <w:marTop w:val="0"/>
      <w:marBottom w:val="0"/>
      <w:divBdr>
        <w:top w:val="none" w:sz="0" w:space="0" w:color="auto"/>
        <w:left w:val="none" w:sz="0" w:space="0" w:color="auto"/>
        <w:bottom w:val="none" w:sz="0" w:space="0" w:color="auto"/>
        <w:right w:val="none" w:sz="0" w:space="0" w:color="auto"/>
      </w:divBdr>
    </w:div>
    <w:div w:id="1554997490">
      <w:bodyDiv w:val="1"/>
      <w:marLeft w:val="0"/>
      <w:marRight w:val="0"/>
      <w:marTop w:val="0"/>
      <w:marBottom w:val="0"/>
      <w:divBdr>
        <w:top w:val="none" w:sz="0" w:space="0" w:color="auto"/>
        <w:left w:val="none" w:sz="0" w:space="0" w:color="auto"/>
        <w:bottom w:val="none" w:sz="0" w:space="0" w:color="auto"/>
        <w:right w:val="none" w:sz="0" w:space="0" w:color="auto"/>
      </w:divBdr>
    </w:div>
    <w:div w:id="1575165360">
      <w:bodyDiv w:val="1"/>
      <w:marLeft w:val="0"/>
      <w:marRight w:val="0"/>
      <w:marTop w:val="0"/>
      <w:marBottom w:val="0"/>
      <w:divBdr>
        <w:top w:val="none" w:sz="0" w:space="0" w:color="auto"/>
        <w:left w:val="none" w:sz="0" w:space="0" w:color="auto"/>
        <w:bottom w:val="none" w:sz="0" w:space="0" w:color="auto"/>
        <w:right w:val="none" w:sz="0" w:space="0" w:color="auto"/>
      </w:divBdr>
    </w:div>
    <w:div w:id="1598438731">
      <w:bodyDiv w:val="1"/>
      <w:marLeft w:val="0"/>
      <w:marRight w:val="0"/>
      <w:marTop w:val="0"/>
      <w:marBottom w:val="0"/>
      <w:divBdr>
        <w:top w:val="none" w:sz="0" w:space="0" w:color="auto"/>
        <w:left w:val="none" w:sz="0" w:space="0" w:color="auto"/>
        <w:bottom w:val="none" w:sz="0" w:space="0" w:color="auto"/>
        <w:right w:val="none" w:sz="0" w:space="0" w:color="auto"/>
      </w:divBdr>
    </w:div>
    <w:div w:id="1631134181">
      <w:bodyDiv w:val="1"/>
      <w:marLeft w:val="0"/>
      <w:marRight w:val="0"/>
      <w:marTop w:val="0"/>
      <w:marBottom w:val="0"/>
      <w:divBdr>
        <w:top w:val="none" w:sz="0" w:space="0" w:color="auto"/>
        <w:left w:val="none" w:sz="0" w:space="0" w:color="auto"/>
        <w:bottom w:val="none" w:sz="0" w:space="0" w:color="auto"/>
        <w:right w:val="none" w:sz="0" w:space="0" w:color="auto"/>
      </w:divBdr>
    </w:div>
    <w:div w:id="1657951977">
      <w:bodyDiv w:val="1"/>
      <w:marLeft w:val="0"/>
      <w:marRight w:val="0"/>
      <w:marTop w:val="0"/>
      <w:marBottom w:val="0"/>
      <w:divBdr>
        <w:top w:val="none" w:sz="0" w:space="0" w:color="auto"/>
        <w:left w:val="none" w:sz="0" w:space="0" w:color="auto"/>
        <w:bottom w:val="none" w:sz="0" w:space="0" w:color="auto"/>
        <w:right w:val="none" w:sz="0" w:space="0" w:color="auto"/>
      </w:divBdr>
    </w:div>
    <w:div w:id="1675717269">
      <w:bodyDiv w:val="1"/>
      <w:marLeft w:val="0"/>
      <w:marRight w:val="0"/>
      <w:marTop w:val="0"/>
      <w:marBottom w:val="0"/>
      <w:divBdr>
        <w:top w:val="none" w:sz="0" w:space="0" w:color="auto"/>
        <w:left w:val="none" w:sz="0" w:space="0" w:color="auto"/>
        <w:bottom w:val="none" w:sz="0" w:space="0" w:color="auto"/>
        <w:right w:val="none" w:sz="0" w:space="0" w:color="auto"/>
      </w:divBdr>
    </w:div>
    <w:div w:id="1688092587">
      <w:bodyDiv w:val="1"/>
      <w:marLeft w:val="0"/>
      <w:marRight w:val="0"/>
      <w:marTop w:val="0"/>
      <w:marBottom w:val="0"/>
      <w:divBdr>
        <w:top w:val="none" w:sz="0" w:space="0" w:color="auto"/>
        <w:left w:val="none" w:sz="0" w:space="0" w:color="auto"/>
        <w:bottom w:val="none" w:sz="0" w:space="0" w:color="auto"/>
        <w:right w:val="none" w:sz="0" w:space="0" w:color="auto"/>
      </w:divBdr>
    </w:div>
    <w:div w:id="1694921746">
      <w:bodyDiv w:val="1"/>
      <w:marLeft w:val="0"/>
      <w:marRight w:val="0"/>
      <w:marTop w:val="0"/>
      <w:marBottom w:val="0"/>
      <w:divBdr>
        <w:top w:val="none" w:sz="0" w:space="0" w:color="auto"/>
        <w:left w:val="none" w:sz="0" w:space="0" w:color="auto"/>
        <w:bottom w:val="none" w:sz="0" w:space="0" w:color="auto"/>
        <w:right w:val="none" w:sz="0" w:space="0" w:color="auto"/>
      </w:divBdr>
    </w:div>
    <w:div w:id="1723167426">
      <w:bodyDiv w:val="1"/>
      <w:marLeft w:val="0"/>
      <w:marRight w:val="0"/>
      <w:marTop w:val="0"/>
      <w:marBottom w:val="0"/>
      <w:divBdr>
        <w:top w:val="none" w:sz="0" w:space="0" w:color="auto"/>
        <w:left w:val="none" w:sz="0" w:space="0" w:color="auto"/>
        <w:bottom w:val="none" w:sz="0" w:space="0" w:color="auto"/>
        <w:right w:val="none" w:sz="0" w:space="0" w:color="auto"/>
      </w:divBdr>
    </w:div>
    <w:div w:id="1745027536">
      <w:bodyDiv w:val="1"/>
      <w:marLeft w:val="0"/>
      <w:marRight w:val="0"/>
      <w:marTop w:val="0"/>
      <w:marBottom w:val="0"/>
      <w:divBdr>
        <w:top w:val="none" w:sz="0" w:space="0" w:color="auto"/>
        <w:left w:val="none" w:sz="0" w:space="0" w:color="auto"/>
        <w:bottom w:val="none" w:sz="0" w:space="0" w:color="auto"/>
        <w:right w:val="none" w:sz="0" w:space="0" w:color="auto"/>
      </w:divBdr>
    </w:div>
    <w:div w:id="1747534492">
      <w:bodyDiv w:val="1"/>
      <w:marLeft w:val="0"/>
      <w:marRight w:val="0"/>
      <w:marTop w:val="0"/>
      <w:marBottom w:val="0"/>
      <w:divBdr>
        <w:top w:val="none" w:sz="0" w:space="0" w:color="auto"/>
        <w:left w:val="none" w:sz="0" w:space="0" w:color="auto"/>
        <w:bottom w:val="none" w:sz="0" w:space="0" w:color="auto"/>
        <w:right w:val="none" w:sz="0" w:space="0" w:color="auto"/>
      </w:divBdr>
    </w:div>
    <w:div w:id="1832016397">
      <w:bodyDiv w:val="1"/>
      <w:marLeft w:val="0"/>
      <w:marRight w:val="0"/>
      <w:marTop w:val="0"/>
      <w:marBottom w:val="0"/>
      <w:divBdr>
        <w:top w:val="none" w:sz="0" w:space="0" w:color="auto"/>
        <w:left w:val="none" w:sz="0" w:space="0" w:color="auto"/>
        <w:bottom w:val="none" w:sz="0" w:space="0" w:color="auto"/>
        <w:right w:val="none" w:sz="0" w:space="0" w:color="auto"/>
      </w:divBdr>
    </w:div>
    <w:div w:id="1893810024">
      <w:bodyDiv w:val="1"/>
      <w:marLeft w:val="0"/>
      <w:marRight w:val="0"/>
      <w:marTop w:val="0"/>
      <w:marBottom w:val="0"/>
      <w:divBdr>
        <w:top w:val="none" w:sz="0" w:space="0" w:color="auto"/>
        <w:left w:val="none" w:sz="0" w:space="0" w:color="auto"/>
        <w:bottom w:val="none" w:sz="0" w:space="0" w:color="auto"/>
        <w:right w:val="none" w:sz="0" w:space="0" w:color="auto"/>
      </w:divBdr>
    </w:div>
    <w:div w:id="1911840998">
      <w:bodyDiv w:val="1"/>
      <w:marLeft w:val="0"/>
      <w:marRight w:val="0"/>
      <w:marTop w:val="0"/>
      <w:marBottom w:val="0"/>
      <w:divBdr>
        <w:top w:val="none" w:sz="0" w:space="0" w:color="auto"/>
        <w:left w:val="none" w:sz="0" w:space="0" w:color="auto"/>
        <w:bottom w:val="none" w:sz="0" w:space="0" w:color="auto"/>
        <w:right w:val="none" w:sz="0" w:space="0" w:color="auto"/>
      </w:divBdr>
    </w:div>
    <w:div w:id="1947078903">
      <w:bodyDiv w:val="1"/>
      <w:marLeft w:val="0"/>
      <w:marRight w:val="0"/>
      <w:marTop w:val="0"/>
      <w:marBottom w:val="0"/>
      <w:divBdr>
        <w:top w:val="none" w:sz="0" w:space="0" w:color="auto"/>
        <w:left w:val="none" w:sz="0" w:space="0" w:color="auto"/>
        <w:bottom w:val="none" w:sz="0" w:space="0" w:color="auto"/>
        <w:right w:val="none" w:sz="0" w:space="0" w:color="auto"/>
      </w:divBdr>
    </w:div>
    <w:div w:id="1948660033">
      <w:bodyDiv w:val="1"/>
      <w:marLeft w:val="0"/>
      <w:marRight w:val="0"/>
      <w:marTop w:val="0"/>
      <w:marBottom w:val="0"/>
      <w:divBdr>
        <w:top w:val="none" w:sz="0" w:space="0" w:color="auto"/>
        <w:left w:val="none" w:sz="0" w:space="0" w:color="auto"/>
        <w:bottom w:val="none" w:sz="0" w:space="0" w:color="auto"/>
        <w:right w:val="none" w:sz="0" w:space="0" w:color="auto"/>
      </w:divBdr>
    </w:div>
    <w:div w:id="2102950874">
      <w:bodyDiv w:val="1"/>
      <w:marLeft w:val="0"/>
      <w:marRight w:val="0"/>
      <w:marTop w:val="0"/>
      <w:marBottom w:val="0"/>
      <w:divBdr>
        <w:top w:val="none" w:sz="0" w:space="0" w:color="auto"/>
        <w:left w:val="none" w:sz="0" w:space="0" w:color="auto"/>
        <w:bottom w:val="none" w:sz="0" w:space="0" w:color="auto"/>
        <w:right w:val="none" w:sz="0" w:space="0" w:color="auto"/>
      </w:divBdr>
    </w:div>
    <w:div w:id="2124381317">
      <w:bodyDiv w:val="1"/>
      <w:marLeft w:val="0"/>
      <w:marRight w:val="0"/>
      <w:marTop w:val="0"/>
      <w:marBottom w:val="0"/>
      <w:divBdr>
        <w:top w:val="none" w:sz="0" w:space="0" w:color="auto"/>
        <w:left w:val="none" w:sz="0" w:space="0" w:color="auto"/>
        <w:bottom w:val="none" w:sz="0" w:space="0" w:color="auto"/>
        <w:right w:val="none" w:sz="0" w:space="0" w:color="auto"/>
      </w:divBdr>
    </w:div>
    <w:div w:id="21389837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1.xml"/><Relationship Id="rId16"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federico\Dropbox%20(Affinity)\Document%20Department\MPSCCSv2\Styles\MPS%20Trust%20Sty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662242-62D2-45F0-93AA-80A1A5455BCC}">
  <we:reference id="wa200002135" version="2.4.0.0" store="en-US" storeType="OMEX"/>
  <we:alternateReferences>
    <we:reference id="wa200002135" version="2.4.0.0" store="WA200002135" storeType="OMEX"/>
  </we:alternateReferences>
  <we:properties>
    <we:property name="id" value="&quot;5d680f886db0fe770048a685&quot;"/>
    <we:property name="template" value="&quot;SingleTrustPortfolio&quot;"/>
    <we:property name="tenancy" value="&quot;GeauxPlans&quot;"/>
    <we:property name="token" value="&quot;eyJhbGciOiJIUzI1NiIsInR5cCI6IkpXVCJ9.eyJ1c2VySWQiOiI1ZmUyODEzNjEwYzE5ZDBmNjY4OWJlZjkiLCJpYXQiOjE3MTI3NzM1MDQsImV4cCI6MTcxMzM3ODMwNH0.HCj4n9ZZJ9Yx1yJ9dS0jMVDNfsiMTiUJa8Ud1Gj4eT0&quot;"/>
    <we:property name="token_header" value="&quot;eyJhbGciOiJIUzI1NiIsInR5cCI6IkpXVCJ9&quot;"/>
    <we:property name="token_payload" value="&quot;eyJ1c2VySWQiOiI2NmNmODNjNDNjNzRmYjIwOTRlMzMyNzciLCJpYXQiOjE3NDAwOTc3MzcsImV4cCI6MTc0MDcwMjUzN30&quot;"/>
    <we:property name="token_verify" value="&quot;3csxOVYZDBjmDgBQ9gy0Z3xRdriJD9V5xsrNH44G43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2A347-1EA3-4E7D-B27B-BF76A71A6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MPS Trust Styles</Template>
  <TotalTime>0</TotalTime>
  <Pages>10</Pages>
  <Words>1349</Words>
  <Characters>12009</Characters>
  <Application>Microsoft Office Word</Application>
  <DocSecurity>0</DocSecurity>
  <PresentationFormat>12|.DOCX</PresentationFormat>
  <Lines>316</Lines>
  <Paragraphs>196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Jfederico</dc:creator>
  <cp:lastModifiedBy>Whittney Olsen</cp:lastModifiedBy>
  <cp:revision>2</cp:revision>
  <cp:lastPrinted>2019-09-11T21:27:00Z</cp:lastPrinted>
  <dcterms:created xsi:type="dcterms:W3CDTF">2025-10-27T22:58:00Z</dcterms:created>
  <dcterms:modified xsi:type="dcterms:W3CDTF">2025-10-27T22:58:00Z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eldStyle">
    <vt:lpwstr>t</vt:lpwstr>
  </property>
  <property fmtid="{D5CDD505-2E9C-101B-9397-08002B2CF9AE}" pid="3" name="IdentStyle">
    <vt:lpwstr>none</vt:lpwstr>
  </property>
  <property fmtid="{D5CDD505-2E9C-101B-9397-08002B2CF9AE}" pid="4" name="UpdateFields">
    <vt:bool>true</vt:bool>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eyJ1c2VySWQiOiI2NmNmODNjNDNjNzRmYjIwOTRlMzMyNzciLCJpYXQiOjE3NDAwOTc3MzcsImV4cCI6MTc0MDcwMjUzN30</vt:lpwstr>
  </property>
  <property fmtid="{D5CDD505-2E9C-101B-9397-08002B2CF9AE}" pid="7" name="token_verify">
    <vt:lpwstr>3csxOVYZDBjmDgBQ9gy0Z3xRdriJD9V5xsrNH44G43M</vt:lpwstr>
  </property>
  <property fmtid="{D5CDD505-2E9C-101B-9397-08002B2CF9AE}" pid="8" name="template">
    <vt:lpwstr>SingleTrustPortfolio</vt:lpwstr>
  </property>
  <property fmtid="{D5CDD505-2E9C-101B-9397-08002B2CF9AE}" pid="9" name="tenancy">
    <vt:lpwstr>GeauxPlans</vt:lpwstr>
  </property>
  <property fmtid="{D5CDD505-2E9C-101B-9397-08002B2CF9AE}" pid="10" name="id">
    <vt:lpwstr>5d680f886db0fe770048a685</vt:lpwstr>
  </property>
</Properties>
</file>